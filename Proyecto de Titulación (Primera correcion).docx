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B2043A" w14:textId="32EEC029" w:rsidR="00BD129C" w:rsidRDefault="00771A53" w:rsidP="00662FB7">
      <w:pPr>
        <w:spacing w:after="240" w:line="240" w:lineRule="auto"/>
        <w:jc w:val="center"/>
        <w:rPr>
          <w:rFonts w:cs="Times New Roman"/>
          <w:szCs w:val="24"/>
        </w:rPr>
      </w:pPr>
      <w:r>
        <w:rPr>
          <w:noProof/>
        </w:rPr>
        <w:drawing>
          <wp:inline distT="0" distB="0" distL="0" distR="0" wp14:anchorId="65006EA6" wp14:editId="0ECF60CB">
            <wp:extent cx="972000" cy="1080000"/>
            <wp:effectExtent l="0" t="0" r="0" b="6350"/>
            <wp:docPr id="2" name="image1.jpg"/>
            <wp:cNvGraphicFramePr/>
            <a:graphic xmlns:a="http://schemas.openxmlformats.org/drawingml/2006/main">
              <a:graphicData uri="http://schemas.openxmlformats.org/drawingml/2006/picture">
                <pic:pic xmlns:pic="http://schemas.openxmlformats.org/drawingml/2006/picture">
                  <pic:nvPicPr>
                    <pic:cNvPr id="1" name="image1.jp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972000" cy="1080000"/>
                    </a:xfrm>
                    <a:prstGeom prst="rect">
                      <a:avLst/>
                    </a:prstGeom>
                    <a:ln/>
                  </pic:spPr>
                </pic:pic>
              </a:graphicData>
            </a:graphic>
          </wp:inline>
        </w:drawing>
      </w:r>
    </w:p>
    <w:p w14:paraId="4258FE4F" w14:textId="77777777" w:rsidR="009C12D6" w:rsidRPr="009C12D6" w:rsidRDefault="009C12D6" w:rsidP="00CC69D6">
      <w:pPr>
        <w:spacing w:line="240" w:lineRule="auto"/>
        <w:ind w:left="2381" w:right="2381"/>
        <w:jc w:val="center"/>
        <w:rPr>
          <w:rFonts w:cs="Times New Roman"/>
          <w:szCs w:val="24"/>
        </w:rPr>
      </w:pPr>
      <w:r w:rsidRPr="009C12D6">
        <w:rPr>
          <w:rFonts w:cs="Times New Roman"/>
          <w:szCs w:val="24"/>
        </w:rPr>
        <w:t>INSTITUTO TECNOLÓGICO SUPERIOR</w:t>
      </w:r>
    </w:p>
    <w:p w14:paraId="6B210359" w14:textId="77777777" w:rsidR="009356A6" w:rsidRPr="00CC69D6" w:rsidRDefault="009C12D6" w:rsidP="00CC69D6">
      <w:pPr>
        <w:pBdr>
          <w:top w:val="single" w:sz="8" w:space="1" w:color="auto"/>
          <w:bottom w:val="single" w:sz="8" w:space="1" w:color="auto"/>
        </w:pBdr>
        <w:spacing w:line="240" w:lineRule="auto"/>
        <w:ind w:left="2381" w:right="2381"/>
        <w:jc w:val="center"/>
        <w:rPr>
          <w:rFonts w:cs="Times New Roman"/>
          <w:b/>
          <w:spacing w:val="20"/>
          <w:sz w:val="48"/>
          <w:szCs w:val="24"/>
        </w:rPr>
      </w:pPr>
      <w:r w:rsidRPr="00CC69D6">
        <w:rPr>
          <w:rFonts w:cs="Times New Roman"/>
          <w:b/>
          <w:spacing w:val="20"/>
          <w:sz w:val="48"/>
          <w:szCs w:val="24"/>
        </w:rPr>
        <w:t>SUDAMERICANO</w:t>
      </w:r>
    </w:p>
    <w:p w14:paraId="6C8A67B0" w14:textId="77777777" w:rsidR="009356A6" w:rsidRPr="00CC69D6" w:rsidRDefault="00CC69D6" w:rsidP="00CC69D6">
      <w:pPr>
        <w:spacing w:line="240" w:lineRule="auto"/>
        <w:ind w:left="2381" w:right="2381"/>
        <w:jc w:val="right"/>
        <w:rPr>
          <w:rFonts w:cs="Times New Roman"/>
          <w:sz w:val="20"/>
          <w:szCs w:val="24"/>
        </w:rPr>
      </w:pPr>
      <w:r w:rsidRPr="00CC69D6">
        <w:rPr>
          <w:rFonts w:cs="Times New Roman"/>
          <w:sz w:val="20"/>
          <w:szCs w:val="24"/>
        </w:rPr>
        <w:t>QUITO - ECUADOR</w:t>
      </w:r>
    </w:p>
    <w:p w14:paraId="14B8BC9B" w14:textId="77777777" w:rsidR="009356A6" w:rsidRDefault="009356A6" w:rsidP="0065192A">
      <w:pPr>
        <w:spacing w:line="240" w:lineRule="auto"/>
        <w:rPr>
          <w:rFonts w:cs="Times New Roman"/>
          <w:szCs w:val="24"/>
        </w:rPr>
      </w:pPr>
    </w:p>
    <w:p w14:paraId="0E284EEB" w14:textId="77777777" w:rsidR="0065192A" w:rsidRDefault="0065192A" w:rsidP="0065192A">
      <w:pPr>
        <w:spacing w:line="240" w:lineRule="auto"/>
        <w:rPr>
          <w:rFonts w:cs="Times New Roman"/>
          <w:szCs w:val="24"/>
        </w:rPr>
      </w:pPr>
    </w:p>
    <w:p w14:paraId="3B684139" w14:textId="77777777" w:rsidR="00A41442" w:rsidRDefault="00A41442" w:rsidP="0065192A">
      <w:pPr>
        <w:spacing w:line="240" w:lineRule="auto"/>
        <w:rPr>
          <w:rFonts w:cs="Times New Roman"/>
          <w:szCs w:val="24"/>
        </w:rPr>
      </w:pPr>
    </w:p>
    <w:p w14:paraId="299AF5DC" w14:textId="77777777" w:rsidR="0062343E" w:rsidRPr="00A5302A" w:rsidRDefault="0062343E" w:rsidP="00A5302A">
      <w:pPr>
        <w:tabs>
          <w:tab w:val="left" w:pos="2145"/>
        </w:tabs>
        <w:spacing w:line="360" w:lineRule="auto"/>
        <w:jc w:val="center"/>
        <w:rPr>
          <w:rFonts w:cs="Times New Roman"/>
          <w:szCs w:val="24"/>
        </w:rPr>
      </w:pPr>
      <w:r w:rsidRPr="00A5302A">
        <w:rPr>
          <w:rFonts w:cs="Times New Roman"/>
          <w:szCs w:val="24"/>
        </w:rPr>
        <w:t>ESCUELA DE</w:t>
      </w:r>
    </w:p>
    <w:p w14:paraId="65F83483" w14:textId="77777777" w:rsidR="0056107E" w:rsidRPr="00D2106C" w:rsidRDefault="0056107E" w:rsidP="0056107E">
      <w:pPr>
        <w:tabs>
          <w:tab w:val="left" w:pos="2145"/>
        </w:tabs>
        <w:spacing w:line="360" w:lineRule="auto"/>
        <w:jc w:val="center"/>
        <w:rPr>
          <w:rFonts w:cs="Times New Roman"/>
          <w:b/>
          <w:sz w:val="28"/>
          <w:szCs w:val="24"/>
        </w:rPr>
      </w:pPr>
      <w:r>
        <w:rPr>
          <w:rFonts w:cs="Times New Roman"/>
          <w:b/>
          <w:sz w:val="28"/>
          <w:szCs w:val="24"/>
        </w:rPr>
        <w:t>DESARROLLO DE SOFTWARE</w:t>
      </w:r>
    </w:p>
    <w:p w14:paraId="213898DB" w14:textId="77777777" w:rsidR="0062343E" w:rsidRDefault="0062343E" w:rsidP="00A5302A">
      <w:pPr>
        <w:spacing w:line="360" w:lineRule="auto"/>
        <w:jc w:val="center"/>
        <w:rPr>
          <w:rFonts w:cs="Times New Roman"/>
          <w:szCs w:val="24"/>
        </w:rPr>
      </w:pPr>
    </w:p>
    <w:p w14:paraId="134CC3B5" w14:textId="77777777" w:rsidR="00A41442" w:rsidRDefault="00A41442" w:rsidP="00A5302A">
      <w:pPr>
        <w:spacing w:line="360" w:lineRule="auto"/>
        <w:jc w:val="center"/>
        <w:rPr>
          <w:rFonts w:cs="Times New Roman"/>
          <w:szCs w:val="24"/>
        </w:rPr>
      </w:pPr>
    </w:p>
    <w:p w14:paraId="02FCA86F" w14:textId="77777777" w:rsidR="00A41442" w:rsidRPr="00A5302A" w:rsidRDefault="00A41442" w:rsidP="00A41442">
      <w:pPr>
        <w:spacing w:line="360" w:lineRule="auto"/>
        <w:jc w:val="center"/>
        <w:rPr>
          <w:rFonts w:cs="Times New Roman"/>
          <w:sz w:val="28"/>
          <w:szCs w:val="24"/>
        </w:rPr>
      </w:pPr>
      <w:r>
        <w:rPr>
          <w:rFonts w:cs="Times New Roman"/>
          <w:sz w:val="28"/>
          <w:szCs w:val="24"/>
        </w:rPr>
        <w:t>PROYECTO DE TITULACIÓN</w:t>
      </w:r>
    </w:p>
    <w:p w14:paraId="31D66E36" w14:textId="77777777" w:rsidR="00A5302A" w:rsidRDefault="00A5302A" w:rsidP="00A5302A">
      <w:pPr>
        <w:spacing w:line="360" w:lineRule="auto"/>
        <w:jc w:val="center"/>
        <w:rPr>
          <w:rFonts w:cs="Times New Roman"/>
          <w:sz w:val="28"/>
          <w:szCs w:val="24"/>
        </w:rPr>
      </w:pPr>
    </w:p>
    <w:p w14:paraId="0A4ED6D4" w14:textId="77777777" w:rsidR="0065192A" w:rsidRPr="00A5302A" w:rsidRDefault="0065192A" w:rsidP="00A5302A">
      <w:pPr>
        <w:spacing w:line="360" w:lineRule="auto"/>
        <w:jc w:val="center"/>
        <w:rPr>
          <w:rFonts w:cs="Times New Roman"/>
          <w:sz w:val="28"/>
          <w:szCs w:val="24"/>
        </w:rPr>
      </w:pPr>
    </w:p>
    <w:p w14:paraId="0D9438E4" w14:textId="77777777" w:rsidR="0062343E" w:rsidRDefault="008C61FC" w:rsidP="00A5302A">
      <w:pPr>
        <w:spacing w:line="360" w:lineRule="auto"/>
        <w:jc w:val="center"/>
        <w:rPr>
          <w:rFonts w:cs="Times New Roman"/>
          <w:b/>
          <w:sz w:val="28"/>
          <w:szCs w:val="24"/>
        </w:rPr>
      </w:pPr>
      <w:r>
        <w:rPr>
          <w:rFonts w:cs="Times New Roman"/>
          <w:b/>
          <w:sz w:val="28"/>
          <w:szCs w:val="24"/>
        </w:rPr>
        <w:t>T</w:t>
      </w:r>
      <w:r w:rsidR="00A41442">
        <w:rPr>
          <w:rFonts w:cs="Times New Roman"/>
          <w:b/>
          <w:sz w:val="28"/>
          <w:szCs w:val="24"/>
        </w:rPr>
        <w:t>EMA:</w:t>
      </w:r>
      <w:r>
        <w:rPr>
          <w:rFonts w:cs="Times New Roman"/>
          <w:b/>
          <w:sz w:val="28"/>
          <w:szCs w:val="24"/>
        </w:rPr>
        <w:t xml:space="preserve"> </w:t>
      </w:r>
    </w:p>
    <w:p w14:paraId="2008C28D" w14:textId="7923A498" w:rsidR="0062343E" w:rsidRPr="00932972" w:rsidRDefault="00E07596" w:rsidP="00932972">
      <w:pPr>
        <w:spacing w:line="360" w:lineRule="auto"/>
        <w:jc w:val="center"/>
        <w:rPr>
          <w:rFonts w:cs="Times New Roman"/>
          <w:b/>
          <w:sz w:val="28"/>
          <w:szCs w:val="24"/>
        </w:rPr>
      </w:pPr>
      <w:r>
        <w:rPr>
          <w:rFonts w:cs="Times New Roman"/>
          <w:b/>
          <w:sz w:val="28"/>
          <w:szCs w:val="24"/>
        </w:rPr>
        <w:t>DISE</w:t>
      </w:r>
      <w:r>
        <w:rPr>
          <w:rFonts w:cs="Times New Roman"/>
          <w:b/>
          <w:sz w:val="28"/>
          <w:szCs w:val="24"/>
          <w:lang w:val="es-ES_tradnl"/>
        </w:rPr>
        <w:t>ÑAR E IMPLEMENTAR</w:t>
      </w:r>
      <w:r>
        <w:rPr>
          <w:rFonts w:cs="Times New Roman"/>
          <w:b/>
          <w:sz w:val="28"/>
          <w:szCs w:val="24"/>
        </w:rPr>
        <w:t xml:space="preserve"> UN</w:t>
      </w:r>
      <w:r w:rsidR="008007D7">
        <w:rPr>
          <w:rFonts w:cs="Times New Roman"/>
          <w:b/>
          <w:sz w:val="28"/>
          <w:szCs w:val="24"/>
        </w:rPr>
        <w:t xml:space="preserve"> SISTEMA AUTOMATIZADO</w:t>
      </w:r>
      <w:r>
        <w:rPr>
          <w:rFonts w:cs="Times New Roman"/>
          <w:b/>
          <w:sz w:val="28"/>
          <w:szCs w:val="24"/>
        </w:rPr>
        <w:t xml:space="preserve"> PARA CONOCER LOS PARQUEADEROS DISPONIBLES EN EL EDIFICIO MATRIZ DEL INSTITUTO SUPERIOR TECNOLÓGICO SUDAMERICANO QUITO</w:t>
      </w:r>
    </w:p>
    <w:p w14:paraId="0B1C6960" w14:textId="77777777" w:rsidR="00A5302A" w:rsidRDefault="00A5302A" w:rsidP="00A5302A">
      <w:pPr>
        <w:tabs>
          <w:tab w:val="left" w:pos="2145"/>
        </w:tabs>
        <w:spacing w:line="360" w:lineRule="auto"/>
        <w:rPr>
          <w:rFonts w:cs="Times New Roman"/>
          <w:szCs w:val="24"/>
        </w:rPr>
      </w:pPr>
    </w:p>
    <w:p w14:paraId="5C034CA8" w14:textId="77777777" w:rsidR="0065192A" w:rsidRDefault="0065192A" w:rsidP="00A5302A">
      <w:pPr>
        <w:tabs>
          <w:tab w:val="left" w:pos="2145"/>
        </w:tabs>
        <w:spacing w:line="360" w:lineRule="auto"/>
        <w:rPr>
          <w:rFonts w:cs="Times New Roman"/>
          <w:szCs w:val="24"/>
        </w:rPr>
      </w:pPr>
    </w:p>
    <w:p w14:paraId="29AAA477" w14:textId="50E879B5" w:rsidR="00456D41" w:rsidRPr="00243E1C" w:rsidRDefault="0062343E" w:rsidP="00456D41">
      <w:pPr>
        <w:spacing w:line="360" w:lineRule="auto"/>
        <w:rPr>
          <w:rFonts w:cs="Times New Roman"/>
          <w:szCs w:val="24"/>
        </w:rPr>
      </w:pPr>
      <w:r>
        <w:rPr>
          <w:rFonts w:cs="Times New Roman"/>
          <w:szCs w:val="24"/>
        </w:rPr>
        <w:t>AU</w:t>
      </w:r>
      <w:r w:rsidR="00A41442">
        <w:rPr>
          <w:rFonts w:cs="Times New Roman"/>
          <w:szCs w:val="24"/>
        </w:rPr>
        <w:t>T</w:t>
      </w:r>
      <w:r>
        <w:rPr>
          <w:rFonts w:cs="Times New Roman"/>
          <w:szCs w:val="24"/>
        </w:rPr>
        <w:t>O</w:t>
      </w:r>
      <w:r w:rsidR="00A41442">
        <w:rPr>
          <w:rFonts w:cs="Times New Roman"/>
          <w:szCs w:val="24"/>
        </w:rPr>
        <w:t>R</w:t>
      </w:r>
      <w:r w:rsidR="00A5302A">
        <w:rPr>
          <w:rFonts w:cs="Times New Roman"/>
          <w:szCs w:val="24"/>
        </w:rPr>
        <w:t>:</w:t>
      </w:r>
      <w:r w:rsidR="00A5302A">
        <w:rPr>
          <w:rFonts w:cs="Times New Roman"/>
          <w:szCs w:val="24"/>
        </w:rPr>
        <w:tab/>
      </w:r>
      <w:r w:rsidR="00A5302A">
        <w:rPr>
          <w:rFonts w:cs="Times New Roman"/>
          <w:szCs w:val="24"/>
        </w:rPr>
        <w:tab/>
      </w:r>
      <w:r w:rsidR="00456D41">
        <w:rPr>
          <w:rFonts w:cs="Times New Roman"/>
          <w:szCs w:val="24"/>
        </w:rPr>
        <w:t>REQUENA TONONY EMMANUEL ALEJANDRO</w:t>
      </w:r>
    </w:p>
    <w:p w14:paraId="45A61332" w14:textId="12743CEE" w:rsidR="00A5302A" w:rsidRDefault="00A5302A" w:rsidP="00456D41">
      <w:pPr>
        <w:spacing w:line="360" w:lineRule="auto"/>
        <w:rPr>
          <w:rFonts w:cs="Times New Roman"/>
          <w:szCs w:val="24"/>
        </w:rPr>
      </w:pPr>
    </w:p>
    <w:p w14:paraId="0F3B4F6B" w14:textId="77777777" w:rsidR="00A5302A" w:rsidRDefault="00A5302A" w:rsidP="00A5302A">
      <w:pPr>
        <w:tabs>
          <w:tab w:val="left" w:pos="2145"/>
        </w:tabs>
        <w:spacing w:line="360" w:lineRule="auto"/>
        <w:rPr>
          <w:rFonts w:cs="Times New Roman"/>
          <w:szCs w:val="24"/>
        </w:rPr>
      </w:pPr>
    </w:p>
    <w:p w14:paraId="128AAE91" w14:textId="77777777" w:rsidR="00D6536C" w:rsidRDefault="00A5302A" w:rsidP="00D6536C">
      <w:pPr>
        <w:tabs>
          <w:tab w:val="left" w:pos="2145"/>
        </w:tabs>
        <w:spacing w:line="360" w:lineRule="auto"/>
        <w:rPr>
          <w:rFonts w:cs="Times New Roman"/>
          <w:szCs w:val="24"/>
        </w:rPr>
      </w:pPr>
      <w:r>
        <w:rPr>
          <w:rFonts w:cs="Times New Roman"/>
          <w:szCs w:val="24"/>
        </w:rPr>
        <w:t>TUT</w:t>
      </w:r>
      <w:r w:rsidR="0062343E">
        <w:rPr>
          <w:rFonts w:cs="Times New Roman"/>
          <w:szCs w:val="24"/>
        </w:rPr>
        <w:t>OR:</w:t>
      </w:r>
      <w:r w:rsidR="0062343E">
        <w:rPr>
          <w:rFonts w:cs="Times New Roman"/>
          <w:szCs w:val="24"/>
        </w:rPr>
        <w:tab/>
      </w:r>
      <w:r w:rsidR="00D6536C">
        <w:rPr>
          <w:rFonts w:cs="Times New Roman"/>
          <w:szCs w:val="24"/>
        </w:rPr>
        <w:t>MSc.</w:t>
      </w:r>
      <w:r w:rsidR="00D6536C" w:rsidRPr="00800CE2">
        <w:rPr>
          <w:rFonts w:cs="Times New Roman"/>
          <w:szCs w:val="24"/>
        </w:rPr>
        <w:t xml:space="preserve"> </w:t>
      </w:r>
      <w:r w:rsidR="00D6536C">
        <w:rPr>
          <w:rFonts w:cs="Times New Roman"/>
          <w:szCs w:val="24"/>
        </w:rPr>
        <w:t>VILLASIS FABRIZIO</w:t>
      </w:r>
    </w:p>
    <w:p w14:paraId="694AD002" w14:textId="6D57BC93" w:rsidR="0062343E" w:rsidRDefault="0062343E" w:rsidP="00D6536C">
      <w:pPr>
        <w:tabs>
          <w:tab w:val="left" w:pos="2145"/>
        </w:tabs>
        <w:spacing w:line="360" w:lineRule="auto"/>
        <w:rPr>
          <w:rFonts w:cs="Times New Roman"/>
          <w:szCs w:val="24"/>
        </w:rPr>
      </w:pPr>
    </w:p>
    <w:p w14:paraId="7ECB7171" w14:textId="77777777" w:rsidR="00A5302A" w:rsidRDefault="00A5302A" w:rsidP="00A5302A">
      <w:pPr>
        <w:spacing w:line="360" w:lineRule="auto"/>
        <w:rPr>
          <w:rFonts w:cs="Times New Roman"/>
          <w:szCs w:val="24"/>
        </w:rPr>
      </w:pPr>
    </w:p>
    <w:p w14:paraId="5DCBF1C3" w14:textId="77777777" w:rsidR="00A41442" w:rsidRDefault="00A41442" w:rsidP="00A5302A">
      <w:pPr>
        <w:spacing w:line="360" w:lineRule="auto"/>
        <w:jc w:val="center"/>
        <w:rPr>
          <w:rFonts w:cs="Times New Roman"/>
          <w:szCs w:val="24"/>
        </w:rPr>
      </w:pPr>
    </w:p>
    <w:p w14:paraId="3F399016" w14:textId="60670B8E" w:rsidR="00B7518A" w:rsidRPr="00E7559D" w:rsidRDefault="00A41442" w:rsidP="00E7559D">
      <w:pPr>
        <w:spacing w:line="360" w:lineRule="auto"/>
        <w:jc w:val="center"/>
        <w:rPr>
          <w:rFonts w:cs="Times New Roman"/>
          <w:szCs w:val="24"/>
        </w:rPr>
        <w:sectPr w:rsidR="00B7518A" w:rsidRPr="00E7559D" w:rsidSect="00FB059D">
          <w:headerReference w:type="default" r:id="rId9"/>
          <w:pgSz w:w="11907" w:h="16840" w:code="9"/>
          <w:pgMar w:top="1418" w:right="1418" w:bottom="1418" w:left="1418" w:header="709" w:footer="709" w:gutter="0"/>
          <w:pgNumType w:fmt="upperRoman"/>
          <w:cols w:space="708"/>
          <w:titlePg/>
          <w:docGrid w:linePitch="360"/>
        </w:sectPr>
      </w:pPr>
      <w:r>
        <w:rPr>
          <w:rFonts w:cs="Times New Roman"/>
          <w:szCs w:val="24"/>
        </w:rPr>
        <w:t xml:space="preserve">San Francisco de </w:t>
      </w:r>
      <w:r w:rsidR="0062343E" w:rsidRPr="008B5210">
        <w:rPr>
          <w:rFonts w:cs="Times New Roman"/>
          <w:szCs w:val="24"/>
        </w:rPr>
        <w:t>Q</w:t>
      </w:r>
      <w:r>
        <w:rPr>
          <w:rFonts w:cs="Times New Roman"/>
          <w:szCs w:val="24"/>
        </w:rPr>
        <w:t>uito, junio del 20</w:t>
      </w:r>
      <w:r w:rsidR="00E7559D">
        <w:rPr>
          <w:rFonts w:cs="Times New Roman"/>
          <w:szCs w:val="24"/>
        </w:rPr>
        <w:t>2</w:t>
      </w:r>
      <w:r w:rsidR="007E4614">
        <w:rPr>
          <w:rFonts w:cs="Times New Roman"/>
          <w:szCs w:val="24"/>
        </w:rPr>
        <w:t>4</w:t>
      </w:r>
    </w:p>
    <w:p w14:paraId="1E597E86" w14:textId="77777777" w:rsidR="00524FDD" w:rsidRPr="00DA1CC9" w:rsidRDefault="00524FDD" w:rsidP="00DA1CC9">
      <w:pPr>
        <w:jc w:val="center"/>
        <w:rPr>
          <w:rFonts w:cs="Times New Roman"/>
          <w:b/>
          <w:spacing w:val="30"/>
          <w:sz w:val="28"/>
          <w:szCs w:val="24"/>
        </w:rPr>
      </w:pPr>
      <w:commentRangeStart w:id="0"/>
      <w:r w:rsidRPr="00DA1CC9">
        <w:rPr>
          <w:rFonts w:cs="Times New Roman"/>
          <w:b/>
          <w:spacing w:val="30"/>
          <w:sz w:val="28"/>
          <w:szCs w:val="24"/>
        </w:rPr>
        <w:lastRenderedPageBreak/>
        <w:t xml:space="preserve">AUTORÍA </w:t>
      </w:r>
    </w:p>
    <w:p w14:paraId="6A57AF0C" w14:textId="77777777" w:rsidR="00524FDD" w:rsidRDefault="00524FDD" w:rsidP="00DA1CC9">
      <w:pPr>
        <w:spacing w:line="240" w:lineRule="auto"/>
        <w:rPr>
          <w:rFonts w:cs="Times New Roman"/>
          <w:b/>
          <w:sz w:val="28"/>
          <w:szCs w:val="24"/>
        </w:rPr>
      </w:pPr>
    </w:p>
    <w:p w14:paraId="40E34D6E" w14:textId="77777777" w:rsidR="00524FDD" w:rsidRDefault="00524FDD" w:rsidP="00DA1CC9">
      <w:pPr>
        <w:spacing w:line="240" w:lineRule="auto"/>
        <w:rPr>
          <w:rFonts w:cs="Times New Roman"/>
          <w:b/>
          <w:sz w:val="28"/>
          <w:szCs w:val="24"/>
        </w:rPr>
      </w:pPr>
    </w:p>
    <w:p w14:paraId="6B1E4847" w14:textId="77777777" w:rsidR="00524FDD" w:rsidRPr="00524FDD" w:rsidRDefault="00524FDD" w:rsidP="00DA1CC9">
      <w:pPr>
        <w:spacing w:line="240" w:lineRule="auto"/>
        <w:rPr>
          <w:rFonts w:cs="Times New Roman"/>
          <w:b/>
          <w:sz w:val="28"/>
          <w:szCs w:val="24"/>
        </w:rPr>
      </w:pPr>
    </w:p>
    <w:p w14:paraId="03C7CB66" w14:textId="75993112" w:rsidR="00524FDD" w:rsidRDefault="00524FDD" w:rsidP="00524FDD">
      <w:pPr>
        <w:rPr>
          <w:rFonts w:cs="Times New Roman"/>
          <w:color w:val="000000" w:themeColor="text1"/>
          <w:szCs w:val="24"/>
        </w:rPr>
      </w:pPr>
      <w:r>
        <w:rPr>
          <w:rFonts w:cs="Times New Roman"/>
          <w:color w:val="000000" w:themeColor="text1"/>
          <w:szCs w:val="24"/>
        </w:rPr>
        <w:t xml:space="preserve">Yo, </w:t>
      </w:r>
      <w:r w:rsidRPr="00E7559D">
        <w:rPr>
          <w:rFonts w:cs="Times New Roman"/>
          <w:szCs w:val="24"/>
        </w:rPr>
        <w:t>[nombre</w:t>
      </w:r>
      <w:r w:rsidR="006A3574">
        <w:rPr>
          <w:rFonts w:cs="Times New Roman"/>
          <w:szCs w:val="24"/>
        </w:rPr>
        <w:t>s y apellidos</w:t>
      </w:r>
      <w:r w:rsidRPr="00E7559D">
        <w:rPr>
          <w:rFonts w:cs="Times New Roman"/>
          <w:szCs w:val="24"/>
        </w:rPr>
        <w:t xml:space="preserve"> completo</w:t>
      </w:r>
      <w:r w:rsidR="006A3574">
        <w:rPr>
          <w:rFonts w:cs="Times New Roman"/>
          <w:szCs w:val="24"/>
        </w:rPr>
        <w:t>s</w:t>
      </w:r>
      <w:r w:rsidRPr="00E7559D">
        <w:rPr>
          <w:rFonts w:cs="Times New Roman"/>
          <w:szCs w:val="24"/>
        </w:rPr>
        <w:t xml:space="preserve"> del estudiante]</w:t>
      </w:r>
      <w:r>
        <w:rPr>
          <w:rFonts w:cs="Times New Roman"/>
          <w:color w:val="000000" w:themeColor="text1"/>
          <w:szCs w:val="24"/>
        </w:rPr>
        <w:t>, portador de la cédula de ciudadanía No.</w:t>
      </w:r>
      <w:r w:rsidR="00E7559D">
        <w:rPr>
          <w:rFonts w:cs="Times New Roman"/>
          <w:color w:val="000000" w:themeColor="text1"/>
          <w:szCs w:val="24"/>
        </w:rPr>
        <w:t xml:space="preserve"> </w:t>
      </w:r>
      <w:r w:rsidRPr="00E7559D">
        <w:rPr>
          <w:rFonts w:cs="Times New Roman"/>
          <w:color w:val="000000" w:themeColor="text1"/>
          <w:szCs w:val="24"/>
        </w:rPr>
        <w:t>[número de C.</w:t>
      </w:r>
      <w:r w:rsidR="006A3574">
        <w:rPr>
          <w:rFonts w:cs="Times New Roman"/>
          <w:color w:val="000000" w:themeColor="text1"/>
          <w:szCs w:val="24"/>
        </w:rPr>
        <w:t>C.</w:t>
      </w:r>
      <w:r w:rsidRPr="00E7559D">
        <w:rPr>
          <w:rFonts w:cs="Times New Roman"/>
          <w:color w:val="000000" w:themeColor="text1"/>
          <w:szCs w:val="24"/>
        </w:rPr>
        <w:t>]</w:t>
      </w:r>
      <w:r>
        <w:rPr>
          <w:rFonts w:cs="Times New Roman"/>
          <w:color w:val="000000" w:themeColor="text1"/>
          <w:szCs w:val="24"/>
        </w:rPr>
        <w:t xml:space="preserve">, declaro bajo juramento que </w:t>
      </w:r>
      <w:r w:rsidRPr="00524FDD">
        <w:rPr>
          <w:rFonts w:cs="Times New Roman"/>
          <w:szCs w:val="24"/>
        </w:rPr>
        <w:t>el trabajo aquí descrito, es de mi autoría; que no ha sido previamente presentado para ningún grado o calificación profesional y</w:t>
      </w:r>
      <w:r>
        <w:rPr>
          <w:rFonts w:cs="Times New Roman"/>
          <w:color w:val="000000" w:themeColor="text1"/>
          <w:szCs w:val="24"/>
        </w:rPr>
        <w:t xml:space="preserve"> que </w:t>
      </w:r>
      <w:r w:rsidRPr="00524FDD">
        <w:rPr>
          <w:rFonts w:cs="Times New Roman"/>
          <w:szCs w:val="24"/>
        </w:rPr>
        <w:t xml:space="preserve">he consultado e investigado en base a las referencias bibliográficas que se incluyen en este documento. </w:t>
      </w:r>
      <w:r>
        <w:rPr>
          <w:rFonts w:cs="Times New Roman"/>
          <w:color w:val="000000" w:themeColor="text1"/>
          <w:szCs w:val="24"/>
        </w:rPr>
        <w:t xml:space="preserve">Esta investigación no contiene plagio alguno y es resultado de un trabajo serio desarrollado en su totalidad por mi persona. </w:t>
      </w:r>
      <w:commentRangeEnd w:id="0"/>
      <w:r w:rsidR="00306BA3">
        <w:rPr>
          <w:rStyle w:val="Refdecomentario"/>
        </w:rPr>
        <w:commentReference w:id="0"/>
      </w:r>
    </w:p>
    <w:p w14:paraId="22D2C86C" w14:textId="77777777" w:rsidR="00524FDD" w:rsidRDefault="00524FDD" w:rsidP="00524FDD">
      <w:pPr>
        <w:rPr>
          <w:rFonts w:cs="Times New Roman"/>
          <w:szCs w:val="24"/>
        </w:rPr>
      </w:pPr>
    </w:p>
    <w:p w14:paraId="0B5F8BD6" w14:textId="77777777" w:rsidR="00DA1CC9" w:rsidRDefault="00DA1CC9" w:rsidP="00524FDD">
      <w:pPr>
        <w:rPr>
          <w:rFonts w:cs="Times New Roman"/>
          <w:szCs w:val="24"/>
        </w:rPr>
      </w:pPr>
    </w:p>
    <w:p w14:paraId="6B8457D9" w14:textId="77777777" w:rsidR="00524FDD" w:rsidRPr="00524FDD" w:rsidRDefault="00524FDD" w:rsidP="00524FDD">
      <w:pPr>
        <w:rPr>
          <w:rFonts w:cs="Times New Roman"/>
          <w:szCs w:val="24"/>
        </w:rPr>
      </w:pPr>
      <w:r w:rsidRPr="00524FDD">
        <w:rPr>
          <w:rFonts w:cs="Times New Roman"/>
          <w:szCs w:val="24"/>
        </w:rPr>
        <w:t xml:space="preserve"> </w:t>
      </w:r>
    </w:p>
    <w:p w14:paraId="4F2B0822" w14:textId="77777777" w:rsidR="00524FDD" w:rsidRPr="00524FDD" w:rsidRDefault="00524FDD" w:rsidP="00524FDD">
      <w:pPr>
        <w:spacing w:line="240" w:lineRule="auto"/>
        <w:jc w:val="center"/>
        <w:rPr>
          <w:rFonts w:cs="Times New Roman"/>
          <w:b/>
          <w:sz w:val="28"/>
          <w:szCs w:val="24"/>
        </w:rPr>
      </w:pPr>
      <w:r w:rsidRPr="00524FDD">
        <w:rPr>
          <w:rFonts w:cs="Times New Roman"/>
          <w:b/>
          <w:sz w:val="28"/>
          <w:szCs w:val="24"/>
        </w:rPr>
        <w:t xml:space="preserve">________________________________ </w:t>
      </w:r>
    </w:p>
    <w:p w14:paraId="40E3D432" w14:textId="037891BC" w:rsidR="00524FDD" w:rsidRPr="00E7559D" w:rsidRDefault="00524FDD" w:rsidP="006A3574">
      <w:pPr>
        <w:spacing w:before="120" w:line="240" w:lineRule="auto"/>
        <w:jc w:val="center"/>
        <w:rPr>
          <w:rFonts w:cs="Times New Roman"/>
          <w:b/>
          <w:iCs/>
          <w:szCs w:val="24"/>
        </w:rPr>
      </w:pPr>
      <w:r w:rsidRPr="00E7559D">
        <w:rPr>
          <w:rFonts w:cs="Times New Roman"/>
          <w:b/>
          <w:iCs/>
          <w:szCs w:val="24"/>
        </w:rPr>
        <w:t>[Nombre</w:t>
      </w:r>
      <w:r w:rsidR="006A3574">
        <w:rPr>
          <w:rFonts w:cs="Times New Roman"/>
          <w:b/>
          <w:iCs/>
          <w:szCs w:val="24"/>
        </w:rPr>
        <w:t>s y Apellidos</w:t>
      </w:r>
      <w:r w:rsidRPr="00E7559D">
        <w:rPr>
          <w:rFonts w:cs="Times New Roman"/>
          <w:b/>
          <w:iCs/>
          <w:szCs w:val="24"/>
        </w:rPr>
        <w:t xml:space="preserve"> completo</w:t>
      </w:r>
      <w:r w:rsidR="006A3574">
        <w:rPr>
          <w:rFonts w:cs="Times New Roman"/>
          <w:b/>
          <w:iCs/>
          <w:szCs w:val="24"/>
        </w:rPr>
        <w:t>s</w:t>
      </w:r>
      <w:r w:rsidRPr="00E7559D">
        <w:rPr>
          <w:rFonts w:cs="Times New Roman"/>
          <w:b/>
          <w:iCs/>
          <w:szCs w:val="24"/>
        </w:rPr>
        <w:t xml:space="preserve"> del Estudiante]</w:t>
      </w:r>
    </w:p>
    <w:p w14:paraId="7F5065D1" w14:textId="77777777" w:rsidR="00524FDD" w:rsidRDefault="00524FDD" w:rsidP="00524FDD">
      <w:pPr>
        <w:spacing w:line="240" w:lineRule="auto"/>
        <w:rPr>
          <w:rFonts w:cs="Times New Roman"/>
          <w:szCs w:val="24"/>
        </w:rPr>
      </w:pPr>
    </w:p>
    <w:p w14:paraId="4A5EF318" w14:textId="77777777" w:rsidR="00524FDD" w:rsidRDefault="00524FDD" w:rsidP="00524FDD">
      <w:pPr>
        <w:spacing w:line="240" w:lineRule="auto"/>
        <w:rPr>
          <w:rFonts w:cs="Times New Roman"/>
          <w:b/>
          <w:sz w:val="28"/>
          <w:szCs w:val="24"/>
        </w:rPr>
      </w:pPr>
    </w:p>
    <w:p w14:paraId="37A0B669" w14:textId="77777777" w:rsidR="00524FDD" w:rsidRDefault="00524FDD" w:rsidP="00524FDD">
      <w:pPr>
        <w:spacing w:line="240" w:lineRule="auto"/>
        <w:rPr>
          <w:rFonts w:cs="Times New Roman"/>
          <w:b/>
          <w:sz w:val="28"/>
          <w:szCs w:val="24"/>
        </w:rPr>
      </w:pPr>
    </w:p>
    <w:p w14:paraId="2B82BA0E" w14:textId="77777777" w:rsidR="00524FDD" w:rsidRDefault="00524FDD" w:rsidP="00524FDD">
      <w:pPr>
        <w:spacing w:line="240" w:lineRule="auto"/>
        <w:rPr>
          <w:rFonts w:cs="Times New Roman"/>
          <w:b/>
          <w:sz w:val="28"/>
          <w:szCs w:val="24"/>
        </w:rPr>
      </w:pPr>
    </w:p>
    <w:p w14:paraId="512871BE" w14:textId="77777777" w:rsidR="00524FDD" w:rsidRDefault="00524FDD" w:rsidP="00524FDD">
      <w:pPr>
        <w:spacing w:line="240" w:lineRule="auto"/>
        <w:rPr>
          <w:rFonts w:cs="Times New Roman"/>
          <w:b/>
          <w:sz w:val="28"/>
          <w:szCs w:val="24"/>
        </w:rPr>
      </w:pPr>
    </w:p>
    <w:p w14:paraId="17A06AE1" w14:textId="77777777" w:rsidR="00524FDD" w:rsidRDefault="00524FDD" w:rsidP="00524FDD">
      <w:pPr>
        <w:spacing w:line="240" w:lineRule="auto"/>
        <w:rPr>
          <w:rFonts w:cs="Times New Roman"/>
          <w:b/>
          <w:sz w:val="28"/>
          <w:szCs w:val="24"/>
        </w:rPr>
      </w:pPr>
    </w:p>
    <w:p w14:paraId="0030FFF3" w14:textId="77777777" w:rsidR="00524FDD" w:rsidRDefault="00524FDD" w:rsidP="00524FDD">
      <w:pPr>
        <w:spacing w:line="240" w:lineRule="auto"/>
        <w:rPr>
          <w:rFonts w:cs="Times New Roman"/>
          <w:b/>
          <w:sz w:val="28"/>
          <w:szCs w:val="24"/>
        </w:rPr>
      </w:pPr>
    </w:p>
    <w:p w14:paraId="72D7C851" w14:textId="77777777" w:rsidR="00524FDD" w:rsidRDefault="00524FDD" w:rsidP="00524FDD">
      <w:pPr>
        <w:spacing w:line="240" w:lineRule="auto"/>
        <w:rPr>
          <w:rFonts w:cs="Times New Roman"/>
          <w:b/>
          <w:sz w:val="28"/>
          <w:szCs w:val="24"/>
        </w:rPr>
      </w:pPr>
    </w:p>
    <w:p w14:paraId="5B2CD0B9" w14:textId="77777777" w:rsidR="00524FDD" w:rsidRDefault="00524FDD" w:rsidP="00524FDD">
      <w:pPr>
        <w:spacing w:line="240" w:lineRule="auto"/>
        <w:rPr>
          <w:rFonts w:cs="Times New Roman"/>
          <w:b/>
          <w:sz w:val="28"/>
          <w:szCs w:val="24"/>
        </w:rPr>
      </w:pPr>
    </w:p>
    <w:p w14:paraId="615036D3" w14:textId="77777777" w:rsidR="00524FDD" w:rsidRDefault="00524FDD" w:rsidP="00524FDD">
      <w:pPr>
        <w:spacing w:line="240" w:lineRule="auto"/>
        <w:rPr>
          <w:rFonts w:cs="Times New Roman"/>
          <w:b/>
          <w:sz w:val="28"/>
          <w:szCs w:val="24"/>
        </w:rPr>
      </w:pPr>
    </w:p>
    <w:p w14:paraId="5D5432E3" w14:textId="77777777" w:rsidR="00524FDD" w:rsidRDefault="00524FDD" w:rsidP="00524FDD">
      <w:pPr>
        <w:spacing w:line="240" w:lineRule="auto"/>
        <w:rPr>
          <w:rFonts w:cs="Times New Roman"/>
          <w:b/>
          <w:sz w:val="28"/>
          <w:szCs w:val="24"/>
        </w:rPr>
      </w:pPr>
    </w:p>
    <w:p w14:paraId="0231206F" w14:textId="77777777" w:rsidR="00524FDD" w:rsidRDefault="00524FDD" w:rsidP="00524FDD">
      <w:pPr>
        <w:spacing w:line="240" w:lineRule="auto"/>
        <w:rPr>
          <w:rFonts w:cs="Times New Roman"/>
          <w:b/>
          <w:sz w:val="28"/>
          <w:szCs w:val="24"/>
        </w:rPr>
      </w:pPr>
    </w:p>
    <w:p w14:paraId="31B6005E" w14:textId="77777777" w:rsidR="00524FDD" w:rsidRDefault="00524FDD" w:rsidP="00524FDD">
      <w:pPr>
        <w:spacing w:line="240" w:lineRule="auto"/>
        <w:rPr>
          <w:rFonts w:cs="Times New Roman"/>
          <w:b/>
          <w:sz w:val="28"/>
          <w:szCs w:val="24"/>
        </w:rPr>
      </w:pPr>
    </w:p>
    <w:p w14:paraId="2E38D8EA" w14:textId="77777777" w:rsidR="00524FDD" w:rsidRDefault="00524FDD" w:rsidP="00524FDD">
      <w:pPr>
        <w:spacing w:line="240" w:lineRule="auto"/>
        <w:rPr>
          <w:rFonts w:cs="Times New Roman"/>
          <w:b/>
          <w:sz w:val="28"/>
          <w:szCs w:val="24"/>
        </w:rPr>
      </w:pPr>
    </w:p>
    <w:p w14:paraId="55E64D6B" w14:textId="77777777" w:rsidR="00524FDD" w:rsidRDefault="00524FDD" w:rsidP="00524FDD">
      <w:pPr>
        <w:spacing w:line="240" w:lineRule="auto"/>
        <w:rPr>
          <w:rFonts w:cs="Times New Roman"/>
          <w:b/>
          <w:sz w:val="28"/>
          <w:szCs w:val="24"/>
        </w:rPr>
      </w:pPr>
    </w:p>
    <w:p w14:paraId="7F34D57D" w14:textId="77777777" w:rsidR="00524FDD" w:rsidRDefault="00524FDD" w:rsidP="00524FDD">
      <w:pPr>
        <w:spacing w:line="240" w:lineRule="auto"/>
        <w:rPr>
          <w:rFonts w:cs="Times New Roman"/>
          <w:b/>
          <w:sz w:val="28"/>
          <w:szCs w:val="24"/>
        </w:rPr>
      </w:pPr>
    </w:p>
    <w:p w14:paraId="28EF1186" w14:textId="77777777" w:rsidR="00524FDD" w:rsidRDefault="00524FDD" w:rsidP="00524FDD">
      <w:pPr>
        <w:spacing w:line="240" w:lineRule="auto"/>
        <w:rPr>
          <w:rFonts w:cs="Times New Roman"/>
          <w:b/>
          <w:sz w:val="28"/>
          <w:szCs w:val="24"/>
        </w:rPr>
      </w:pPr>
    </w:p>
    <w:p w14:paraId="768017EB" w14:textId="77777777" w:rsidR="00524FDD" w:rsidRDefault="00524FDD" w:rsidP="00524FDD">
      <w:pPr>
        <w:spacing w:line="240" w:lineRule="auto"/>
        <w:rPr>
          <w:rFonts w:cs="Times New Roman"/>
          <w:b/>
          <w:sz w:val="28"/>
          <w:szCs w:val="24"/>
        </w:rPr>
      </w:pPr>
    </w:p>
    <w:p w14:paraId="2B229533" w14:textId="77777777" w:rsidR="00524FDD" w:rsidRDefault="00524FDD" w:rsidP="00524FDD">
      <w:pPr>
        <w:spacing w:line="240" w:lineRule="auto"/>
        <w:rPr>
          <w:rFonts w:cs="Times New Roman"/>
          <w:b/>
          <w:sz w:val="28"/>
          <w:szCs w:val="24"/>
        </w:rPr>
      </w:pPr>
    </w:p>
    <w:p w14:paraId="68C27EB2" w14:textId="77777777" w:rsidR="00524FDD" w:rsidRDefault="00524FDD" w:rsidP="00524FDD">
      <w:pPr>
        <w:spacing w:line="240" w:lineRule="auto"/>
        <w:rPr>
          <w:rFonts w:cs="Times New Roman"/>
          <w:b/>
          <w:sz w:val="28"/>
          <w:szCs w:val="24"/>
        </w:rPr>
      </w:pPr>
    </w:p>
    <w:p w14:paraId="08836336" w14:textId="77777777" w:rsidR="00524FDD" w:rsidRDefault="00524FDD" w:rsidP="00524FDD">
      <w:pPr>
        <w:spacing w:line="240" w:lineRule="auto"/>
        <w:rPr>
          <w:rFonts w:cs="Times New Roman"/>
          <w:b/>
          <w:sz w:val="28"/>
          <w:szCs w:val="24"/>
        </w:rPr>
      </w:pPr>
    </w:p>
    <w:p w14:paraId="3381BB5A" w14:textId="77777777" w:rsidR="00DA1CC9" w:rsidRPr="00DA1CC9" w:rsidRDefault="00DA1CC9" w:rsidP="00DA1CC9">
      <w:pPr>
        <w:jc w:val="center"/>
        <w:rPr>
          <w:rFonts w:cs="Times New Roman"/>
          <w:b/>
          <w:spacing w:val="30"/>
          <w:sz w:val="28"/>
          <w:szCs w:val="24"/>
        </w:rPr>
      </w:pPr>
      <w:r w:rsidRPr="00DA1CC9">
        <w:rPr>
          <w:rFonts w:cs="Times New Roman"/>
          <w:b/>
          <w:spacing w:val="30"/>
          <w:sz w:val="28"/>
          <w:szCs w:val="24"/>
        </w:rPr>
        <w:t xml:space="preserve">CERTIFICACIÓN </w:t>
      </w:r>
    </w:p>
    <w:p w14:paraId="12FD3008" w14:textId="77777777" w:rsidR="00DA1CC9" w:rsidRDefault="00DA1CC9" w:rsidP="00DA1CC9">
      <w:pPr>
        <w:spacing w:line="240" w:lineRule="auto"/>
        <w:rPr>
          <w:rFonts w:cs="Times New Roman"/>
          <w:b/>
          <w:sz w:val="28"/>
          <w:szCs w:val="24"/>
        </w:rPr>
      </w:pPr>
    </w:p>
    <w:p w14:paraId="16286F90" w14:textId="77777777" w:rsidR="00DA1CC9" w:rsidRDefault="00DA1CC9" w:rsidP="00DA1CC9">
      <w:pPr>
        <w:spacing w:line="240" w:lineRule="auto"/>
        <w:rPr>
          <w:rFonts w:cs="Times New Roman"/>
          <w:b/>
          <w:sz w:val="28"/>
          <w:szCs w:val="24"/>
        </w:rPr>
      </w:pPr>
    </w:p>
    <w:p w14:paraId="284C93D2" w14:textId="77777777" w:rsidR="00DA1CC9" w:rsidRPr="00DA1CC9" w:rsidRDefault="00DA1CC9" w:rsidP="00DA1CC9">
      <w:pPr>
        <w:spacing w:line="240" w:lineRule="auto"/>
        <w:rPr>
          <w:rFonts w:cs="Times New Roman"/>
          <w:b/>
          <w:sz w:val="28"/>
          <w:szCs w:val="24"/>
        </w:rPr>
      </w:pPr>
    </w:p>
    <w:p w14:paraId="1CCFB516" w14:textId="77777777" w:rsidR="00DA1CC9" w:rsidRPr="00DA1CC9" w:rsidRDefault="00DA1CC9" w:rsidP="00DA1CC9">
      <w:pPr>
        <w:rPr>
          <w:rFonts w:cs="Times New Roman"/>
          <w:color w:val="000000" w:themeColor="text1"/>
          <w:szCs w:val="24"/>
        </w:rPr>
      </w:pPr>
      <w:r w:rsidRPr="00DA1CC9">
        <w:rPr>
          <w:rFonts w:cs="Times New Roman"/>
          <w:color w:val="000000" w:themeColor="text1"/>
          <w:szCs w:val="24"/>
        </w:rPr>
        <w:t>Una vez que se ha culminado la elaboración del proyecto de t</w:t>
      </w:r>
      <w:r>
        <w:rPr>
          <w:rFonts w:cs="Times New Roman"/>
          <w:color w:val="000000" w:themeColor="text1"/>
          <w:szCs w:val="24"/>
        </w:rPr>
        <w:t>itulación</w:t>
      </w:r>
      <w:r w:rsidRPr="00DA1CC9">
        <w:rPr>
          <w:rFonts w:cs="Times New Roman"/>
          <w:color w:val="000000" w:themeColor="text1"/>
          <w:szCs w:val="24"/>
        </w:rPr>
        <w:t xml:space="preserve"> cuyo tema es: </w:t>
      </w:r>
      <w:r w:rsidRPr="00E7559D">
        <w:rPr>
          <w:rFonts w:cs="Times New Roman"/>
          <w:color w:val="000000" w:themeColor="text1"/>
          <w:szCs w:val="24"/>
        </w:rPr>
        <w:t>“[NOMBRE DEL PROYECTO DE TITULACIÓN]”</w:t>
      </w:r>
      <w:r w:rsidRPr="00DA1CC9">
        <w:rPr>
          <w:rFonts w:cs="Times New Roman"/>
          <w:color w:val="000000" w:themeColor="text1"/>
          <w:szCs w:val="24"/>
        </w:rPr>
        <w:t>, certifico que el mismo se encuentra</w:t>
      </w:r>
      <w:r>
        <w:rPr>
          <w:rFonts w:cs="Times New Roman"/>
          <w:color w:val="000000" w:themeColor="text1"/>
          <w:szCs w:val="24"/>
        </w:rPr>
        <w:t xml:space="preserve"> </w:t>
      </w:r>
      <w:r w:rsidRPr="00DA1CC9">
        <w:rPr>
          <w:rFonts w:cs="Times New Roman"/>
          <w:color w:val="000000" w:themeColor="text1"/>
          <w:szCs w:val="24"/>
        </w:rPr>
        <w:t xml:space="preserve">habilitado para su defensa pública.  </w:t>
      </w:r>
    </w:p>
    <w:p w14:paraId="6762BFA4" w14:textId="77777777" w:rsidR="00DA1CC9" w:rsidRDefault="00DA1CC9" w:rsidP="00DA1CC9">
      <w:pPr>
        <w:spacing w:line="240" w:lineRule="auto"/>
        <w:rPr>
          <w:rFonts w:cs="Times New Roman"/>
          <w:b/>
          <w:sz w:val="28"/>
          <w:szCs w:val="24"/>
        </w:rPr>
      </w:pPr>
    </w:p>
    <w:p w14:paraId="525EEEB0" w14:textId="77777777" w:rsidR="00DA1CC9" w:rsidRDefault="00DA1CC9" w:rsidP="00DA1CC9">
      <w:pPr>
        <w:spacing w:line="240" w:lineRule="auto"/>
        <w:rPr>
          <w:rFonts w:cs="Times New Roman"/>
          <w:b/>
          <w:sz w:val="28"/>
          <w:szCs w:val="24"/>
        </w:rPr>
      </w:pPr>
    </w:p>
    <w:p w14:paraId="1EF7B64C" w14:textId="77777777" w:rsidR="00DA1CC9" w:rsidRPr="00DA1CC9" w:rsidRDefault="00DA1CC9" w:rsidP="00DA1CC9">
      <w:pPr>
        <w:spacing w:line="240" w:lineRule="auto"/>
        <w:rPr>
          <w:rFonts w:cs="Times New Roman"/>
          <w:b/>
          <w:sz w:val="28"/>
          <w:szCs w:val="24"/>
        </w:rPr>
      </w:pPr>
    </w:p>
    <w:p w14:paraId="20194BB7" w14:textId="77777777" w:rsidR="00DA1CC9" w:rsidRDefault="00DA1CC9" w:rsidP="00DA1CC9">
      <w:pPr>
        <w:spacing w:line="240" w:lineRule="auto"/>
        <w:rPr>
          <w:rFonts w:cs="Times New Roman"/>
          <w:b/>
          <w:sz w:val="28"/>
          <w:szCs w:val="24"/>
        </w:rPr>
      </w:pPr>
      <w:r w:rsidRPr="00DA1CC9">
        <w:rPr>
          <w:rFonts w:cs="Times New Roman"/>
          <w:b/>
          <w:sz w:val="28"/>
          <w:szCs w:val="24"/>
        </w:rPr>
        <w:t xml:space="preserve"> </w:t>
      </w:r>
    </w:p>
    <w:p w14:paraId="057A779D" w14:textId="77777777" w:rsidR="00DA1CC9" w:rsidRDefault="00DA1CC9" w:rsidP="00DA1CC9">
      <w:pPr>
        <w:spacing w:line="240" w:lineRule="auto"/>
        <w:rPr>
          <w:rFonts w:cs="Times New Roman"/>
          <w:b/>
          <w:sz w:val="28"/>
          <w:szCs w:val="24"/>
        </w:rPr>
      </w:pPr>
    </w:p>
    <w:p w14:paraId="464B6421" w14:textId="77777777" w:rsidR="00DA1CC9" w:rsidRPr="00DA1CC9" w:rsidRDefault="00DA1CC9" w:rsidP="00DA1CC9">
      <w:pPr>
        <w:spacing w:line="240" w:lineRule="auto"/>
        <w:rPr>
          <w:rFonts w:cs="Times New Roman"/>
          <w:b/>
          <w:sz w:val="28"/>
          <w:szCs w:val="24"/>
        </w:rPr>
      </w:pPr>
    </w:p>
    <w:p w14:paraId="554D1244" w14:textId="77777777" w:rsidR="00DA1CC9" w:rsidRPr="00DA1CC9" w:rsidRDefault="00DA1CC9" w:rsidP="00DA1CC9">
      <w:pPr>
        <w:spacing w:line="240" w:lineRule="auto"/>
        <w:jc w:val="center"/>
        <w:rPr>
          <w:rFonts w:cs="Times New Roman"/>
          <w:b/>
          <w:sz w:val="28"/>
          <w:szCs w:val="24"/>
        </w:rPr>
      </w:pPr>
      <w:r w:rsidRPr="00DA1CC9">
        <w:rPr>
          <w:rFonts w:cs="Times New Roman"/>
          <w:b/>
          <w:sz w:val="28"/>
          <w:szCs w:val="24"/>
        </w:rPr>
        <w:t>___</w:t>
      </w:r>
      <w:r>
        <w:rPr>
          <w:rFonts w:cs="Times New Roman"/>
          <w:b/>
          <w:sz w:val="28"/>
          <w:szCs w:val="24"/>
        </w:rPr>
        <w:t>____</w:t>
      </w:r>
      <w:r w:rsidRPr="00DA1CC9">
        <w:rPr>
          <w:rFonts w:cs="Times New Roman"/>
          <w:b/>
          <w:sz w:val="28"/>
          <w:szCs w:val="24"/>
        </w:rPr>
        <w:t>__________________</w:t>
      </w:r>
    </w:p>
    <w:p w14:paraId="08C29119" w14:textId="09153CD7" w:rsidR="00DA1CC9" w:rsidRPr="00DA1CC9" w:rsidRDefault="00E7559D" w:rsidP="006A3574">
      <w:pPr>
        <w:spacing w:before="120" w:line="240" w:lineRule="auto"/>
        <w:jc w:val="center"/>
        <w:rPr>
          <w:rFonts w:cs="Times New Roman"/>
          <w:b/>
          <w:szCs w:val="24"/>
        </w:rPr>
      </w:pPr>
      <w:r>
        <w:rPr>
          <w:rFonts w:cs="Times New Roman"/>
          <w:b/>
          <w:szCs w:val="24"/>
        </w:rPr>
        <w:t>[Título</w:t>
      </w:r>
      <w:r w:rsidR="006A3574">
        <w:rPr>
          <w:rFonts w:cs="Times New Roman"/>
          <w:b/>
          <w:szCs w:val="24"/>
        </w:rPr>
        <w:t>.</w:t>
      </w:r>
      <w:r>
        <w:rPr>
          <w:rFonts w:cs="Times New Roman"/>
          <w:b/>
          <w:szCs w:val="24"/>
        </w:rPr>
        <w:t xml:space="preserve"> Nombres </w:t>
      </w:r>
      <w:r w:rsidR="006A3574">
        <w:rPr>
          <w:rFonts w:cs="Times New Roman"/>
          <w:b/>
          <w:szCs w:val="24"/>
        </w:rPr>
        <w:t xml:space="preserve">y Apellidos </w:t>
      </w:r>
      <w:r>
        <w:rPr>
          <w:rFonts w:cs="Times New Roman"/>
          <w:b/>
          <w:szCs w:val="24"/>
        </w:rPr>
        <w:t>completos del Tutor]</w:t>
      </w:r>
    </w:p>
    <w:p w14:paraId="2B45301E" w14:textId="77B1C85D" w:rsidR="00524FDD" w:rsidRPr="00DA1CC9" w:rsidRDefault="00E7559D" w:rsidP="00DA1CC9">
      <w:pPr>
        <w:spacing w:line="240" w:lineRule="auto"/>
        <w:jc w:val="center"/>
        <w:rPr>
          <w:rFonts w:cs="Times New Roman"/>
          <w:b/>
          <w:szCs w:val="24"/>
        </w:rPr>
      </w:pPr>
      <w:r>
        <w:rPr>
          <w:rFonts w:cs="Times New Roman"/>
          <w:b/>
          <w:szCs w:val="24"/>
        </w:rPr>
        <w:t xml:space="preserve">[Cargo: Profesor o </w:t>
      </w:r>
      <w:r w:rsidR="00DA1CC9" w:rsidRPr="00DA1CC9">
        <w:rPr>
          <w:rFonts w:cs="Times New Roman"/>
          <w:b/>
          <w:szCs w:val="24"/>
        </w:rPr>
        <w:t>Coordinador</w:t>
      </w:r>
      <w:r>
        <w:rPr>
          <w:rFonts w:cs="Times New Roman"/>
          <w:b/>
          <w:szCs w:val="24"/>
        </w:rPr>
        <w:t>]</w:t>
      </w:r>
      <w:r w:rsidR="00DA1CC9" w:rsidRPr="00DA1CC9">
        <w:rPr>
          <w:rFonts w:cs="Times New Roman"/>
          <w:b/>
          <w:szCs w:val="24"/>
        </w:rPr>
        <w:t xml:space="preserve"> de la Escuela de</w:t>
      </w:r>
    </w:p>
    <w:p w14:paraId="1853C60B" w14:textId="24CA19E4" w:rsidR="00DA1CC9" w:rsidRPr="00DA1CC9" w:rsidRDefault="00E7559D" w:rsidP="00DA1CC9">
      <w:pPr>
        <w:spacing w:line="240" w:lineRule="auto"/>
        <w:jc w:val="center"/>
        <w:rPr>
          <w:rFonts w:cs="Times New Roman"/>
          <w:b/>
          <w:szCs w:val="24"/>
        </w:rPr>
      </w:pPr>
      <w:r>
        <w:rPr>
          <w:rFonts w:cs="Times New Roman"/>
          <w:b/>
          <w:szCs w:val="24"/>
        </w:rPr>
        <w:t>[Nombre de la Escuela]</w:t>
      </w:r>
    </w:p>
    <w:p w14:paraId="60E150FC" w14:textId="77777777" w:rsidR="00DA1CC9" w:rsidRPr="00DA1CC9" w:rsidRDefault="00DA1CC9" w:rsidP="00DA1CC9">
      <w:pPr>
        <w:spacing w:line="240" w:lineRule="auto"/>
        <w:jc w:val="center"/>
        <w:rPr>
          <w:rFonts w:cs="Times New Roman"/>
          <w:b/>
          <w:szCs w:val="24"/>
        </w:rPr>
      </w:pPr>
      <w:r w:rsidRPr="00DA1CC9">
        <w:rPr>
          <w:rFonts w:cs="Times New Roman"/>
          <w:b/>
          <w:szCs w:val="24"/>
        </w:rPr>
        <w:t>Instituto Tecnológico Superior Sudamericano Quito</w:t>
      </w:r>
    </w:p>
    <w:p w14:paraId="3EECCE34" w14:textId="77777777" w:rsidR="00524FDD" w:rsidRDefault="00524FDD" w:rsidP="00524FDD">
      <w:pPr>
        <w:spacing w:line="240" w:lineRule="auto"/>
        <w:rPr>
          <w:rFonts w:cs="Times New Roman"/>
          <w:b/>
          <w:sz w:val="28"/>
          <w:szCs w:val="24"/>
        </w:rPr>
      </w:pPr>
    </w:p>
    <w:p w14:paraId="1DAF87FF" w14:textId="77777777" w:rsidR="00524FDD" w:rsidRDefault="00524FDD" w:rsidP="00524FDD">
      <w:pPr>
        <w:spacing w:line="240" w:lineRule="auto"/>
        <w:rPr>
          <w:rFonts w:cs="Times New Roman"/>
          <w:b/>
          <w:sz w:val="28"/>
          <w:szCs w:val="24"/>
        </w:rPr>
      </w:pPr>
    </w:p>
    <w:p w14:paraId="7200F2B6" w14:textId="77777777" w:rsidR="00524FDD" w:rsidRDefault="00524FDD" w:rsidP="00524FDD">
      <w:pPr>
        <w:spacing w:line="240" w:lineRule="auto"/>
        <w:rPr>
          <w:rFonts w:cs="Times New Roman"/>
          <w:b/>
          <w:sz w:val="28"/>
          <w:szCs w:val="24"/>
        </w:rPr>
      </w:pPr>
    </w:p>
    <w:p w14:paraId="296C2F59" w14:textId="77777777" w:rsidR="00524FDD" w:rsidRDefault="00524FDD" w:rsidP="00524FDD">
      <w:pPr>
        <w:spacing w:line="240" w:lineRule="auto"/>
        <w:rPr>
          <w:rFonts w:cs="Times New Roman"/>
          <w:b/>
          <w:sz w:val="28"/>
          <w:szCs w:val="24"/>
        </w:rPr>
      </w:pPr>
    </w:p>
    <w:p w14:paraId="36612D4B" w14:textId="77777777" w:rsidR="00524FDD" w:rsidRDefault="00524FDD" w:rsidP="00524FDD">
      <w:pPr>
        <w:spacing w:line="240" w:lineRule="auto"/>
        <w:rPr>
          <w:rFonts w:cs="Times New Roman"/>
          <w:b/>
          <w:sz w:val="28"/>
          <w:szCs w:val="24"/>
        </w:rPr>
      </w:pPr>
    </w:p>
    <w:p w14:paraId="4913666B" w14:textId="77777777" w:rsidR="00524FDD" w:rsidRDefault="00524FDD" w:rsidP="00524FDD">
      <w:pPr>
        <w:spacing w:line="240" w:lineRule="auto"/>
        <w:rPr>
          <w:rFonts w:cs="Times New Roman"/>
          <w:b/>
          <w:sz w:val="28"/>
          <w:szCs w:val="24"/>
        </w:rPr>
      </w:pPr>
    </w:p>
    <w:p w14:paraId="084CFE5A" w14:textId="77777777" w:rsidR="00524FDD" w:rsidRDefault="00524FDD" w:rsidP="00524FDD">
      <w:pPr>
        <w:spacing w:line="240" w:lineRule="auto"/>
        <w:rPr>
          <w:rFonts w:cs="Times New Roman"/>
          <w:b/>
          <w:sz w:val="28"/>
          <w:szCs w:val="24"/>
        </w:rPr>
      </w:pPr>
    </w:p>
    <w:p w14:paraId="0CC67041" w14:textId="77777777" w:rsidR="00524FDD" w:rsidRDefault="00524FDD" w:rsidP="00524FDD">
      <w:pPr>
        <w:spacing w:line="240" w:lineRule="auto"/>
        <w:rPr>
          <w:rFonts w:cs="Times New Roman"/>
          <w:b/>
          <w:sz w:val="28"/>
          <w:szCs w:val="24"/>
        </w:rPr>
      </w:pPr>
    </w:p>
    <w:p w14:paraId="33CD31E0" w14:textId="77777777" w:rsidR="00524FDD" w:rsidRDefault="00524FDD" w:rsidP="00524FDD">
      <w:pPr>
        <w:spacing w:line="240" w:lineRule="auto"/>
        <w:rPr>
          <w:rFonts w:cs="Times New Roman"/>
          <w:b/>
          <w:sz w:val="28"/>
          <w:szCs w:val="24"/>
        </w:rPr>
      </w:pPr>
    </w:p>
    <w:p w14:paraId="61FF240E" w14:textId="77777777" w:rsidR="00524FDD" w:rsidRDefault="00524FDD" w:rsidP="00524FDD">
      <w:pPr>
        <w:spacing w:line="240" w:lineRule="auto"/>
        <w:rPr>
          <w:rFonts w:cs="Times New Roman"/>
          <w:b/>
          <w:sz w:val="28"/>
          <w:szCs w:val="24"/>
        </w:rPr>
      </w:pPr>
    </w:p>
    <w:p w14:paraId="14172A72" w14:textId="77777777" w:rsidR="00DA1CC9" w:rsidRDefault="00DA1CC9" w:rsidP="00524FDD">
      <w:pPr>
        <w:spacing w:line="240" w:lineRule="auto"/>
        <w:rPr>
          <w:rFonts w:cs="Times New Roman"/>
          <w:b/>
          <w:sz w:val="28"/>
          <w:szCs w:val="24"/>
        </w:rPr>
      </w:pPr>
    </w:p>
    <w:p w14:paraId="57C40678" w14:textId="77777777" w:rsidR="00DA1CC9" w:rsidRDefault="00DA1CC9" w:rsidP="00524FDD">
      <w:pPr>
        <w:spacing w:line="240" w:lineRule="auto"/>
        <w:rPr>
          <w:rFonts w:cs="Times New Roman"/>
          <w:b/>
          <w:sz w:val="28"/>
          <w:szCs w:val="24"/>
        </w:rPr>
      </w:pPr>
    </w:p>
    <w:p w14:paraId="16390622" w14:textId="77777777" w:rsidR="00DA1CC9" w:rsidRDefault="00DA1CC9" w:rsidP="00524FDD">
      <w:pPr>
        <w:spacing w:line="240" w:lineRule="auto"/>
        <w:rPr>
          <w:rFonts w:cs="Times New Roman"/>
          <w:b/>
          <w:sz w:val="28"/>
          <w:szCs w:val="24"/>
        </w:rPr>
      </w:pPr>
    </w:p>
    <w:p w14:paraId="24AD0658" w14:textId="77777777" w:rsidR="00DA1CC9" w:rsidRDefault="00DA1CC9" w:rsidP="00524FDD">
      <w:pPr>
        <w:spacing w:line="240" w:lineRule="auto"/>
        <w:rPr>
          <w:rFonts w:cs="Times New Roman"/>
          <w:b/>
          <w:sz w:val="28"/>
          <w:szCs w:val="24"/>
        </w:rPr>
      </w:pPr>
    </w:p>
    <w:p w14:paraId="1CD91618" w14:textId="77777777" w:rsidR="00DA1CC9" w:rsidRDefault="00DA1CC9" w:rsidP="00524FDD">
      <w:pPr>
        <w:spacing w:line="240" w:lineRule="auto"/>
        <w:rPr>
          <w:rFonts w:cs="Times New Roman"/>
          <w:b/>
          <w:sz w:val="28"/>
          <w:szCs w:val="24"/>
        </w:rPr>
      </w:pPr>
    </w:p>
    <w:p w14:paraId="4F314C11" w14:textId="77777777" w:rsidR="00DA1CC9" w:rsidRDefault="00DA1CC9" w:rsidP="00524FDD">
      <w:pPr>
        <w:spacing w:line="240" w:lineRule="auto"/>
        <w:rPr>
          <w:rFonts w:cs="Times New Roman"/>
          <w:b/>
          <w:sz w:val="28"/>
          <w:szCs w:val="24"/>
        </w:rPr>
      </w:pPr>
    </w:p>
    <w:p w14:paraId="31400E9B" w14:textId="77777777" w:rsidR="00DA1CC9" w:rsidRDefault="00DA1CC9" w:rsidP="00524FDD">
      <w:pPr>
        <w:spacing w:line="240" w:lineRule="auto"/>
        <w:rPr>
          <w:rFonts w:cs="Times New Roman"/>
          <w:b/>
          <w:sz w:val="28"/>
          <w:szCs w:val="24"/>
        </w:rPr>
      </w:pPr>
    </w:p>
    <w:p w14:paraId="017D0F67" w14:textId="77777777" w:rsidR="00DA1CC9" w:rsidRDefault="00DA1CC9" w:rsidP="00524FDD">
      <w:pPr>
        <w:spacing w:line="240" w:lineRule="auto"/>
        <w:rPr>
          <w:rFonts w:cs="Times New Roman"/>
          <w:b/>
          <w:sz w:val="28"/>
          <w:szCs w:val="24"/>
        </w:rPr>
      </w:pPr>
    </w:p>
    <w:p w14:paraId="35C493A6" w14:textId="77777777" w:rsidR="00DA1CC9" w:rsidRDefault="00DA1CC9" w:rsidP="00524FDD">
      <w:pPr>
        <w:spacing w:line="240" w:lineRule="auto"/>
        <w:rPr>
          <w:rFonts w:cs="Times New Roman"/>
          <w:b/>
          <w:sz w:val="28"/>
          <w:szCs w:val="24"/>
        </w:rPr>
      </w:pPr>
    </w:p>
    <w:p w14:paraId="516107BE" w14:textId="77777777" w:rsidR="00DA1CC9" w:rsidRDefault="00DA1CC9" w:rsidP="00524FDD">
      <w:pPr>
        <w:spacing w:line="240" w:lineRule="auto"/>
        <w:rPr>
          <w:rFonts w:cs="Times New Roman"/>
          <w:b/>
          <w:sz w:val="28"/>
          <w:szCs w:val="24"/>
        </w:rPr>
      </w:pPr>
    </w:p>
    <w:p w14:paraId="1272F16C" w14:textId="77777777" w:rsidR="00DA1CC9" w:rsidRDefault="00DA1CC9" w:rsidP="00524FDD">
      <w:pPr>
        <w:spacing w:line="240" w:lineRule="auto"/>
        <w:rPr>
          <w:rFonts w:cs="Times New Roman"/>
          <w:b/>
          <w:sz w:val="28"/>
          <w:szCs w:val="24"/>
        </w:rPr>
      </w:pPr>
    </w:p>
    <w:p w14:paraId="5EA47734" w14:textId="77777777" w:rsidR="00DA1CC9" w:rsidRDefault="00DA1CC9" w:rsidP="00524FDD">
      <w:pPr>
        <w:spacing w:line="240" w:lineRule="auto"/>
        <w:rPr>
          <w:rFonts w:cs="Times New Roman"/>
          <w:b/>
          <w:sz w:val="28"/>
          <w:szCs w:val="24"/>
        </w:rPr>
      </w:pPr>
    </w:p>
    <w:p w14:paraId="667DDDDB" w14:textId="77777777" w:rsidR="00DA1CC9" w:rsidRDefault="00DA1CC9" w:rsidP="00DA1CC9">
      <w:pPr>
        <w:jc w:val="center"/>
        <w:rPr>
          <w:rFonts w:cs="Times New Roman"/>
          <w:b/>
          <w:spacing w:val="30"/>
          <w:sz w:val="28"/>
          <w:szCs w:val="24"/>
        </w:rPr>
      </w:pPr>
      <w:r>
        <w:rPr>
          <w:rFonts w:cs="Times New Roman"/>
          <w:b/>
          <w:spacing w:val="30"/>
          <w:sz w:val="28"/>
          <w:szCs w:val="24"/>
        </w:rPr>
        <w:t>CERTIFICACIÓN</w:t>
      </w:r>
    </w:p>
    <w:p w14:paraId="05B4FDD8" w14:textId="77777777" w:rsidR="00DA1CC9" w:rsidRDefault="00DA1CC9" w:rsidP="00DA1CC9">
      <w:pPr>
        <w:spacing w:line="240" w:lineRule="auto"/>
        <w:rPr>
          <w:rFonts w:cs="Times New Roman"/>
          <w:b/>
          <w:sz w:val="28"/>
          <w:szCs w:val="24"/>
        </w:rPr>
      </w:pPr>
    </w:p>
    <w:p w14:paraId="0B7AEE6F" w14:textId="77777777" w:rsidR="00DA1CC9" w:rsidRDefault="00DA1CC9" w:rsidP="00DA1CC9">
      <w:pPr>
        <w:spacing w:line="240" w:lineRule="auto"/>
        <w:rPr>
          <w:rFonts w:cs="Times New Roman"/>
          <w:b/>
          <w:sz w:val="28"/>
          <w:szCs w:val="24"/>
        </w:rPr>
      </w:pPr>
    </w:p>
    <w:p w14:paraId="29472B25" w14:textId="77777777" w:rsidR="00DA1CC9" w:rsidRPr="00DA1CC9" w:rsidRDefault="00DA1CC9" w:rsidP="00DA1CC9">
      <w:pPr>
        <w:spacing w:line="240" w:lineRule="auto"/>
        <w:rPr>
          <w:rFonts w:cs="Times New Roman"/>
          <w:b/>
          <w:sz w:val="28"/>
          <w:szCs w:val="24"/>
        </w:rPr>
      </w:pPr>
    </w:p>
    <w:p w14:paraId="2A4EE077" w14:textId="27276E37" w:rsidR="00DA1CC9" w:rsidRDefault="00DA1CC9" w:rsidP="00DA1CC9">
      <w:pPr>
        <w:pStyle w:val="Default"/>
        <w:spacing w:line="480" w:lineRule="auto"/>
        <w:jc w:val="both"/>
        <w:rPr>
          <w:rFonts w:ascii="Times New Roman" w:hAnsi="Times New Roman" w:cs="Times New Roman"/>
        </w:rPr>
      </w:pPr>
      <w:r>
        <w:rPr>
          <w:rFonts w:ascii="Times New Roman" w:hAnsi="Times New Roman" w:cs="Times New Roman"/>
        </w:rPr>
        <w:t xml:space="preserve">Por medio del presente certifico que el señor </w:t>
      </w:r>
      <w:r w:rsidR="00E7559D">
        <w:rPr>
          <w:rFonts w:ascii="Times New Roman" w:hAnsi="Times New Roman" w:cs="Times New Roman"/>
        </w:rPr>
        <w:t>[nombre</w:t>
      </w:r>
      <w:r w:rsidR="006A3574">
        <w:rPr>
          <w:rFonts w:ascii="Times New Roman" w:hAnsi="Times New Roman" w:cs="Times New Roman"/>
        </w:rPr>
        <w:t>s y apellidos</w:t>
      </w:r>
      <w:r w:rsidR="00E7559D">
        <w:rPr>
          <w:rFonts w:ascii="Times New Roman" w:hAnsi="Times New Roman" w:cs="Times New Roman"/>
        </w:rPr>
        <w:t xml:space="preserve"> completo</w:t>
      </w:r>
      <w:r w:rsidR="006A3574">
        <w:rPr>
          <w:rFonts w:ascii="Times New Roman" w:hAnsi="Times New Roman" w:cs="Times New Roman"/>
        </w:rPr>
        <w:t>s</w:t>
      </w:r>
      <w:r w:rsidR="00E7559D">
        <w:rPr>
          <w:rFonts w:ascii="Times New Roman" w:hAnsi="Times New Roman" w:cs="Times New Roman"/>
        </w:rPr>
        <w:t xml:space="preserve"> del estudiante]</w:t>
      </w:r>
      <w:r>
        <w:rPr>
          <w:rFonts w:ascii="Times New Roman" w:hAnsi="Times New Roman" w:cs="Times New Roman"/>
        </w:rPr>
        <w:t>, ha realizado y concluido su trabajo de titulación, cuyo tema es: “</w:t>
      </w:r>
      <w:r w:rsidR="00E7559D">
        <w:rPr>
          <w:rFonts w:ascii="Times New Roman" w:hAnsi="Times New Roman" w:cs="Times New Roman"/>
        </w:rPr>
        <w:t>[Título del Proyecto de Titulación]</w:t>
      </w:r>
      <w:r>
        <w:rPr>
          <w:rFonts w:ascii="Times New Roman" w:hAnsi="Times New Roman" w:cs="Times New Roman"/>
        </w:rPr>
        <w:t>”</w:t>
      </w:r>
      <w:r w:rsidRPr="00DA1CC9">
        <w:rPr>
          <w:rFonts w:ascii="Times New Roman" w:hAnsi="Times New Roman" w:cs="Times New Roman"/>
        </w:rPr>
        <w:t>, p</w:t>
      </w:r>
      <w:r>
        <w:rPr>
          <w:rFonts w:ascii="Times New Roman" w:hAnsi="Times New Roman" w:cs="Times New Roman"/>
        </w:rPr>
        <w:t>ara obtener el título de Tecnólogo en YYYYYYYY</w:t>
      </w:r>
      <w:r w:rsidR="007A3BD9">
        <w:rPr>
          <w:rFonts w:ascii="Times New Roman" w:hAnsi="Times New Roman" w:cs="Times New Roman"/>
        </w:rPr>
        <w:t>, bajo mi tutoría</w:t>
      </w:r>
      <w:r>
        <w:rPr>
          <w:rFonts w:ascii="Times New Roman" w:hAnsi="Times New Roman" w:cs="Times New Roman"/>
        </w:rPr>
        <w:t xml:space="preserve">. </w:t>
      </w:r>
    </w:p>
    <w:p w14:paraId="2F060DA6" w14:textId="77777777" w:rsidR="00DA1CC9" w:rsidRDefault="00DA1CC9" w:rsidP="00DA1CC9">
      <w:pPr>
        <w:pStyle w:val="Default"/>
        <w:spacing w:line="480" w:lineRule="auto"/>
        <w:jc w:val="both"/>
        <w:rPr>
          <w:rFonts w:ascii="Times New Roman" w:hAnsi="Times New Roman" w:cs="Times New Roman"/>
        </w:rPr>
      </w:pPr>
    </w:p>
    <w:p w14:paraId="164659AC" w14:textId="77777777" w:rsidR="00DA1CC9" w:rsidRDefault="00DA1CC9" w:rsidP="00DA1CC9">
      <w:pPr>
        <w:pStyle w:val="Default"/>
        <w:spacing w:line="480" w:lineRule="auto"/>
        <w:jc w:val="both"/>
        <w:rPr>
          <w:rFonts w:ascii="Times New Roman" w:hAnsi="Times New Roman" w:cs="Times New Roman"/>
        </w:rPr>
      </w:pPr>
    </w:p>
    <w:p w14:paraId="23EAD016" w14:textId="77777777" w:rsidR="007A3BD9" w:rsidRDefault="007A3BD9" w:rsidP="00DA1CC9">
      <w:pPr>
        <w:pStyle w:val="Default"/>
        <w:spacing w:line="480" w:lineRule="auto"/>
        <w:jc w:val="both"/>
        <w:rPr>
          <w:rFonts w:ascii="Times New Roman" w:hAnsi="Times New Roman" w:cs="Times New Roman"/>
        </w:rPr>
      </w:pPr>
    </w:p>
    <w:p w14:paraId="023DA31A" w14:textId="77777777" w:rsidR="00DA1CC9" w:rsidRPr="007A3BD9" w:rsidRDefault="00DA1CC9" w:rsidP="007A3BD9">
      <w:pPr>
        <w:spacing w:line="240" w:lineRule="auto"/>
        <w:jc w:val="center"/>
        <w:rPr>
          <w:rFonts w:cs="Times New Roman"/>
          <w:b/>
          <w:szCs w:val="24"/>
        </w:rPr>
      </w:pPr>
      <w:r w:rsidRPr="007A3BD9">
        <w:rPr>
          <w:rFonts w:cs="Times New Roman"/>
          <w:b/>
          <w:szCs w:val="24"/>
        </w:rPr>
        <w:t>____________________</w:t>
      </w:r>
      <w:r w:rsidR="007A3BD9">
        <w:rPr>
          <w:rFonts w:cs="Times New Roman"/>
          <w:b/>
          <w:szCs w:val="24"/>
        </w:rPr>
        <w:t>__________</w:t>
      </w:r>
      <w:r w:rsidRPr="007A3BD9">
        <w:rPr>
          <w:rFonts w:cs="Times New Roman"/>
          <w:b/>
          <w:szCs w:val="24"/>
        </w:rPr>
        <w:t>______</w:t>
      </w:r>
    </w:p>
    <w:p w14:paraId="11A6DE63" w14:textId="58E1DA39" w:rsidR="00DA1CC9" w:rsidRPr="007A3BD9" w:rsidRDefault="006A3574" w:rsidP="006A3574">
      <w:pPr>
        <w:spacing w:before="120" w:line="240" w:lineRule="auto"/>
        <w:jc w:val="center"/>
        <w:rPr>
          <w:rFonts w:cs="Times New Roman"/>
          <w:b/>
          <w:szCs w:val="24"/>
        </w:rPr>
      </w:pPr>
      <w:r>
        <w:rPr>
          <w:rFonts w:cs="Times New Roman"/>
          <w:b/>
          <w:szCs w:val="24"/>
        </w:rPr>
        <w:t>[</w:t>
      </w:r>
      <w:r w:rsidR="00E7559D">
        <w:rPr>
          <w:rFonts w:cs="Times New Roman"/>
          <w:b/>
          <w:szCs w:val="24"/>
        </w:rPr>
        <w:t>Título</w:t>
      </w:r>
      <w:r>
        <w:rPr>
          <w:rFonts w:cs="Times New Roman"/>
          <w:b/>
          <w:szCs w:val="24"/>
        </w:rPr>
        <w:t>.</w:t>
      </w:r>
      <w:r w:rsidR="00E7559D">
        <w:rPr>
          <w:rFonts w:cs="Times New Roman"/>
          <w:b/>
          <w:szCs w:val="24"/>
        </w:rPr>
        <w:t xml:space="preserve"> </w:t>
      </w:r>
      <w:r w:rsidR="00DA1CC9" w:rsidRPr="007A3BD9">
        <w:rPr>
          <w:rFonts w:cs="Times New Roman"/>
          <w:b/>
          <w:szCs w:val="24"/>
        </w:rPr>
        <w:t xml:space="preserve">Nombres </w:t>
      </w:r>
      <w:r>
        <w:rPr>
          <w:rFonts w:cs="Times New Roman"/>
          <w:b/>
          <w:szCs w:val="24"/>
        </w:rPr>
        <w:t xml:space="preserve">y Apellidos </w:t>
      </w:r>
      <w:r w:rsidR="00E7559D">
        <w:rPr>
          <w:rFonts w:cs="Times New Roman"/>
          <w:b/>
          <w:szCs w:val="24"/>
        </w:rPr>
        <w:t>c</w:t>
      </w:r>
      <w:r w:rsidR="00DA1CC9" w:rsidRPr="007A3BD9">
        <w:rPr>
          <w:rFonts w:cs="Times New Roman"/>
          <w:b/>
          <w:szCs w:val="24"/>
        </w:rPr>
        <w:t xml:space="preserve">ompletos </w:t>
      </w:r>
      <w:r>
        <w:rPr>
          <w:rFonts w:cs="Times New Roman"/>
          <w:b/>
          <w:szCs w:val="24"/>
        </w:rPr>
        <w:t>del</w:t>
      </w:r>
      <w:r w:rsidR="00DA1CC9" w:rsidRPr="007A3BD9">
        <w:rPr>
          <w:rFonts w:cs="Times New Roman"/>
          <w:b/>
          <w:szCs w:val="24"/>
        </w:rPr>
        <w:t xml:space="preserve"> </w:t>
      </w:r>
      <w:r w:rsidR="007A3BD9" w:rsidRPr="007A3BD9">
        <w:rPr>
          <w:rFonts w:cs="Times New Roman"/>
          <w:b/>
          <w:szCs w:val="24"/>
        </w:rPr>
        <w:t>Tutor</w:t>
      </w:r>
      <w:r>
        <w:rPr>
          <w:rFonts w:cs="Times New Roman"/>
          <w:b/>
          <w:szCs w:val="24"/>
        </w:rPr>
        <w:t>]</w:t>
      </w:r>
    </w:p>
    <w:p w14:paraId="49AE2973" w14:textId="77777777" w:rsidR="00DA1CC9" w:rsidRPr="007A3BD9" w:rsidRDefault="00DA1CC9" w:rsidP="007A3BD9">
      <w:pPr>
        <w:spacing w:line="240" w:lineRule="auto"/>
        <w:jc w:val="center"/>
        <w:rPr>
          <w:rFonts w:cs="Times New Roman"/>
          <w:b/>
          <w:szCs w:val="24"/>
        </w:rPr>
      </w:pPr>
      <w:r w:rsidRPr="007A3BD9">
        <w:rPr>
          <w:rFonts w:cs="Times New Roman"/>
          <w:b/>
          <w:szCs w:val="24"/>
        </w:rPr>
        <w:t>Director de</w:t>
      </w:r>
      <w:r w:rsidR="007A3BD9" w:rsidRPr="007A3BD9">
        <w:rPr>
          <w:rFonts w:cs="Times New Roman"/>
          <w:b/>
          <w:szCs w:val="24"/>
        </w:rPr>
        <w:t>l Proyecto de Titulación</w:t>
      </w:r>
    </w:p>
    <w:p w14:paraId="3978F513" w14:textId="77777777" w:rsidR="00DA1CC9" w:rsidRDefault="00DA1CC9" w:rsidP="00524FDD">
      <w:pPr>
        <w:spacing w:line="240" w:lineRule="auto"/>
        <w:rPr>
          <w:rFonts w:cs="Times New Roman"/>
          <w:b/>
          <w:sz w:val="28"/>
          <w:szCs w:val="24"/>
        </w:rPr>
      </w:pPr>
    </w:p>
    <w:p w14:paraId="705E9AA3" w14:textId="77777777" w:rsidR="00DA1CC9" w:rsidRDefault="00DA1CC9" w:rsidP="00524FDD">
      <w:pPr>
        <w:spacing w:line="240" w:lineRule="auto"/>
        <w:rPr>
          <w:rFonts w:cs="Times New Roman"/>
          <w:b/>
          <w:sz w:val="28"/>
          <w:szCs w:val="24"/>
        </w:rPr>
      </w:pPr>
    </w:p>
    <w:p w14:paraId="785F5D04" w14:textId="77777777" w:rsidR="00524FDD" w:rsidRDefault="00524FDD" w:rsidP="00524FDD">
      <w:pPr>
        <w:spacing w:line="240" w:lineRule="auto"/>
        <w:rPr>
          <w:rFonts w:cs="Times New Roman"/>
          <w:b/>
          <w:sz w:val="28"/>
          <w:szCs w:val="24"/>
        </w:rPr>
      </w:pPr>
    </w:p>
    <w:p w14:paraId="7D8061C1" w14:textId="77777777" w:rsidR="00524FDD" w:rsidRDefault="00524FDD" w:rsidP="00524FDD">
      <w:pPr>
        <w:spacing w:line="240" w:lineRule="auto"/>
        <w:rPr>
          <w:rFonts w:cs="Times New Roman"/>
          <w:b/>
          <w:sz w:val="28"/>
          <w:szCs w:val="24"/>
        </w:rPr>
      </w:pPr>
    </w:p>
    <w:p w14:paraId="41331A55" w14:textId="77777777" w:rsidR="00524FDD" w:rsidRDefault="00524FDD" w:rsidP="00524FDD">
      <w:pPr>
        <w:spacing w:line="240" w:lineRule="auto"/>
        <w:rPr>
          <w:rFonts w:cs="Times New Roman"/>
          <w:b/>
          <w:sz w:val="28"/>
          <w:szCs w:val="24"/>
        </w:rPr>
      </w:pPr>
    </w:p>
    <w:p w14:paraId="6085F409" w14:textId="77777777" w:rsidR="00524FDD" w:rsidRDefault="00524FDD" w:rsidP="00524FDD">
      <w:pPr>
        <w:spacing w:line="240" w:lineRule="auto"/>
        <w:rPr>
          <w:rFonts w:cs="Times New Roman"/>
          <w:b/>
          <w:sz w:val="28"/>
          <w:szCs w:val="24"/>
        </w:rPr>
      </w:pPr>
    </w:p>
    <w:p w14:paraId="0DEFF037" w14:textId="77777777" w:rsidR="00524FDD" w:rsidRDefault="00524FDD" w:rsidP="00524FDD">
      <w:pPr>
        <w:spacing w:line="240" w:lineRule="auto"/>
        <w:rPr>
          <w:rFonts w:cs="Times New Roman"/>
          <w:b/>
          <w:sz w:val="28"/>
          <w:szCs w:val="24"/>
        </w:rPr>
      </w:pPr>
    </w:p>
    <w:p w14:paraId="48DF1385" w14:textId="77777777" w:rsidR="00524FDD" w:rsidRDefault="00524FDD" w:rsidP="00524FDD">
      <w:pPr>
        <w:spacing w:line="240" w:lineRule="auto"/>
        <w:rPr>
          <w:rFonts w:cs="Times New Roman"/>
          <w:b/>
          <w:sz w:val="28"/>
          <w:szCs w:val="24"/>
        </w:rPr>
      </w:pPr>
    </w:p>
    <w:p w14:paraId="30FCAF3B" w14:textId="77777777" w:rsidR="00524FDD" w:rsidRDefault="00524FDD" w:rsidP="00524FDD">
      <w:pPr>
        <w:spacing w:line="240" w:lineRule="auto"/>
        <w:rPr>
          <w:rFonts w:cs="Times New Roman"/>
          <w:b/>
          <w:sz w:val="28"/>
          <w:szCs w:val="24"/>
        </w:rPr>
      </w:pPr>
    </w:p>
    <w:p w14:paraId="68DB4312" w14:textId="77777777" w:rsidR="00524FDD" w:rsidRDefault="00524FDD" w:rsidP="00524FDD">
      <w:pPr>
        <w:spacing w:line="240" w:lineRule="auto"/>
        <w:rPr>
          <w:rFonts w:cs="Times New Roman"/>
          <w:b/>
          <w:sz w:val="28"/>
          <w:szCs w:val="24"/>
        </w:rPr>
      </w:pPr>
    </w:p>
    <w:p w14:paraId="3EA9052C" w14:textId="77777777" w:rsidR="00524FDD" w:rsidRDefault="00524FDD" w:rsidP="00524FDD">
      <w:pPr>
        <w:spacing w:line="240" w:lineRule="auto"/>
        <w:rPr>
          <w:rFonts w:cs="Times New Roman"/>
          <w:b/>
          <w:sz w:val="28"/>
          <w:szCs w:val="24"/>
        </w:rPr>
      </w:pPr>
    </w:p>
    <w:p w14:paraId="75383795" w14:textId="77777777" w:rsidR="00524FDD" w:rsidRDefault="00524FDD" w:rsidP="00524FDD">
      <w:pPr>
        <w:spacing w:line="240" w:lineRule="auto"/>
        <w:rPr>
          <w:rFonts w:cs="Times New Roman"/>
          <w:b/>
          <w:sz w:val="28"/>
          <w:szCs w:val="24"/>
        </w:rPr>
      </w:pPr>
    </w:p>
    <w:p w14:paraId="08B93DBA" w14:textId="77777777" w:rsidR="00524FDD" w:rsidRDefault="00524FDD" w:rsidP="00524FDD">
      <w:pPr>
        <w:spacing w:line="240" w:lineRule="auto"/>
        <w:rPr>
          <w:rFonts w:cs="Times New Roman"/>
          <w:b/>
          <w:sz w:val="28"/>
          <w:szCs w:val="24"/>
        </w:rPr>
      </w:pPr>
    </w:p>
    <w:p w14:paraId="4581BFF1" w14:textId="77777777" w:rsidR="007A3BD9" w:rsidRDefault="007A3BD9" w:rsidP="00524FDD">
      <w:pPr>
        <w:spacing w:line="240" w:lineRule="auto"/>
        <w:rPr>
          <w:rFonts w:cs="Times New Roman"/>
          <w:b/>
          <w:sz w:val="28"/>
          <w:szCs w:val="24"/>
        </w:rPr>
      </w:pPr>
    </w:p>
    <w:p w14:paraId="1DAD634F" w14:textId="77777777" w:rsidR="007A3BD9" w:rsidRDefault="007A3BD9" w:rsidP="00524FDD">
      <w:pPr>
        <w:spacing w:line="240" w:lineRule="auto"/>
        <w:rPr>
          <w:rFonts w:cs="Times New Roman"/>
          <w:b/>
          <w:sz w:val="28"/>
          <w:szCs w:val="24"/>
        </w:rPr>
      </w:pPr>
    </w:p>
    <w:p w14:paraId="1FC7909D" w14:textId="77777777" w:rsidR="007A3BD9" w:rsidRDefault="007A3BD9" w:rsidP="00524FDD">
      <w:pPr>
        <w:spacing w:line="240" w:lineRule="auto"/>
        <w:rPr>
          <w:rFonts w:cs="Times New Roman"/>
          <w:b/>
          <w:sz w:val="28"/>
          <w:szCs w:val="24"/>
        </w:rPr>
      </w:pPr>
    </w:p>
    <w:p w14:paraId="46039261" w14:textId="77777777" w:rsidR="007A3BD9" w:rsidRDefault="007A3BD9" w:rsidP="00524FDD">
      <w:pPr>
        <w:spacing w:line="240" w:lineRule="auto"/>
        <w:rPr>
          <w:rFonts w:cs="Times New Roman"/>
          <w:b/>
          <w:sz w:val="28"/>
          <w:szCs w:val="24"/>
        </w:rPr>
      </w:pPr>
    </w:p>
    <w:p w14:paraId="121367B0" w14:textId="77777777" w:rsidR="007A3BD9" w:rsidRDefault="007A3BD9" w:rsidP="00524FDD">
      <w:pPr>
        <w:spacing w:line="240" w:lineRule="auto"/>
        <w:rPr>
          <w:rFonts w:cs="Times New Roman"/>
          <w:b/>
          <w:sz w:val="28"/>
          <w:szCs w:val="24"/>
        </w:rPr>
      </w:pPr>
    </w:p>
    <w:p w14:paraId="0D7D7341" w14:textId="77777777" w:rsidR="007A3BD9" w:rsidRDefault="007A3BD9" w:rsidP="00524FDD">
      <w:pPr>
        <w:spacing w:line="240" w:lineRule="auto"/>
        <w:rPr>
          <w:rFonts w:cs="Times New Roman"/>
          <w:b/>
          <w:sz w:val="28"/>
          <w:szCs w:val="24"/>
        </w:rPr>
      </w:pPr>
    </w:p>
    <w:p w14:paraId="20BB2D74" w14:textId="77777777" w:rsidR="007A3BD9" w:rsidRDefault="007A3BD9" w:rsidP="00524FDD">
      <w:pPr>
        <w:spacing w:line="240" w:lineRule="auto"/>
        <w:rPr>
          <w:rFonts w:cs="Times New Roman"/>
          <w:b/>
          <w:sz w:val="28"/>
          <w:szCs w:val="24"/>
        </w:rPr>
      </w:pPr>
    </w:p>
    <w:p w14:paraId="47CB6E64" w14:textId="77777777" w:rsidR="007A3BD9" w:rsidRDefault="007A3BD9" w:rsidP="00524FDD">
      <w:pPr>
        <w:spacing w:line="240" w:lineRule="auto"/>
        <w:rPr>
          <w:rFonts w:cs="Times New Roman"/>
          <w:b/>
          <w:sz w:val="28"/>
          <w:szCs w:val="24"/>
        </w:rPr>
      </w:pPr>
    </w:p>
    <w:p w14:paraId="6256D575" w14:textId="77777777" w:rsidR="007A3BD9" w:rsidRDefault="007A3BD9" w:rsidP="00524FDD">
      <w:pPr>
        <w:spacing w:line="240" w:lineRule="auto"/>
        <w:rPr>
          <w:rFonts w:cs="Times New Roman"/>
          <w:b/>
          <w:sz w:val="28"/>
          <w:szCs w:val="24"/>
        </w:rPr>
      </w:pPr>
    </w:p>
    <w:p w14:paraId="3847CF42" w14:textId="77777777" w:rsidR="007A3BD9" w:rsidRDefault="007A3BD9" w:rsidP="00524FDD">
      <w:pPr>
        <w:spacing w:line="240" w:lineRule="auto"/>
        <w:rPr>
          <w:rFonts w:cs="Times New Roman"/>
          <w:b/>
          <w:sz w:val="28"/>
          <w:szCs w:val="24"/>
        </w:rPr>
      </w:pPr>
    </w:p>
    <w:p w14:paraId="35E6E414" w14:textId="77777777" w:rsidR="007A3BD9" w:rsidRDefault="007A3BD9" w:rsidP="00524FDD">
      <w:pPr>
        <w:spacing w:line="240" w:lineRule="auto"/>
        <w:rPr>
          <w:rFonts w:cs="Times New Roman"/>
          <w:b/>
          <w:sz w:val="28"/>
          <w:szCs w:val="24"/>
        </w:rPr>
      </w:pPr>
    </w:p>
    <w:p w14:paraId="75C8A994" w14:textId="77777777" w:rsidR="007A3BD9" w:rsidRPr="007A3BD9" w:rsidRDefault="007A3BD9" w:rsidP="007A3BD9">
      <w:pPr>
        <w:jc w:val="center"/>
        <w:rPr>
          <w:rFonts w:cs="Times New Roman"/>
          <w:b/>
          <w:spacing w:val="30"/>
          <w:sz w:val="28"/>
          <w:szCs w:val="24"/>
        </w:rPr>
      </w:pPr>
      <w:commentRangeStart w:id="1"/>
      <w:r w:rsidRPr="007A3BD9">
        <w:rPr>
          <w:rFonts w:cs="Times New Roman"/>
          <w:b/>
          <w:spacing w:val="30"/>
          <w:sz w:val="28"/>
          <w:szCs w:val="24"/>
        </w:rPr>
        <w:t>AGRADECIMIENTOS</w:t>
      </w:r>
    </w:p>
    <w:p w14:paraId="2E1E9C8F" w14:textId="77777777" w:rsidR="007A3BD9" w:rsidRDefault="007A3BD9" w:rsidP="007A3BD9">
      <w:pPr>
        <w:spacing w:line="240" w:lineRule="auto"/>
        <w:rPr>
          <w:rFonts w:cs="Times New Roman"/>
          <w:b/>
          <w:sz w:val="28"/>
          <w:szCs w:val="24"/>
        </w:rPr>
      </w:pPr>
    </w:p>
    <w:p w14:paraId="6768F549" w14:textId="77777777" w:rsidR="007A3BD9" w:rsidRDefault="007A3BD9" w:rsidP="007A3BD9">
      <w:pPr>
        <w:spacing w:line="240" w:lineRule="auto"/>
        <w:rPr>
          <w:rFonts w:cs="Times New Roman"/>
          <w:b/>
          <w:sz w:val="28"/>
          <w:szCs w:val="24"/>
        </w:rPr>
      </w:pPr>
    </w:p>
    <w:p w14:paraId="4096DB78" w14:textId="77777777" w:rsidR="007A3BD9" w:rsidRPr="007A3BD9" w:rsidRDefault="007A3BD9" w:rsidP="007A3BD9">
      <w:pPr>
        <w:spacing w:line="240" w:lineRule="auto"/>
        <w:rPr>
          <w:rFonts w:cs="Times New Roman"/>
          <w:b/>
          <w:sz w:val="28"/>
          <w:szCs w:val="24"/>
        </w:rPr>
      </w:pPr>
    </w:p>
    <w:p w14:paraId="766E5E49" w14:textId="77777777" w:rsidR="007A3BD9" w:rsidRDefault="007A3BD9" w:rsidP="007A3BD9">
      <w:pPr>
        <w:spacing w:line="240" w:lineRule="auto"/>
        <w:rPr>
          <w:rFonts w:eastAsiaTheme="minorEastAsia" w:cs="Times New Roman"/>
          <w:color w:val="000000"/>
          <w:szCs w:val="24"/>
          <w:lang w:eastAsia="es-EC"/>
        </w:rPr>
      </w:pPr>
      <w:r w:rsidRPr="007A3BD9">
        <w:rPr>
          <w:rFonts w:eastAsiaTheme="minorEastAsia" w:cs="Times New Roman"/>
          <w:color w:val="000000"/>
          <w:szCs w:val="24"/>
          <w:lang w:eastAsia="es-EC"/>
        </w:rPr>
        <w:t>A las personas que hicieron posible este proyecto</w:t>
      </w:r>
      <w:r>
        <w:rPr>
          <w:rFonts w:eastAsiaTheme="minorEastAsia" w:cs="Times New Roman"/>
          <w:color w:val="000000"/>
          <w:szCs w:val="24"/>
          <w:lang w:eastAsia="es-EC"/>
        </w:rPr>
        <w:t>…</w:t>
      </w:r>
    </w:p>
    <w:p w14:paraId="0324129B" w14:textId="77777777" w:rsidR="007A3BD9" w:rsidRDefault="007A3BD9" w:rsidP="007A3BD9">
      <w:pPr>
        <w:spacing w:line="240" w:lineRule="auto"/>
        <w:rPr>
          <w:rFonts w:eastAsiaTheme="minorEastAsia" w:cs="Times New Roman"/>
          <w:color w:val="000000"/>
          <w:szCs w:val="24"/>
          <w:lang w:eastAsia="es-EC"/>
        </w:rPr>
      </w:pPr>
    </w:p>
    <w:p w14:paraId="19EA6FFF" w14:textId="77777777" w:rsidR="007A3BD9" w:rsidRDefault="007A3BD9" w:rsidP="007A3BD9">
      <w:pPr>
        <w:spacing w:line="240" w:lineRule="auto"/>
        <w:rPr>
          <w:rFonts w:eastAsiaTheme="minorEastAsia" w:cs="Times New Roman"/>
          <w:color w:val="000000"/>
          <w:szCs w:val="24"/>
          <w:lang w:eastAsia="es-EC"/>
        </w:rPr>
      </w:pPr>
    </w:p>
    <w:p w14:paraId="51D73925" w14:textId="77777777" w:rsidR="007A3BD9" w:rsidRDefault="007A3BD9" w:rsidP="007A3BD9">
      <w:pPr>
        <w:spacing w:line="240" w:lineRule="auto"/>
        <w:rPr>
          <w:rFonts w:eastAsiaTheme="minorEastAsia" w:cs="Times New Roman"/>
          <w:color w:val="000000"/>
          <w:szCs w:val="24"/>
          <w:lang w:eastAsia="es-EC"/>
        </w:rPr>
      </w:pPr>
    </w:p>
    <w:p w14:paraId="48B81110" w14:textId="77777777" w:rsidR="007A3BD9" w:rsidRDefault="007A3BD9" w:rsidP="007A3BD9">
      <w:pPr>
        <w:spacing w:line="240" w:lineRule="auto"/>
        <w:rPr>
          <w:rFonts w:eastAsiaTheme="minorEastAsia" w:cs="Times New Roman"/>
          <w:color w:val="000000"/>
          <w:szCs w:val="24"/>
          <w:lang w:eastAsia="es-EC"/>
        </w:rPr>
      </w:pPr>
    </w:p>
    <w:commentRangeEnd w:id="1"/>
    <w:p w14:paraId="58737DBC" w14:textId="77777777" w:rsidR="007A3BD9" w:rsidRDefault="00306BA3" w:rsidP="007A3BD9">
      <w:pPr>
        <w:spacing w:line="240" w:lineRule="auto"/>
        <w:rPr>
          <w:rFonts w:eastAsiaTheme="minorEastAsia" w:cs="Times New Roman"/>
          <w:color w:val="000000"/>
          <w:szCs w:val="24"/>
          <w:lang w:eastAsia="es-EC"/>
        </w:rPr>
      </w:pPr>
      <w:r>
        <w:rPr>
          <w:rStyle w:val="Refdecomentario"/>
        </w:rPr>
        <w:commentReference w:id="1"/>
      </w:r>
    </w:p>
    <w:p w14:paraId="61AB76DA" w14:textId="77777777" w:rsidR="007A3BD9" w:rsidRDefault="007A3BD9" w:rsidP="007A3BD9">
      <w:pPr>
        <w:spacing w:line="240" w:lineRule="auto"/>
        <w:rPr>
          <w:rFonts w:eastAsiaTheme="minorEastAsia" w:cs="Times New Roman"/>
          <w:color w:val="000000"/>
          <w:szCs w:val="24"/>
          <w:lang w:eastAsia="es-EC"/>
        </w:rPr>
      </w:pPr>
    </w:p>
    <w:p w14:paraId="09FB7612" w14:textId="77777777" w:rsidR="007A3BD9" w:rsidRDefault="007A3BD9" w:rsidP="007A3BD9">
      <w:pPr>
        <w:spacing w:line="240" w:lineRule="auto"/>
        <w:rPr>
          <w:rFonts w:eastAsiaTheme="minorEastAsia" w:cs="Times New Roman"/>
          <w:color w:val="000000"/>
          <w:szCs w:val="24"/>
          <w:lang w:eastAsia="es-EC"/>
        </w:rPr>
      </w:pPr>
    </w:p>
    <w:p w14:paraId="0EED4119" w14:textId="77777777" w:rsidR="007A3BD9" w:rsidRDefault="007A3BD9" w:rsidP="007A3BD9">
      <w:pPr>
        <w:spacing w:line="240" w:lineRule="auto"/>
        <w:rPr>
          <w:rFonts w:eastAsiaTheme="minorEastAsia" w:cs="Times New Roman"/>
          <w:color w:val="000000"/>
          <w:szCs w:val="24"/>
          <w:lang w:eastAsia="es-EC"/>
        </w:rPr>
      </w:pPr>
    </w:p>
    <w:p w14:paraId="3EE7042B" w14:textId="77777777" w:rsidR="007A3BD9" w:rsidRDefault="007A3BD9" w:rsidP="007A3BD9">
      <w:pPr>
        <w:spacing w:line="240" w:lineRule="auto"/>
        <w:rPr>
          <w:rFonts w:eastAsiaTheme="minorEastAsia" w:cs="Times New Roman"/>
          <w:color w:val="000000"/>
          <w:szCs w:val="24"/>
          <w:lang w:eastAsia="es-EC"/>
        </w:rPr>
      </w:pPr>
    </w:p>
    <w:p w14:paraId="3F97C647" w14:textId="77777777" w:rsidR="007A3BD9" w:rsidRDefault="007A3BD9" w:rsidP="007A3BD9">
      <w:pPr>
        <w:spacing w:line="240" w:lineRule="auto"/>
        <w:rPr>
          <w:rFonts w:eastAsiaTheme="minorEastAsia" w:cs="Times New Roman"/>
          <w:color w:val="000000"/>
          <w:szCs w:val="24"/>
          <w:lang w:eastAsia="es-EC"/>
        </w:rPr>
      </w:pPr>
    </w:p>
    <w:p w14:paraId="3C9E77C5" w14:textId="77777777" w:rsidR="007A3BD9" w:rsidRDefault="007A3BD9" w:rsidP="007A3BD9">
      <w:pPr>
        <w:spacing w:line="240" w:lineRule="auto"/>
        <w:rPr>
          <w:rFonts w:eastAsiaTheme="minorEastAsia" w:cs="Times New Roman"/>
          <w:color w:val="000000"/>
          <w:szCs w:val="24"/>
          <w:lang w:eastAsia="es-EC"/>
        </w:rPr>
      </w:pPr>
    </w:p>
    <w:p w14:paraId="2665A293" w14:textId="77777777" w:rsidR="007A3BD9" w:rsidRDefault="007A3BD9" w:rsidP="007A3BD9">
      <w:pPr>
        <w:spacing w:line="240" w:lineRule="auto"/>
        <w:rPr>
          <w:rFonts w:eastAsiaTheme="minorEastAsia" w:cs="Times New Roman"/>
          <w:color w:val="000000"/>
          <w:szCs w:val="24"/>
          <w:lang w:eastAsia="es-EC"/>
        </w:rPr>
      </w:pPr>
    </w:p>
    <w:p w14:paraId="241AAB5C" w14:textId="77777777" w:rsidR="007A3BD9" w:rsidRDefault="007A3BD9" w:rsidP="007A3BD9">
      <w:pPr>
        <w:spacing w:line="240" w:lineRule="auto"/>
        <w:rPr>
          <w:rFonts w:eastAsiaTheme="minorEastAsia" w:cs="Times New Roman"/>
          <w:color w:val="000000"/>
          <w:szCs w:val="24"/>
          <w:lang w:eastAsia="es-EC"/>
        </w:rPr>
      </w:pPr>
    </w:p>
    <w:p w14:paraId="2E2CA69D" w14:textId="77777777" w:rsidR="007A3BD9" w:rsidRDefault="007A3BD9" w:rsidP="007A3BD9">
      <w:pPr>
        <w:spacing w:line="240" w:lineRule="auto"/>
        <w:rPr>
          <w:rFonts w:eastAsiaTheme="minorEastAsia" w:cs="Times New Roman"/>
          <w:color w:val="000000"/>
          <w:szCs w:val="24"/>
          <w:lang w:eastAsia="es-EC"/>
        </w:rPr>
      </w:pPr>
    </w:p>
    <w:p w14:paraId="0200A5BD" w14:textId="77777777" w:rsidR="007A3BD9" w:rsidRDefault="007A3BD9" w:rsidP="007A3BD9">
      <w:pPr>
        <w:spacing w:line="240" w:lineRule="auto"/>
        <w:rPr>
          <w:rFonts w:eastAsiaTheme="minorEastAsia" w:cs="Times New Roman"/>
          <w:color w:val="000000"/>
          <w:szCs w:val="24"/>
          <w:lang w:eastAsia="es-EC"/>
        </w:rPr>
      </w:pPr>
    </w:p>
    <w:p w14:paraId="6DE2E8D2" w14:textId="77777777" w:rsidR="007A3BD9" w:rsidRDefault="007A3BD9" w:rsidP="007A3BD9">
      <w:pPr>
        <w:spacing w:line="240" w:lineRule="auto"/>
        <w:rPr>
          <w:rFonts w:eastAsiaTheme="minorEastAsia" w:cs="Times New Roman"/>
          <w:color w:val="000000"/>
          <w:szCs w:val="24"/>
          <w:lang w:eastAsia="es-EC"/>
        </w:rPr>
      </w:pPr>
    </w:p>
    <w:p w14:paraId="350AC417" w14:textId="77777777" w:rsidR="007A3BD9" w:rsidRDefault="007A3BD9" w:rsidP="007A3BD9">
      <w:pPr>
        <w:spacing w:line="240" w:lineRule="auto"/>
        <w:rPr>
          <w:rFonts w:eastAsiaTheme="minorEastAsia" w:cs="Times New Roman"/>
          <w:color w:val="000000"/>
          <w:szCs w:val="24"/>
          <w:lang w:eastAsia="es-EC"/>
        </w:rPr>
      </w:pPr>
    </w:p>
    <w:p w14:paraId="7911843D" w14:textId="77777777" w:rsidR="007A3BD9" w:rsidRDefault="007A3BD9" w:rsidP="007A3BD9">
      <w:pPr>
        <w:spacing w:line="240" w:lineRule="auto"/>
        <w:rPr>
          <w:rFonts w:eastAsiaTheme="minorEastAsia" w:cs="Times New Roman"/>
          <w:color w:val="000000"/>
          <w:szCs w:val="24"/>
          <w:lang w:eastAsia="es-EC"/>
        </w:rPr>
      </w:pPr>
    </w:p>
    <w:p w14:paraId="300B08DB" w14:textId="77777777" w:rsidR="007A3BD9" w:rsidRDefault="007A3BD9" w:rsidP="007A3BD9">
      <w:pPr>
        <w:spacing w:line="240" w:lineRule="auto"/>
        <w:rPr>
          <w:rFonts w:eastAsiaTheme="minorEastAsia" w:cs="Times New Roman"/>
          <w:color w:val="000000"/>
          <w:szCs w:val="24"/>
          <w:lang w:eastAsia="es-EC"/>
        </w:rPr>
      </w:pPr>
    </w:p>
    <w:p w14:paraId="325F743B" w14:textId="77777777" w:rsidR="007A3BD9" w:rsidRDefault="007A3BD9" w:rsidP="007A3BD9">
      <w:pPr>
        <w:spacing w:line="240" w:lineRule="auto"/>
        <w:rPr>
          <w:rFonts w:eastAsiaTheme="minorEastAsia" w:cs="Times New Roman"/>
          <w:color w:val="000000"/>
          <w:szCs w:val="24"/>
          <w:lang w:eastAsia="es-EC"/>
        </w:rPr>
      </w:pPr>
    </w:p>
    <w:p w14:paraId="12FAB787" w14:textId="77777777" w:rsidR="007A3BD9" w:rsidRDefault="007A3BD9" w:rsidP="007A3BD9">
      <w:pPr>
        <w:spacing w:line="240" w:lineRule="auto"/>
        <w:rPr>
          <w:rFonts w:eastAsiaTheme="minorEastAsia" w:cs="Times New Roman"/>
          <w:color w:val="000000"/>
          <w:szCs w:val="24"/>
          <w:lang w:eastAsia="es-EC"/>
        </w:rPr>
      </w:pPr>
    </w:p>
    <w:p w14:paraId="375F8372" w14:textId="77777777" w:rsidR="007A3BD9" w:rsidRDefault="007A3BD9" w:rsidP="007A3BD9">
      <w:pPr>
        <w:spacing w:line="240" w:lineRule="auto"/>
        <w:rPr>
          <w:rFonts w:eastAsiaTheme="minorEastAsia" w:cs="Times New Roman"/>
          <w:color w:val="000000"/>
          <w:szCs w:val="24"/>
          <w:lang w:eastAsia="es-EC"/>
        </w:rPr>
      </w:pPr>
    </w:p>
    <w:p w14:paraId="6642783D" w14:textId="77777777" w:rsidR="007A3BD9" w:rsidRDefault="007A3BD9" w:rsidP="007A3BD9">
      <w:pPr>
        <w:spacing w:line="240" w:lineRule="auto"/>
        <w:rPr>
          <w:rFonts w:eastAsiaTheme="minorEastAsia" w:cs="Times New Roman"/>
          <w:color w:val="000000"/>
          <w:szCs w:val="24"/>
          <w:lang w:eastAsia="es-EC"/>
        </w:rPr>
      </w:pPr>
    </w:p>
    <w:p w14:paraId="1F0BB579" w14:textId="77777777" w:rsidR="007A3BD9" w:rsidRDefault="007A3BD9" w:rsidP="007A3BD9">
      <w:pPr>
        <w:spacing w:line="240" w:lineRule="auto"/>
        <w:rPr>
          <w:rFonts w:eastAsiaTheme="minorEastAsia" w:cs="Times New Roman"/>
          <w:color w:val="000000"/>
          <w:szCs w:val="24"/>
          <w:lang w:eastAsia="es-EC"/>
        </w:rPr>
      </w:pPr>
    </w:p>
    <w:p w14:paraId="1F3D995B" w14:textId="77777777" w:rsidR="007A3BD9" w:rsidRDefault="007A3BD9" w:rsidP="007A3BD9">
      <w:pPr>
        <w:spacing w:line="240" w:lineRule="auto"/>
        <w:rPr>
          <w:rFonts w:eastAsiaTheme="minorEastAsia" w:cs="Times New Roman"/>
          <w:color w:val="000000"/>
          <w:szCs w:val="24"/>
          <w:lang w:eastAsia="es-EC"/>
        </w:rPr>
      </w:pPr>
    </w:p>
    <w:p w14:paraId="19310CF4" w14:textId="77777777" w:rsidR="007A3BD9" w:rsidRDefault="007A3BD9" w:rsidP="007A3BD9">
      <w:pPr>
        <w:spacing w:line="240" w:lineRule="auto"/>
        <w:rPr>
          <w:rFonts w:eastAsiaTheme="minorEastAsia" w:cs="Times New Roman"/>
          <w:color w:val="000000"/>
          <w:szCs w:val="24"/>
          <w:lang w:eastAsia="es-EC"/>
        </w:rPr>
      </w:pPr>
    </w:p>
    <w:p w14:paraId="09CABEC4" w14:textId="77777777" w:rsidR="007A3BD9" w:rsidRDefault="007A3BD9" w:rsidP="007A3BD9">
      <w:pPr>
        <w:spacing w:line="240" w:lineRule="auto"/>
        <w:rPr>
          <w:rFonts w:eastAsiaTheme="minorEastAsia" w:cs="Times New Roman"/>
          <w:color w:val="000000"/>
          <w:szCs w:val="24"/>
          <w:lang w:eastAsia="es-EC"/>
        </w:rPr>
      </w:pPr>
    </w:p>
    <w:p w14:paraId="42051BAD" w14:textId="77777777" w:rsidR="007A3BD9" w:rsidRDefault="007A3BD9" w:rsidP="007A3BD9">
      <w:pPr>
        <w:spacing w:line="240" w:lineRule="auto"/>
        <w:rPr>
          <w:rFonts w:eastAsiaTheme="minorEastAsia" w:cs="Times New Roman"/>
          <w:color w:val="000000"/>
          <w:szCs w:val="24"/>
          <w:lang w:eastAsia="es-EC"/>
        </w:rPr>
      </w:pPr>
    </w:p>
    <w:p w14:paraId="590397B5" w14:textId="77777777" w:rsidR="007A3BD9" w:rsidRDefault="007A3BD9" w:rsidP="007A3BD9">
      <w:pPr>
        <w:spacing w:line="240" w:lineRule="auto"/>
        <w:rPr>
          <w:rFonts w:eastAsiaTheme="minorEastAsia" w:cs="Times New Roman"/>
          <w:color w:val="000000"/>
          <w:szCs w:val="24"/>
          <w:lang w:eastAsia="es-EC"/>
        </w:rPr>
      </w:pPr>
    </w:p>
    <w:p w14:paraId="79DFEF1D" w14:textId="77777777" w:rsidR="007A3BD9" w:rsidRDefault="007A3BD9" w:rsidP="007A3BD9">
      <w:pPr>
        <w:spacing w:line="240" w:lineRule="auto"/>
        <w:rPr>
          <w:rFonts w:eastAsiaTheme="minorEastAsia" w:cs="Times New Roman"/>
          <w:color w:val="000000"/>
          <w:szCs w:val="24"/>
          <w:lang w:eastAsia="es-EC"/>
        </w:rPr>
      </w:pPr>
    </w:p>
    <w:p w14:paraId="1EE52F1D" w14:textId="77777777" w:rsidR="007A3BD9" w:rsidRDefault="007A3BD9" w:rsidP="007A3BD9">
      <w:pPr>
        <w:spacing w:line="240" w:lineRule="auto"/>
        <w:rPr>
          <w:rFonts w:eastAsiaTheme="minorEastAsia" w:cs="Times New Roman"/>
          <w:color w:val="000000"/>
          <w:szCs w:val="24"/>
          <w:lang w:eastAsia="es-EC"/>
        </w:rPr>
      </w:pPr>
    </w:p>
    <w:p w14:paraId="594D1D83" w14:textId="77777777" w:rsidR="007A3BD9" w:rsidRDefault="007A3BD9" w:rsidP="007A3BD9">
      <w:pPr>
        <w:spacing w:line="240" w:lineRule="auto"/>
        <w:rPr>
          <w:rFonts w:eastAsiaTheme="minorEastAsia" w:cs="Times New Roman"/>
          <w:color w:val="000000"/>
          <w:szCs w:val="24"/>
          <w:lang w:eastAsia="es-EC"/>
        </w:rPr>
      </w:pPr>
    </w:p>
    <w:p w14:paraId="7E720A58" w14:textId="77777777" w:rsidR="007A3BD9" w:rsidRDefault="007A3BD9" w:rsidP="007A3BD9">
      <w:pPr>
        <w:spacing w:line="240" w:lineRule="auto"/>
        <w:rPr>
          <w:rFonts w:eastAsiaTheme="minorEastAsia" w:cs="Times New Roman"/>
          <w:color w:val="000000"/>
          <w:szCs w:val="24"/>
          <w:lang w:eastAsia="es-EC"/>
        </w:rPr>
      </w:pPr>
    </w:p>
    <w:p w14:paraId="7803D76A" w14:textId="77777777" w:rsidR="007A3BD9" w:rsidRDefault="007A3BD9" w:rsidP="007A3BD9">
      <w:pPr>
        <w:spacing w:line="240" w:lineRule="auto"/>
        <w:rPr>
          <w:rFonts w:eastAsiaTheme="minorEastAsia" w:cs="Times New Roman"/>
          <w:color w:val="000000"/>
          <w:szCs w:val="24"/>
          <w:lang w:eastAsia="es-EC"/>
        </w:rPr>
      </w:pPr>
    </w:p>
    <w:p w14:paraId="466BEAAE" w14:textId="77777777" w:rsidR="007A3BD9" w:rsidRDefault="007A3BD9" w:rsidP="007A3BD9">
      <w:pPr>
        <w:spacing w:line="240" w:lineRule="auto"/>
        <w:rPr>
          <w:rFonts w:eastAsiaTheme="minorEastAsia" w:cs="Times New Roman"/>
          <w:color w:val="000000"/>
          <w:szCs w:val="24"/>
          <w:lang w:eastAsia="es-EC"/>
        </w:rPr>
      </w:pPr>
    </w:p>
    <w:p w14:paraId="3516E1B7" w14:textId="77777777" w:rsidR="007A3BD9" w:rsidRDefault="007A3BD9" w:rsidP="007A3BD9">
      <w:pPr>
        <w:spacing w:line="240" w:lineRule="auto"/>
        <w:rPr>
          <w:rFonts w:eastAsiaTheme="minorEastAsia" w:cs="Times New Roman"/>
          <w:color w:val="000000"/>
          <w:szCs w:val="24"/>
          <w:lang w:eastAsia="es-EC"/>
        </w:rPr>
      </w:pPr>
    </w:p>
    <w:p w14:paraId="49DDEE6A" w14:textId="77777777" w:rsidR="007A3BD9" w:rsidRDefault="007A3BD9" w:rsidP="007A3BD9">
      <w:pPr>
        <w:spacing w:line="240" w:lineRule="auto"/>
        <w:rPr>
          <w:rFonts w:eastAsiaTheme="minorEastAsia" w:cs="Times New Roman"/>
          <w:color w:val="000000"/>
          <w:szCs w:val="24"/>
          <w:lang w:eastAsia="es-EC"/>
        </w:rPr>
      </w:pPr>
    </w:p>
    <w:p w14:paraId="6210368B" w14:textId="77777777" w:rsidR="007A3BD9" w:rsidRDefault="007A3BD9" w:rsidP="007A3BD9">
      <w:pPr>
        <w:spacing w:line="240" w:lineRule="auto"/>
        <w:rPr>
          <w:rFonts w:eastAsiaTheme="minorEastAsia" w:cs="Times New Roman"/>
          <w:color w:val="000000"/>
          <w:szCs w:val="24"/>
          <w:lang w:eastAsia="es-EC"/>
        </w:rPr>
      </w:pPr>
    </w:p>
    <w:p w14:paraId="23094AC4" w14:textId="77777777" w:rsidR="007A3BD9" w:rsidRDefault="007A3BD9" w:rsidP="007A3BD9">
      <w:pPr>
        <w:spacing w:line="240" w:lineRule="auto"/>
        <w:rPr>
          <w:rFonts w:eastAsiaTheme="minorEastAsia" w:cs="Times New Roman"/>
          <w:color w:val="000000"/>
          <w:szCs w:val="24"/>
          <w:lang w:eastAsia="es-EC"/>
        </w:rPr>
      </w:pPr>
    </w:p>
    <w:p w14:paraId="3685F3A1" w14:textId="77777777" w:rsidR="007A3BD9" w:rsidRDefault="007A3BD9" w:rsidP="007A3BD9">
      <w:pPr>
        <w:spacing w:line="240" w:lineRule="auto"/>
        <w:rPr>
          <w:rFonts w:eastAsiaTheme="minorEastAsia" w:cs="Times New Roman"/>
          <w:color w:val="000000"/>
          <w:szCs w:val="24"/>
          <w:lang w:eastAsia="es-EC"/>
        </w:rPr>
      </w:pPr>
    </w:p>
    <w:p w14:paraId="4BE04AB1" w14:textId="77777777" w:rsidR="007A3BD9" w:rsidRDefault="007A3BD9" w:rsidP="007A3BD9">
      <w:pPr>
        <w:spacing w:line="240" w:lineRule="auto"/>
        <w:rPr>
          <w:rFonts w:eastAsiaTheme="minorEastAsia" w:cs="Times New Roman"/>
          <w:color w:val="000000"/>
          <w:szCs w:val="24"/>
          <w:lang w:eastAsia="es-EC"/>
        </w:rPr>
      </w:pPr>
    </w:p>
    <w:p w14:paraId="769E5505" w14:textId="77777777" w:rsidR="007A3BD9" w:rsidRDefault="007A3BD9" w:rsidP="007A3BD9">
      <w:pPr>
        <w:spacing w:line="240" w:lineRule="auto"/>
        <w:rPr>
          <w:rFonts w:eastAsiaTheme="minorEastAsia" w:cs="Times New Roman"/>
          <w:color w:val="000000"/>
          <w:szCs w:val="24"/>
          <w:lang w:eastAsia="es-EC"/>
        </w:rPr>
      </w:pPr>
    </w:p>
    <w:p w14:paraId="33309029" w14:textId="77777777" w:rsidR="007A3BD9" w:rsidRDefault="007A3BD9" w:rsidP="007A3BD9">
      <w:pPr>
        <w:spacing w:line="240" w:lineRule="auto"/>
        <w:rPr>
          <w:rFonts w:eastAsiaTheme="minorEastAsia" w:cs="Times New Roman"/>
          <w:color w:val="000000"/>
          <w:szCs w:val="24"/>
          <w:lang w:eastAsia="es-EC"/>
        </w:rPr>
      </w:pPr>
    </w:p>
    <w:p w14:paraId="69174BBC" w14:textId="77777777" w:rsidR="007A3BD9" w:rsidRPr="007A3BD9" w:rsidRDefault="007A3BD9" w:rsidP="007A3BD9">
      <w:pPr>
        <w:jc w:val="center"/>
        <w:rPr>
          <w:rFonts w:cs="Times New Roman"/>
          <w:b/>
          <w:spacing w:val="30"/>
          <w:sz w:val="28"/>
          <w:szCs w:val="24"/>
        </w:rPr>
      </w:pPr>
      <w:r w:rsidRPr="007A3BD9">
        <w:rPr>
          <w:rFonts w:cs="Times New Roman"/>
          <w:b/>
          <w:spacing w:val="30"/>
          <w:sz w:val="28"/>
          <w:szCs w:val="24"/>
        </w:rPr>
        <w:t>DEDICATORIA</w:t>
      </w:r>
    </w:p>
    <w:p w14:paraId="3DC15924" w14:textId="77777777" w:rsidR="007A3BD9" w:rsidRDefault="007A3BD9" w:rsidP="007A3BD9">
      <w:pPr>
        <w:spacing w:line="240" w:lineRule="auto"/>
        <w:rPr>
          <w:rFonts w:eastAsiaTheme="minorEastAsia" w:cs="Times New Roman"/>
          <w:color w:val="000000"/>
          <w:szCs w:val="24"/>
          <w:lang w:eastAsia="es-EC"/>
        </w:rPr>
      </w:pPr>
    </w:p>
    <w:p w14:paraId="3D859EDB" w14:textId="77777777" w:rsidR="007A3BD9" w:rsidRDefault="007A3BD9" w:rsidP="007A3BD9">
      <w:pPr>
        <w:spacing w:line="240" w:lineRule="auto"/>
        <w:rPr>
          <w:rFonts w:eastAsiaTheme="minorEastAsia" w:cs="Times New Roman"/>
          <w:color w:val="000000"/>
          <w:szCs w:val="24"/>
          <w:lang w:eastAsia="es-EC"/>
        </w:rPr>
      </w:pPr>
    </w:p>
    <w:p w14:paraId="4A2C1D29" w14:textId="77777777" w:rsidR="007A3BD9" w:rsidRDefault="007A3BD9" w:rsidP="007A3BD9">
      <w:pPr>
        <w:spacing w:line="240" w:lineRule="auto"/>
        <w:rPr>
          <w:rFonts w:eastAsiaTheme="minorEastAsia" w:cs="Times New Roman"/>
          <w:color w:val="000000"/>
          <w:szCs w:val="24"/>
          <w:lang w:eastAsia="es-EC"/>
        </w:rPr>
      </w:pPr>
      <w:commentRangeStart w:id="2"/>
    </w:p>
    <w:p w14:paraId="1967936D" w14:textId="6D820810" w:rsidR="007A3BD9" w:rsidRDefault="006A3574" w:rsidP="007A3BD9">
      <w:pPr>
        <w:spacing w:line="240" w:lineRule="auto"/>
        <w:rPr>
          <w:rFonts w:eastAsiaTheme="minorEastAsia" w:cs="Times New Roman"/>
          <w:color w:val="000000"/>
          <w:szCs w:val="24"/>
          <w:lang w:eastAsia="es-EC"/>
        </w:rPr>
      </w:pPr>
      <w:r>
        <w:rPr>
          <w:rFonts w:eastAsiaTheme="minorEastAsia" w:cs="Times New Roman"/>
          <w:color w:val="000000"/>
          <w:szCs w:val="24"/>
          <w:lang w:eastAsia="es-EC"/>
        </w:rPr>
        <w:t>Este proyecto de titulación la dedico a…</w:t>
      </w:r>
    </w:p>
    <w:p w14:paraId="358F74CB" w14:textId="77777777" w:rsidR="007A3BD9" w:rsidRDefault="007A3BD9" w:rsidP="007A3BD9">
      <w:pPr>
        <w:spacing w:line="240" w:lineRule="auto"/>
        <w:rPr>
          <w:rFonts w:eastAsiaTheme="minorEastAsia" w:cs="Times New Roman"/>
          <w:color w:val="000000"/>
          <w:szCs w:val="24"/>
          <w:lang w:eastAsia="es-EC"/>
        </w:rPr>
      </w:pPr>
    </w:p>
    <w:commentRangeEnd w:id="2"/>
    <w:p w14:paraId="5B80726D" w14:textId="77777777" w:rsidR="007A3BD9" w:rsidRDefault="00306BA3" w:rsidP="007A3BD9">
      <w:pPr>
        <w:spacing w:line="240" w:lineRule="auto"/>
        <w:rPr>
          <w:rFonts w:eastAsiaTheme="minorEastAsia" w:cs="Times New Roman"/>
          <w:color w:val="000000"/>
          <w:szCs w:val="24"/>
          <w:lang w:eastAsia="es-EC"/>
        </w:rPr>
      </w:pPr>
      <w:r>
        <w:rPr>
          <w:rStyle w:val="Refdecomentario"/>
        </w:rPr>
        <w:commentReference w:id="2"/>
      </w:r>
    </w:p>
    <w:p w14:paraId="69B2A1E7" w14:textId="77777777" w:rsidR="007A3BD9" w:rsidRDefault="007A3BD9" w:rsidP="007A3BD9">
      <w:pPr>
        <w:spacing w:line="240" w:lineRule="auto"/>
        <w:rPr>
          <w:rFonts w:eastAsiaTheme="minorEastAsia" w:cs="Times New Roman"/>
          <w:color w:val="000000"/>
          <w:szCs w:val="24"/>
          <w:lang w:eastAsia="es-EC"/>
        </w:rPr>
      </w:pPr>
    </w:p>
    <w:p w14:paraId="04FA00C0" w14:textId="77777777" w:rsidR="007A3BD9" w:rsidRDefault="007A3BD9" w:rsidP="007A3BD9">
      <w:pPr>
        <w:spacing w:line="240" w:lineRule="auto"/>
        <w:rPr>
          <w:rFonts w:eastAsiaTheme="minorEastAsia" w:cs="Times New Roman"/>
          <w:color w:val="000000"/>
          <w:szCs w:val="24"/>
          <w:lang w:eastAsia="es-EC"/>
        </w:rPr>
      </w:pPr>
    </w:p>
    <w:p w14:paraId="05FB7376" w14:textId="77777777" w:rsidR="007A3BD9" w:rsidRDefault="007A3BD9" w:rsidP="007A3BD9">
      <w:pPr>
        <w:spacing w:line="240" w:lineRule="auto"/>
        <w:rPr>
          <w:rFonts w:eastAsiaTheme="minorEastAsia" w:cs="Times New Roman"/>
          <w:color w:val="000000"/>
          <w:szCs w:val="24"/>
          <w:lang w:eastAsia="es-EC"/>
        </w:rPr>
      </w:pPr>
    </w:p>
    <w:p w14:paraId="1A8921B4" w14:textId="77777777" w:rsidR="007A3BD9" w:rsidRDefault="007A3BD9" w:rsidP="007A3BD9">
      <w:pPr>
        <w:spacing w:line="240" w:lineRule="auto"/>
        <w:rPr>
          <w:rFonts w:eastAsiaTheme="minorEastAsia" w:cs="Times New Roman"/>
          <w:color w:val="000000"/>
          <w:szCs w:val="24"/>
          <w:lang w:eastAsia="es-EC"/>
        </w:rPr>
      </w:pPr>
    </w:p>
    <w:p w14:paraId="19DEB3D6" w14:textId="77777777" w:rsidR="007A3BD9" w:rsidRDefault="007A3BD9" w:rsidP="007A3BD9">
      <w:pPr>
        <w:spacing w:line="240" w:lineRule="auto"/>
        <w:rPr>
          <w:rFonts w:eastAsiaTheme="minorEastAsia" w:cs="Times New Roman"/>
          <w:color w:val="000000"/>
          <w:szCs w:val="24"/>
          <w:lang w:eastAsia="es-EC"/>
        </w:rPr>
      </w:pPr>
    </w:p>
    <w:p w14:paraId="0FA5CA20" w14:textId="77777777" w:rsidR="007A3BD9" w:rsidRDefault="007A3BD9" w:rsidP="007A3BD9">
      <w:pPr>
        <w:spacing w:line="240" w:lineRule="auto"/>
        <w:rPr>
          <w:rFonts w:eastAsiaTheme="minorEastAsia" w:cs="Times New Roman"/>
          <w:color w:val="000000"/>
          <w:szCs w:val="24"/>
          <w:lang w:eastAsia="es-EC"/>
        </w:rPr>
      </w:pPr>
    </w:p>
    <w:p w14:paraId="6647D5A2" w14:textId="77777777" w:rsidR="007A3BD9" w:rsidRDefault="007A3BD9" w:rsidP="007A3BD9">
      <w:pPr>
        <w:spacing w:line="240" w:lineRule="auto"/>
        <w:rPr>
          <w:rFonts w:eastAsiaTheme="minorEastAsia" w:cs="Times New Roman"/>
          <w:color w:val="000000"/>
          <w:szCs w:val="24"/>
          <w:lang w:eastAsia="es-EC"/>
        </w:rPr>
      </w:pPr>
    </w:p>
    <w:p w14:paraId="6CDBA7E7" w14:textId="77777777" w:rsidR="007A3BD9" w:rsidRDefault="007A3BD9" w:rsidP="007A3BD9">
      <w:pPr>
        <w:spacing w:line="240" w:lineRule="auto"/>
        <w:rPr>
          <w:rFonts w:eastAsiaTheme="minorEastAsia" w:cs="Times New Roman"/>
          <w:color w:val="000000"/>
          <w:szCs w:val="24"/>
          <w:lang w:eastAsia="es-EC"/>
        </w:rPr>
      </w:pPr>
    </w:p>
    <w:p w14:paraId="41C53304" w14:textId="77777777" w:rsidR="007A3BD9" w:rsidRDefault="007A3BD9" w:rsidP="007A3BD9">
      <w:pPr>
        <w:spacing w:line="240" w:lineRule="auto"/>
        <w:rPr>
          <w:rFonts w:eastAsiaTheme="minorEastAsia" w:cs="Times New Roman"/>
          <w:color w:val="000000"/>
          <w:szCs w:val="24"/>
          <w:lang w:eastAsia="es-EC"/>
        </w:rPr>
      </w:pPr>
    </w:p>
    <w:p w14:paraId="45430216" w14:textId="77777777" w:rsidR="007A3BD9" w:rsidRDefault="007A3BD9" w:rsidP="007A3BD9">
      <w:pPr>
        <w:spacing w:line="240" w:lineRule="auto"/>
        <w:rPr>
          <w:rFonts w:eastAsiaTheme="minorEastAsia" w:cs="Times New Roman"/>
          <w:color w:val="000000"/>
          <w:szCs w:val="24"/>
          <w:lang w:eastAsia="es-EC"/>
        </w:rPr>
      </w:pPr>
    </w:p>
    <w:p w14:paraId="36B3D378" w14:textId="77777777" w:rsidR="007A3BD9" w:rsidRDefault="007A3BD9" w:rsidP="007A3BD9">
      <w:pPr>
        <w:spacing w:line="240" w:lineRule="auto"/>
        <w:rPr>
          <w:rFonts w:eastAsiaTheme="minorEastAsia" w:cs="Times New Roman"/>
          <w:color w:val="000000"/>
          <w:szCs w:val="24"/>
          <w:lang w:eastAsia="es-EC"/>
        </w:rPr>
      </w:pPr>
    </w:p>
    <w:p w14:paraId="2BC47564" w14:textId="77777777" w:rsidR="007A3BD9" w:rsidRDefault="007A3BD9" w:rsidP="007A3BD9">
      <w:pPr>
        <w:spacing w:line="240" w:lineRule="auto"/>
        <w:rPr>
          <w:rFonts w:eastAsiaTheme="minorEastAsia" w:cs="Times New Roman"/>
          <w:color w:val="000000"/>
          <w:szCs w:val="24"/>
          <w:lang w:eastAsia="es-EC"/>
        </w:rPr>
      </w:pPr>
    </w:p>
    <w:p w14:paraId="2AD84C28" w14:textId="77777777" w:rsidR="007A3BD9" w:rsidRDefault="007A3BD9" w:rsidP="007A3BD9">
      <w:pPr>
        <w:spacing w:line="240" w:lineRule="auto"/>
        <w:rPr>
          <w:rFonts w:eastAsiaTheme="minorEastAsia" w:cs="Times New Roman"/>
          <w:color w:val="000000"/>
          <w:szCs w:val="24"/>
          <w:lang w:eastAsia="es-EC"/>
        </w:rPr>
      </w:pPr>
    </w:p>
    <w:p w14:paraId="46EE514E" w14:textId="77777777" w:rsidR="007A3BD9" w:rsidRDefault="007A3BD9" w:rsidP="007A3BD9">
      <w:pPr>
        <w:spacing w:line="240" w:lineRule="auto"/>
        <w:rPr>
          <w:rFonts w:eastAsiaTheme="minorEastAsia" w:cs="Times New Roman"/>
          <w:color w:val="000000"/>
          <w:szCs w:val="24"/>
          <w:lang w:eastAsia="es-EC"/>
        </w:rPr>
      </w:pPr>
    </w:p>
    <w:p w14:paraId="3FB1EEB5" w14:textId="77777777" w:rsidR="007A3BD9" w:rsidRDefault="007A3BD9" w:rsidP="007A3BD9">
      <w:pPr>
        <w:spacing w:line="240" w:lineRule="auto"/>
        <w:rPr>
          <w:rFonts w:eastAsiaTheme="minorEastAsia" w:cs="Times New Roman"/>
          <w:color w:val="000000"/>
          <w:szCs w:val="24"/>
          <w:lang w:eastAsia="es-EC"/>
        </w:rPr>
      </w:pPr>
    </w:p>
    <w:p w14:paraId="281F79A3" w14:textId="77777777" w:rsidR="007A3BD9" w:rsidRDefault="007A3BD9" w:rsidP="007A3BD9">
      <w:pPr>
        <w:spacing w:line="240" w:lineRule="auto"/>
        <w:rPr>
          <w:rFonts w:eastAsiaTheme="minorEastAsia" w:cs="Times New Roman"/>
          <w:color w:val="000000"/>
          <w:szCs w:val="24"/>
          <w:lang w:eastAsia="es-EC"/>
        </w:rPr>
      </w:pPr>
    </w:p>
    <w:p w14:paraId="5A8A1A8F" w14:textId="77777777" w:rsidR="007A3BD9" w:rsidRDefault="007A3BD9" w:rsidP="007A3BD9">
      <w:pPr>
        <w:spacing w:line="240" w:lineRule="auto"/>
        <w:rPr>
          <w:rFonts w:eastAsiaTheme="minorEastAsia" w:cs="Times New Roman"/>
          <w:color w:val="000000"/>
          <w:szCs w:val="24"/>
          <w:lang w:eastAsia="es-EC"/>
        </w:rPr>
      </w:pPr>
    </w:p>
    <w:p w14:paraId="7F29D090" w14:textId="77777777" w:rsidR="007A3BD9" w:rsidRDefault="007A3BD9" w:rsidP="007A3BD9">
      <w:pPr>
        <w:spacing w:line="240" w:lineRule="auto"/>
        <w:rPr>
          <w:rFonts w:eastAsiaTheme="minorEastAsia" w:cs="Times New Roman"/>
          <w:color w:val="000000"/>
          <w:szCs w:val="24"/>
          <w:lang w:eastAsia="es-EC"/>
        </w:rPr>
      </w:pPr>
    </w:p>
    <w:p w14:paraId="023324BE" w14:textId="77777777" w:rsidR="007A3BD9" w:rsidRDefault="007A3BD9" w:rsidP="007A3BD9">
      <w:pPr>
        <w:spacing w:line="240" w:lineRule="auto"/>
        <w:rPr>
          <w:rFonts w:eastAsiaTheme="minorEastAsia" w:cs="Times New Roman"/>
          <w:color w:val="000000"/>
          <w:szCs w:val="24"/>
          <w:lang w:eastAsia="es-EC"/>
        </w:rPr>
      </w:pPr>
    </w:p>
    <w:p w14:paraId="7F154D62" w14:textId="77777777" w:rsidR="007A3BD9" w:rsidRDefault="007A3BD9" w:rsidP="007A3BD9">
      <w:pPr>
        <w:spacing w:line="240" w:lineRule="auto"/>
        <w:rPr>
          <w:rFonts w:eastAsiaTheme="minorEastAsia" w:cs="Times New Roman"/>
          <w:color w:val="000000"/>
          <w:szCs w:val="24"/>
          <w:lang w:eastAsia="es-EC"/>
        </w:rPr>
      </w:pPr>
    </w:p>
    <w:p w14:paraId="6F46A9ED" w14:textId="77777777" w:rsidR="007A3BD9" w:rsidRDefault="007A3BD9" w:rsidP="007A3BD9">
      <w:pPr>
        <w:spacing w:line="240" w:lineRule="auto"/>
        <w:rPr>
          <w:rFonts w:eastAsiaTheme="minorEastAsia" w:cs="Times New Roman"/>
          <w:color w:val="000000"/>
          <w:szCs w:val="24"/>
          <w:lang w:eastAsia="es-EC"/>
        </w:rPr>
      </w:pPr>
    </w:p>
    <w:p w14:paraId="04F1EDA6" w14:textId="77777777" w:rsidR="007A3BD9" w:rsidRDefault="007A3BD9" w:rsidP="007A3BD9">
      <w:pPr>
        <w:spacing w:line="240" w:lineRule="auto"/>
        <w:rPr>
          <w:rFonts w:eastAsiaTheme="minorEastAsia" w:cs="Times New Roman"/>
          <w:color w:val="000000"/>
          <w:szCs w:val="24"/>
          <w:lang w:eastAsia="es-EC"/>
        </w:rPr>
      </w:pPr>
    </w:p>
    <w:p w14:paraId="5036B938" w14:textId="77777777" w:rsidR="007A3BD9" w:rsidRDefault="007A3BD9" w:rsidP="007A3BD9">
      <w:pPr>
        <w:spacing w:line="240" w:lineRule="auto"/>
        <w:rPr>
          <w:rFonts w:eastAsiaTheme="minorEastAsia" w:cs="Times New Roman"/>
          <w:color w:val="000000"/>
          <w:szCs w:val="24"/>
          <w:lang w:eastAsia="es-EC"/>
        </w:rPr>
      </w:pPr>
    </w:p>
    <w:p w14:paraId="5E6C70DC" w14:textId="77777777" w:rsidR="007A3BD9" w:rsidRDefault="007A3BD9" w:rsidP="007A3BD9">
      <w:pPr>
        <w:spacing w:line="240" w:lineRule="auto"/>
        <w:rPr>
          <w:rFonts w:eastAsiaTheme="minorEastAsia" w:cs="Times New Roman"/>
          <w:color w:val="000000"/>
          <w:szCs w:val="24"/>
          <w:lang w:eastAsia="es-EC"/>
        </w:rPr>
      </w:pPr>
    </w:p>
    <w:p w14:paraId="013287C2" w14:textId="77777777" w:rsidR="007A3BD9" w:rsidRDefault="007A3BD9" w:rsidP="007A3BD9">
      <w:pPr>
        <w:spacing w:line="240" w:lineRule="auto"/>
        <w:rPr>
          <w:rFonts w:eastAsiaTheme="minorEastAsia" w:cs="Times New Roman"/>
          <w:color w:val="000000"/>
          <w:szCs w:val="24"/>
          <w:lang w:eastAsia="es-EC"/>
        </w:rPr>
      </w:pPr>
    </w:p>
    <w:p w14:paraId="0A8EDD2B" w14:textId="77777777" w:rsidR="007A3BD9" w:rsidRDefault="007A3BD9" w:rsidP="007A3BD9">
      <w:pPr>
        <w:spacing w:line="240" w:lineRule="auto"/>
        <w:rPr>
          <w:rFonts w:eastAsiaTheme="minorEastAsia" w:cs="Times New Roman"/>
          <w:color w:val="000000"/>
          <w:szCs w:val="24"/>
          <w:lang w:eastAsia="es-EC"/>
        </w:rPr>
      </w:pPr>
    </w:p>
    <w:p w14:paraId="25C77D3C" w14:textId="77777777" w:rsidR="007A3BD9" w:rsidRDefault="007A3BD9" w:rsidP="007A3BD9">
      <w:pPr>
        <w:spacing w:line="240" w:lineRule="auto"/>
        <w:rPr>
          <w:rFonts w:eastAsiaTheme="minorEastAsia" w:cs="Times New Roman"/>
          <w:color w:val="000000"/>
          <w:szCs w:val="24"/>
          <w:lang w:eastAsia="es-EC"/>
        </w:rPr>
      </w:pPr>
    </w:p>
    <w:p w14:paraId="711C3821" w14:textId="77777777" w:rsidR="007A3BD9" w:rsidRDefault="007A3BD9" w:rsidP="007A3BD9">
      <w:pPr>
        <w:spacing w:line="240" w:lineRule="auto"/>
        <w:rPr>
          <w:rFonts w:eastAsiaTheme="minorEastAsia" w:cs="Times New Roman"/>
          <w:color w:val="000000"/>
          <w:szCs w:val="24"/>
          <w:lang w:eastAsia="es-EC"/>
        </w:rPr>
      </w:pPr>
    </w:p>
    <w:p w14:paraId="62A23D90" w14:textId="77777777" w:rsidR="007A3BD9" w:rsidRDefault="007A3BD9" w:rsidP="007A3BD9">
      <w:pPr>
        <w:spacing w:line="240" w:lineRule="auto"/>
        <w:rPr>
          <w:rFonts w:eastAsiaTheme="minorEastAsia" w:cs="Times New Roman"/>
          <w:color w:val="000000"/>
          <w:szCs w:val="24"/>
          <w:lang w:eastAsia="es-EC"/>
        </w:rPr>
      </w:pPr>
    </w:p>
    <w:p w14:paraId="0520B161" w14:textId="77777777" w:rsidR="007A3BD9" w:rsidRDefault="007A3BD9" w:rsidP="007A3BD9">
      <w:pPr>
        <w:spacing w:line="240" w:lineRule="auto"/>
        <w:rPr>
          <w:rFonts w:eastAsiaTheme="minorEastAsia" w:cs="Times New Roman"/>
          <w:color w:val="000000"/>
          <w:szCs w:val="24"/>
          <w:lang w:eastAsia="es-EC"/>
        </w:rPr>
      </w:pPr>
    </w:p>
    <w:p w14:paraId="52419793" w14:textId="77777777" w:rsidR="007A3BD9" w:rsidRDefault="007A3BD9" w:rsidP="007A3BD9">
      <w:pPr>
        <w:spacing w:line="240" w:lineRule="auto"/>
        <w:rPr>
          <w:rFonts w:eastAsiaTheme="minorEastAsia" w:cs="Times New Roman"/>
          <w:color w:val="000000"/>
          <w:szCs w:val="24"/>
          <w:lang w:eastAsia="es-EC"/>
        </w:rPr>
      </w:pPr>
    </w:p>
    <w:p w14:paraId="3960CB3A" w14:textId="77777777" w:rsidR="007A3BD9" w:rsidRDefault="007A3BD9" w:rsidP="007A3BD9">
      <w:pPr>
        <w:spacing w:line="240" w:lineRule="auto"/>
        <w:rPr>
          <w:rFonts w:eastAsiaTheme="minorEastAsia" w:cs="Times New Roman"/>
          <w:color w:val="000000"/>
          <w:szCs w:val="24"/>
          <w:lang w:eastAsia="es-EC"/>
        </w:rPr>
      </w:pPr>
    </w:p>
    <w:p w14:paraId="51614E54" w14:textId="77777777" w:rsidR="007A3BD9" w:rsidRDefault="007A3BD9" w:rsidP="007A3BD9">
      <w:pPr>
        <w:spacing w:line="240" w:lineRule="auto"/>
        <w:rPr>
          <w:rFonts w:eastAsiaTheme="minorEastAsia" w:cs="Times New Roman"/>
          <w:color w:val="000000"/>
          <w:szCs w:val="24"/>
          <w:lang w:eastAsia="es-EC"/>
        </w:rPr>
      </w:pPr>
    </w:p>
    <w:p w14:paraId="1D06D9B0" w14:textId="77777777" w:rsidR="007A3BD9" w:rsidRDefault="007A3BD9" w:rsidP="007A3BD9">
      <w:pPr>
        <w:spacing w:line="240" w:lineRule="auto"/>
        <w:rPr>
          <w:rFonts w:eastAsiaTheme="minorEastAsia" w:cs="Times New Roman"/>
          <w:color w:val="000000"/>
          <w:szCs w:val="24"/>
          <w:lang w:eastAsia="es-EC"/>
        </w:rPr>
      </w:pPr>
    </w:p>
    <w:p w14:paraId="2ADA015E" w14:textId="77777777" w:rsidR="007A3BD9" w:rsidRDefault="007A3BD9" w:rsidP="007A3BD9">
      <w:pPr>
        <w:spacing w:line="240" w:lineRule="auto"/>
        <w:rPr>
          <w:rFonts w:eastAsiaTheme="minorEastAsia" w:cs="Times New Roman"/>
          <w:color w:val="000000"/>
          <w:szCs w:val="24"/>
          <w:lang w:eastAsia="es-EC"/>
        </w:rPr>
      </w:pPr>
    </w:p>
    <w:p w14:paraId="0873311E" w14:textId="77777777" w:rsidR="007A3BD9" w:rsidRDefault="007A3BD9" w:rsidP="007A3BD9">
      <w:pPr>
        <w:spacing w:line="240" w:lineRule="auto"/>
        <w:rPr>
          <w:rFonts w:eastAsiaTheme="minorEastAsia" w:cs="Times New Roman"/>
          <w:color w:val="000000"/>
          <w:szCs w:val="24"/>
          <w:lang w:eastAsia="es-EC"/>
        </w:rPr>
      </w:pPr>
    </w:p>
    <w:p w14:paraId="463007B1" w14:textId="77777777" w:rsidR="007A3BD9" w:rsidRDefault="007A3BD9" w:rsidP="007A3BD9">
      <w:pPr>
        <w:spacing w:line="240" w:lineRule="auto"/>
        <w:rPr>
          <w:rFonts w:eastAsiaTheme="minorEastAsia" w:cs="Times New Roman"/>
          <w:color w:val="000000"/>
          <w:szCs w:val="24"/>
          <w:lang w:eastAsia="es-EC"/>
        </w:rPr>
      </w:pPr>
    </w:p>
    <w:p w14:paraId="3BA3E931" w14:textId="77777777" w:rsidR="007A3BD9" w:rsidRDefault="007A3BD9" w:rsidP="007A3BD9">
      <w:pPr>
        <w:spacing w:line="240" w:lineRule="auto"/>
        <w:rPr>
          <w:rFonts w:eastAsiaTheme="minorEastAsia" w:cs="Times New Roman"/>
          <w:color w:val="000000"/>
          <w:szCs w:val="24"/>
          <w:lang w:eastAsia="es-EC"/>
        </w:rPr>
      </w:pPr>
    </w:p>
    <w:p w14:paraId="1A35D91D" w14:textId="77777777" w:rsidR="007A3BD9" w:rsidRDefault="007A3BD9" w:rsidP="007A3BD9">
      <w:pPr>
        <w:spacing w:line="240" w:lineRule="auto"/>
        <w:rPr>
          <w:rFonts w:eastAsiaTheme="minorEastAsia" w:cs="Times New Roman"/>
          <w:color w:val="000000"/>
          <w:szCs w:val="24"/>
          <w:lang w:eastAsia="es-EC"/>
        </w:rPr>
      </w:pPr>
    </w:p>
    <w:p w14:paraId="1ED6FEFC" w14:textId="77777777" w:rsidR="007A3BD9" w:rsidRDefault="007A3BD9" w:rsidP="007A3BD9">
      <w:pPr>
        <w:spacing w:line="240" w:lineRule="auto"/>
        <w:rPr>
          <w:rFonts w:eastAsiaTheme="minorEastAsia" w:cs="Times New Roman"/>
          <w:color w:val="000000"/>
          <w:szCs w:val="24"/>
          <w:lang w:eastAsia="es-EC"/>
        </w:rPr>
      </w:pPr>
    </w:p>
    <w:p w14:paraId="3900CE08" w14:textId="77777777" w:rsidR="007A3BD9" w:rsidRDefault="007A3BD9" w:rsidP="007A3BD9">
      <w:pPr>
        <w:spacing w:line="240" w:lineRule="auto"/>
        <w:rPr>
          <w:rFonts w:eastAsiaTheme="minorEastAsia" w:cs="Times New Roman"/>
          <w:color w:val="000000"/>
          <w:szCs w:val="24"/>
          <w:lang w:eastAsia="es-EC"/>
        </w:rPr>
      </w:pPr>
    </w:p>
    <w:p w14:paraId="6EECE37E" w14:textId="77777777" w:rsidR="007A3BD9" w:rsidRDefault="007A3BD9" w:rsidP="007A3BD9">
      <w:pPr>
        <w:spacing w:line="240" w:lineRule="auto"/>
        <w:rPr>
          <w:rFonts w:eastAsiaTheme="minorEastAsia" w:cs="Times New Roman"/>
          <w:color w:val="000000"/>
          <w:szCs w:val="24"/>
          <w:lang w:eastAsia="es-EC"/>
        </w:rPr>
      </w:pPr>
    </w:p>
    <w:p w14:paraId="10E049C5" w14:textId="77777777" w:rsidR="007A3BD9" w:rsidRPr="007A3BD9" w:rsidRDefault="007A3BD9" w:rsidP="007A3BD9">
      <w:pPr>
        <w:jc w:val="center"/>
        <w:rPr>
          <w:rFonts w:cs="Times New Roman"/>
          <w:b/>
          <w:spacing w:val="30"/>
          <w:sz w:val="28"/>
          <w:szCs w:val="24"/>
        </w:rPr>
      </w:pPr>
      <w:r>
        <w:rPr>
          <w:rFonts w:cs="Times New Roman"/>
          <w:b/>
          <w:spacing w:val="30"/>
          <w:sz w:val="28"/>
          <w:szCs w:val="24"/>
        </w:rPr>
        <w:t>RESUMEN</w:t>
      </w:r>
    </w:p>
    <w:p w14:paraId="077ABAC0" w14:textId="77777777" w:rsidR="007A3BD9" w:rsidRDefault="007A3BD9" w:rsidP="007A3BD9">
      <w:pPr>
        <w:spacing w:line="240" w:lineRule="auto"/>
        <w:rPr>
          <w:rFonts w:eastAsiaTheme="minorEastAsia" w:cs="Times New Roman"/>
          <w:color w:val="000000"/>
          <w:szCs w:val="24"/>
          <w:lang w:eastAsia="es-EC"/>
        </w:rPr>
      </w:pPr>
    </w:p>
    <w:p w14:paraId="0A5B035D" w14:textId="77777777" w:rsidR="007A3BD9" w:rsidRDefault="007A3BD9" w:rsidP="007A3BD9">
      <w:pPr>
        <w:spacing w:line="240" w:lineRule="auto"/>
        <w:rPr>
          <w:rFonts w:eastAsiaTheme="minorEastAsia" w:cs="Times New Roman"/>
          <w:color w:val="000000"/>
          <w:szCs w:val="24"/>
          <w:lang w:eastAsia="es-EC"/>
        </w:rPr>
      </w:pPr>
    </w:p>
    <w:p w14:paraId="609CAF52" w14:textId="77777777" w:rsidR="007A3BD9" w:rsidRDefault="007A3BD9" w:rsidP="007A3BD9">
      <w:pPr>
        <w:spacing w:line="240" w:lineRule="auto"/>
        <w:rPr>
          <w:rFonts w:eastAsiaTheme="minorEastAsia" w:cs="Times New Roman"/>
          <w:color w:val="000000"/>
          <w:szCs w:val="24"/>
          <w:lang w:eastAsia="es-EC"/>
        </w:rPr>
      </w:pPr>
    </w:p>
    <w:p w14:paraId="75FEC0E4" w14:textId="77777777" w:rsidR="007A3BD9" w:rsidRDefault="007A3BD9" w:rsidP="007A3BD9">
      <w:pPr>
        <w:spacing w:line="240" w:lineRule="auto"/>
        <w:rPr>
          <w:rFonts w:eastAsiaTheme="minorEastAsia" w:cs="Times New Roman"/>
          <w:color w:val="000000"/>
          <w:szCs w:val="24"/>
          <w:lang w:eastAsia="es-EC"/>
        </w:rPr>
      </w:pPr>
    </w:p>
    <w:p w14:paraId="493ADE71" w14:textId="77777777" w:rsidR="007A3BD9" w:rsidRDefault="007A3BD9" w:rsidP="007A3BD9">
      <w:pPr>
        <w:spacing w:line="240" w:lineRule="auto"/>
        <w:rPr>
          <w:rFonts w:eastAsiaTheme="minorEastAsia" w:cs="Times New Roman"/>
          <w:color w:val="000000"/>
          <w:szCs w:val="24"/>
          <w:lang w:eastAsia="es-EC"/>
        </w:rPr>
      </w:pPr>
    </w:p>
    <w:p w14:paraId="72747961" w14:textId="77777777" w:rsidR="007A3BD9" w:rsidRDefault="007A3BD9" w:rsidP="007A3BD9">
      <w:pPr>
        <w:spacing w:line="240" w:lineRule="auto"/>
        <w:rPr>
          <w:rFonts w:eastAsiaTheme="minorEastAsia" w:cs="Times New Roman"/>
          <w:color w:val="000000"/>
          <w:szCs w:val="24"/>
          <w:lang w:eastAsia="es-EC"/>
        </w:rPr>
      </w:pPr>
    </w:p>
    <w:p w14:paraId="79616064" w14:textId="77777777" w:rsidR="007A3BD9" w:rsidRDefault="007A3BD9" w:rsidP="007A3BD9">
      <w:pPr>
        <w:spacing w:line="240" w:lineRule="auto"/>
        <w:rPr>
          <w:rFonts w:eastAsiaTheme="minorEastAsia" w:cs="Times New Roman"/>
          <w:color w:val="000000"/>
          <w:szCs w:val="24"/>
          <w:lang w:eastAsia="es-EC"/>
        </w:rPr>
      </w:pPr>
    </w:p>
    <w:p w14:paraId="27BBDABC" w14:textId="77777777" w:rsidR="007A3BD9" w:rsidRDefault="007A3BD9" w:rsidP="007A3BD9">
      <w:pPr>
        <w:spacing w:line="240" w:lineRule="auto"/>
        <w:rPr>
          <w:rFonts w:eastAsiaTheme="minorEastAsia" w:cs="Times New Roman"/>
          <w:color w:val="000000"/>
          <w:szCs w:val="24"/>
          <w:lang w:eastAsia="es-EC"/>
        </w:rPr>
      </w:pPr>
    </w:p>
    <w:p w14:paraId="6CC32241" w14:textId="77777777" w:rsidR="007A3BD9" w:rsidRDefault="007A3BD9" w:rsidP="007A3BD9">
      <w:pPr>
        <w:spacing w:line="240" w:lineRule="auto"/>
        <w:rPr>
          <w:rFonts w:eastAsiaTheme="minorEastAsia" w:cs="Times New Roman"/>
          <w:color w:val="000000"/>
          <w:szCs w:val="24"/>
          <w:lang w:eastAsia="es-EC"/>
        </w:rPr>
      </w:pPr>
    </w:p>
    <w:p w14:paraId="15060E27" w14:textId="77777777" w:rsidR="007A3BD9" w:rsidRDefault="007A3BD9" w:rsidP="007A3BD9">
      <w:pPr>
        <w:spacing w:line="240" w:lineRule="auto"/>
        <w:rPr>
          <w:rFonts w:eastAsiaTheme="minorEastAsia" w:cs="Times New Roman"/>
          <w:color w:val="000000"/>
          <w:szCs w:val="24"/>
          <w:lang w:eastAsia="es-EC"/>
        </w:rPr>
      </w:pPr>
    </w:p>
    <w:p w14:paraId="2459AF6F" w14:textId="77777777" w:rsidR="007A3BD9" w:rsidRDefault="007A3BD9" w:rsidP="007A3BD9">
      <w:pPr>
        <w:spacing w:line="240" w:lineRule="auto"/>
        <w:rPr>
          <w:rFonts w:eastAsiaTheme="minorEastAsia" w:cs="Times New Roman"/>
          <w:color w:val="000000"/>
          <w:szCs w:val="24"/>
          <w:lang w:eastAsia="es-EC"/>
        </w:rPr>
      </w:pPr>
    </w:p>
    <w:p w14:paraId="1FABF0D2" w14:textId="77777777" w:rsidR="007A3BD9" w:rsidRDefault="007A3BD9" w:rsidP="007A3BD9">
      <w:pPr>
        <w:spacing w:line="240" w:lineRule="auto"/>
        <w:rPr>
          <w:rFonts w:eastAsiaTheme="minorEastAsia" w:cs="Times New Roman"/>
          <w:color w:val="000000"/>
          <w:szCs w:val="24"/>
          <w:lang w:eastAsia="es-EC"/>
        </w:rPr>
      </w:pPr>
    </w:p>
    <w:p w14:paraId="2242644F" w14:textId="77777777" w:rsidR="007A3BD9" w:rsidRDefault="007A3BD9" w:rsidP="007A3BD9">
      <w:pPr>
        <w:spacing w:line="240" w:lineRule="auto"/>
        <w:rPr>
          <w:rFonts w:eastAsiaTheme="minorEastAsia" w:cs="Times New Roman"/>
          <w:color w:val="000000"/>
          <w:szCs w:val="24"/>
          <w:lang w:eastAsia="es-EC"/>
        </w:rPr>
      </w:pPr>
    </w:p>
    <w:p w14:paraId="680EF121" w14:textId="77777777" w:rsidR="007A3BD9" w:rsidRDefault="007A3BD9" w:rsidP="007A3BD9">
      <w:pPr>
        <w:spacing w:line="240" w:lineRule="auto"/>
        <w:rPr>
          <w:rFonts w:eastAsiaTheme="minorEastAsia" w:cs="Times New Roman"/>
          <w:color w:val="000000"/>
          <w:szCs w:val="24"/>
          <w:lang w:eastAsia="es-EC"/>
        </w:rPr>
      </w:pPr>
    </w:p>
    <w:p w14:paraId="2045754D" w14:textId="77777777" w:rsidR="007A3BD9" w:rsidRDefault="007A3BD9" w:rsidP="007A3BD9">
      <w:pPr>
        <w:spacing w:line="240" w:lineRule="auto"/>
        <w:rPr>
          <w:rFonts w:eastAsiaTheme="minorEastAsia" w:cs="Times New Roman"/>
          <w:color w:val="000000"/>
          <w:szCs w:val="24"/>
          <w:lang w:eastAsia="es-EC"/>
        </w:rPr>
      </w:pPr>
    </w:p>
    <w:p w14:paraId="23B1DD8C" w14:textId="77777777" w:rsidR="007A3BD9" w:rsidRDefault="007A3BD9" w:rsidP="007A3BD9">
      <w:pPr>
        <w:spacing w:line="240" w:lineRule="auto"/>
        <w:rPr>
          <w:rFonts w:eastAsiaTheme="minorEastAsia" w:cs="Times New Roman"/>
          <w:color w:val="000000"/>
          <w:szCs w:val="24"/>
          <w:lang w:eastAsia="es-EC"/>
        </w:rPr>
      </w:pPr>
    </w:p>
    <w:p w14:paraId="798CFDC7" w14:textId="77777777" w:rsidR="007A3BD9" w:rsidRDefault="007A3BD9" w:rsidP="007A3BD9">
      <w:pPr>
        <w:spacing w:line="240" w:lineRule="auto"/>
        <w:rPr>
          <w:rFonts w:eastAsiaTheme="minorEastAsia" w:cs="Times New Roman"/>
          <w:color w:val="000000"/>
          <w:szCs w:val="24"/>
          <w:lang w:eastAsia="es-EC"/>
        </w:rPr>
      </w:pPr>
    </w:p>
    <w:p w14:paraId="30F0A4CB" w14:textId="77777777" w:rsidR="007A3BD9" w:rsidRDefault="007A3BD9" w:rsidP="007A3BD9">
      <w:pPr>
        <w:spacing w:line="240" w:lineRule="auto"/>
        <w:rPr>
          <w:rFonts w:eastAsiaTheme="minorEastAsia" w:cs="Times New Roman"/>
          <w:color w:val="000000"/>
          <w:szCs w:val="24"/>
          <w:lang w:eastAsia="es-EC"/>
        </w:rPr>
      </w:pPr>
    </w:p>
    <w:p w14:paraId="1AEECFFF" w14:textId="77777777" w:rsidR="007A3BD9" w:rsidRDefault="007A3BD9" w:rsidP="007A3BD9">
      <w:pPr>
        <w:spacing w:line="240" w:lineRule="auto"/>
        <w:rPr>
          <w:rFonts w:eastAsiaTheme="minorEastAsia" w:cs="Times New Roman"/>
          <w:color w:val="000000"/>
          <w:szCs w:val="24"/>
          <w:lang w:eastAsia="es-EC"/>
        </w:rPr>
      </w:pPr>
    </w:p>
    <w:p w14:paraId="56AE31B7" w14:textId="77777777" w:rsidR="007A3BD9" w:rsidRDefault="007A3BD9" w:rsidP="007A3BD9">
      <w:pPr>
        <w:spacing w:line="240" w:lineRule="auto"/>
        <w:rPr>
          <w:rFonts w:eastAsiaTheme="minorEastAsia" w:cs="Times New Roman"/>
          <w:color w:val="000000"/>
          <w:szCs w:val="24"/>
          <w:lang w:eastAsia="es-EC"/>
        </w:rPr>
      </w:pPr>
    </w:p>
    <w:p w14:paraId="73B62FA4" w14:textId="77777777" w:rsidR="007A3BD9" w:rsidRDefault="007A3BD9" w:rsidP="007A3BD9">
      <w:pPr>
        <w:spacing w:line="240" w:lineRule="auto"/>
        <w:rPr>
          <w:rFonts w:eastAsiaTheme="minorEastAsia" w:cs="Times New Roman"/>
          <w:color w:val="000000"/>
          <w:szCs w:val="24"/>
          <w:lang w:eastAsia="es-EC"/>
        </w:rPr>
      </w:pPr>
    </w:p>
    <w:p w14:paraId="2F4E9194" w14:textId="77777777" w:rsidR="007A3BD9" w:rsidRDefault="007A3BD9" w:rsidP="007A3BD9">
      <w:pPr>
        <w:spacing w:line="240" w:lineRule="auto"/>
        <w:rPr>
          <w:rFonts w:eastAsiaTheme="minorEastAsia" w:cs="Times New Roman"/>
          <w:color w:val="000000"/>
          <w:szCs w:val="24"/>
          <w:lang w:eastAsia="es-EC"/>
        </w:rPr>
      </w:pPr>
    </w:p>
    <w:p w14:paraId="74339CED" w14:textId="77777777" w:rsidR="007A3BD9" w:rsidRDefault="007A3BD9" w:rsidP="007A3BD9">
      <w:pPr>
        <w:spacing w:line="240" w:lineRule="auto"/>
        <w:rPr>
          <w:rFonts w:eastAsiaTheme="minorEastAsia" w:cs="Times New Roman"/>
          <w:color w:val="000000"/>
          <w:szCs w:val="24"/>
          <w:lang w:eastAsia="es-EC"/>
        </w:rPr>
      </w:pPr>
    </w:p>
    <w:p w14:paraId="7B1818D8" w14:textId="77777777" w:rsidR="007A3BD9" w:rsidRDefault="007A3BD9" w:rsidP="007A3BD9">
      <w:pPr>
        <w:spacing w:line="240" w:lineRule="auto"/>
        <w:rPr>
          <w:rFonts w:eastAsiaTheme="minorEastAsia" w:cs="Times New Roman"/>
          <w:color w:val="000000"/>
          <w:szCs w:val="24"/>
          <w:lang w:eastAsia="es-EC"/>
        </w:rPr>
      </w:pPr>
    </w:p>
    <w:p w14:paraId="667E1445" w14:textId="77777777" w:rsidR="007A3BD9" w:rsidRDefault="007A3BD9" w:rsidP="007A3BD9">
      <w:pPr>
        <w:spacing w:line="240" w:lineRule="auto"/>
        <w:rPr>
          <w:rFonts w:eastAsiaTheme="minorEastAsia" w:cs="Times New Roman"/>
          <w:color w:val="000000"/>
          <w:szCs w:val="24"/>
          <w:lang w:eastAsia="es-EC"/>
        </w:rPr>
      </w:pPr>
    </w:p>
    <w:p w14:paraId="0DDC9A5F" w14:textId="77777777" w:rsidR="007A3BD9" w:rsidRPr="007A3BD9" w:rsidRDefault="007A3BD9" w:rsidP="007A3BD9">
      <w:pPr>
        <w:spacing w:line="240" w:lineRule="auto"/>
        <w:rPr>
          <w:rFonts w:eastAsiaTheme="minorEastAsia" w:cs="Times New Roman"/>
          <w:color w:val="000000"/>
          <w:szCs w:val="24"/>
          <w:lang w:eastAsia="es-EC"/>
        </w:rPr>
      </w:pPr>
    </w:p>
    <w:p w14:paraId="631AF94A" w14:textId="77777777" w:rsidR="007A3BD9" w:rsidRDefault="007A3BD9" w:rsidP="00524FDD">
      <w:pPr>
        <w:spacing w:line="240" w:lineRule="auto"/>
        <w:rPr>
          <w:rFonts w:cs="Times New Roman"/>
          <w:b/>
          <w:sz w:val="28"/>
          <w:szCs w:val="24"/>
        </w:rPr>
      </w:pPr>
    </w:p>
    <w:p w14:paraId="1CDA705D" w14:textId="77777777" w:rsidR="007A3BD9" w:rsidRDefault="007A3BD9" w:rsidP="00524FDD">
      <w:pPr>
        <w:spacing w:line="240" w:lineRule="auto"/>
        <w:rPr>
          <w:rFonts w:cs="Times New Roman"/>
          <w:b/>
          <w:sz w:val="28"/>
          <w:szCs w:val="24"/>
        </w:rPr>
      </w:pPr>
    </w:p>
    <w:p w14:paraId="03156985" w14:textId="77777777" w:rsidR="007A3BD9" w:rsidRDefault="007A3BD9" w:rsidP="00524FDD">
      <w:pPr>
        <w:spacing w:line="240" w:lineRule="auto"/>
        <w:rPr>
          <w:rFonts w:cs="Times New Roman"/>
          <w:b/>
          <w:sz w:val="28"/>
          <w:szCs w:val="24"/>
        </w:rPr>
      </w:pPr>
    </w:p>
    <w:p w14:paraId="677DBC9A" w14:textId="77777777" w:rsidR="007A3BD9" w:rsidRDefault="007A3BD9" w:rsidP="00524FDD">
      <w:pPr>
        <w:spacing w:line="240" w:lineRule="auto"/>
        <w:rPr>
          <w:rFonts w:cs="Times New Roman"/>
          <w:b/>
          <w:sz w:val="28"/>
          <w:szCs w:val="24"/>
        </w:rPr>
      </w:pPr>
    </w:p>
    <w:p w14:paraId="5DB93D02" w14:textId="77777777" w:rsidR="007A3BD9" w:rsidRDefault="007A3BD9" w:rsidP="00524FDD">
      <w:pPr>
        <w:spacing w:line="240" w:lineRule="auto"/>
        <w:rPr>
          <w:rFonts w:cs="Times New Roman"/>
          <w:b/>
          <w:sz w:val="28"/>
          <w:szCs w:val="24"/>
        </w:rPr>
      </w:pPr>
    </w:p>
    <w:p w14:paraId="26665723" w14:textId="77777777" w:rsidR="007A3BD9" w:rsidRDefault="007A3BD9" w:rsidP="00524FDD">
      <w:pPr>
        <w:spacing w:line="240" w:lineRule="auto"/>
        <w:rPr>
          <w:rFonts w:cs="Times New Roman"/>
          <w:b/>
          <w:sz w:val="28"/>
          <w:szCs w:val="24"/>
        </w:rPr>
      </w:pPr>
    </w:p>
    <w:p w14:paraId="3F299249" w14:textId="77777777" w:rsidR="007A3BD9" w:rsidRDefault="007A3BD9" w:rsidP="00524FDD">
      <w:pPr>
        <w:spacing w:line="240" w:lineRule="auto"/>
        <w:rPr>
          <w:rFonts w:cs="Times New Roman"/>
          <w:b/>
          <w:sz w:val="28"/>
          <w:szCs w:val="24"/>
        </w:rPr>
      </w:pPr>
    </w:p>
    <w:p w14:paraId="38DDD9AE" w14:textId="77777777" w:rsidR="007A3BD9" w:rsidRDefault="007A3BD9" w:rsidP="00524FDD">
      <w:pPr>
        <w:spacing w:line="240" w:lineRule="auto"/>
        <w:rPr>
          <w:rFonts w:cs="Times New Roman"/>
          <w:b/>
          <w:sz w:val="28"/>
          <w:szCs w:val="24"/>
        </w:rPr>
      </w:pPr>
    </w:p>
    <w:p w14:paraId="31F4B5EA" w14:textId="77777777" w:rsidR="007A3BD9" w:rsidRDefault="007A3BD9" w:rsidP="00524FDD">
      <w:pPr>
        <w:spacing w:line="240" w:lineRule="auto"/>
        <w:rPr>
          <w:rFonts w:cs="Times New Roman"/>
          <w:b/>
          <w:sz w:val="28"/>
          <w:szCs w:val="24"/>
        </w:rPr>
      </w:pPr>
    </w:p>
    <w:p w14:paraId="13F39359" w14:textId="77777777" w:rsidR="007A3BD9" w:rsidRDefault="007A3BD9" w:rsidP="00524FDD">
      <w:pPr>
        <w:spacing w:line="240" w:lineRule="auto"/>
        <w:rPr>
          <w:rFonts w:cs="Times New Roman"/>
          <w:b/>
          <w:sz w:val="28"/>
          <w:szCs w:val="24"/>
        </w:rPr>
      </w:pPr>
    </w:p>
    <w:p w14:paraId="02687FCC" w14:textId="77777777" w:rsidR="007A3BD9" w:rsidRDefault="007A3BD9" w:rsidP="00524FDD">
      <w:pPr>
        <w:spacing w:line="240" w:lineRule="auto"/>
        <w:rPr>
          <w:rFonts w:cs="Times New Roman"/>
          <w:b/>
          <w:sz w:val="28"/>
          <w:szCs w:val="24"/>
        </w:rPr>
      </w:pPr>
    </w:p>
    <w:p w14:paraId="7DFB6D01" w14:textId="77777777" w:rsidR="007A3BD9" w:rsidRDefault="007A3BD9" w:rsidP="00524FDD">
      <w:pPr>
        <w:spacing w:line="240" w:lineRule="auto"/>
        <w:rPr>
          <w:rFonts w:cs="Times New Roman"/>
          <w:b/>
          <w:sz w:val="28"/>
          <w:szCs w:val="24"/>
        </w:rPr>
      </w:pPr>
    </w:p>
    <w:p w14:paraId="3191AC8A" w14:textId="77777777" w:rsidR="007A3BD9" w:rsidRDefault="007A3BD9" w:rsidP="00524FDD">
      <w:pPr>
        <w:spacing w:line="240" w:lineRule="auto"/>
        <w:rPr>
          <w:rFonts w:cs="Times New Roman"/>
          <w:b/>
          <w:sz w:val="28"/>
          <w:szCs w:val="24"/>
        </w:rPr>
      </w:pPr>
    </w:p>
    <w:p w14:paraId="3C94E733" w14:textId="77777777" w:rsidR="007A3BD9" w:rsidRDefault="007A3BD9" w:rsidP="00524FDD">
      <w:pPr>
        <w:spacing w:line="240" w:lineRule="auto"/>
        <w:rPr>
          <w:rFonts w:cs="Times New Roman"/>
          <w:b/>
          <w:sz w:val="28"/>
          <w:szCs w:val="24"/>
        </w:rPr>
      </w:pPr>
    </w:p>
    <w:p w14:paraId="37766ACA" w14:textId="77777777" w:rsidR="007A3BD9" w:rsidRDefault="007A3BD9" w:rsidP="00524FDD">
      <w:pPr>
        <w:spacing w:line="240" w:lineRule="auto"/>
        <w:rPr>
          <w:rFonts w:cs="Times New Roman"/>
          <w:b/>
          <w:sz w:val="28"/>
          <w:szCs w:val="24"/>
        </w:rPr>
      </w:pPr>
    </w:p>
    <w:p w14:paraId="54EBAA5D" w14:textId="77777777" w:rsidR="007A3BD9" w:rsidRDefault="007A3BD9" w:rsidP="00524FDD">
      <w:pPr>
        <w:spacing w:line="240" w:lineRule="auto"/>
        <w:rPr>
          <w:rFonts w:cs="Times New Roman"/>
          <w:b/>
          <w:sz w:val="28"/>
          <w:szCs w:val="24"/>
        </w:rPr>
      </w:pPr>
    </w:p>
    <w:p w14:paraId="6FF38999" w14:textId="77777777" w:rsidR="007A3BD9" w:rsidRDefault="007A3BD9" w:rsidP="00524FDD">
      <w:pPr>
        <w:spacing w:line="240" w:lineRule="auto"/>
        <w:rPr>
          <w:rFonts w:cs="Times New Roman"/>
          <w:b/>
          <w:sz w:val="28"/>
          <w:szCs w:val="24"/>
        </w:rPr>
      </w:pPr>
    </w:p>
    <w:p w14:paraId="6CF2AE49" w14:textId="77777777" w:rsidR="007A3BD9" w:rsidRDefault="007A3BD9" w:rsidP="00524FDD">
      <w:pPr>
        <w:spacing w:line="240" w:lineRule="auto"/>
        <w:rPr>
          <w:rFonts w:cs="Times New Roman"/>
          <w:b/>
          <w:sz w:val="28"/>
          <w:szCs w:val="24"/>
        </w:rPr>
      </w:pPr>
    </w:p>
    <w:p w14:paraId="35152287" w14:textId="77777777" w:rsidR="007A3BD9" w:rsidRDefault="007A3BD9" w:rsidP="00524FDD">
      <w:pPr>
        <w:spacing w:line="240" w:lineRule="auto"/>
        <w:rPr>
          <w:rFonts w:cs="Times New Roman"/>
          <w:b/>
          <w:sz w:val="28"/>
          <w:szCs w:val="24"/>
        </w:rPr>
      </w:pPr>
    </w:p>
    <w:p w14:paraId="06DA6033" w14:textId="77777777" w:rsidR="007A3BD9" w:rsidRPr="007A3BD9" w:rsidRDefault="007A3BD9" w:rsidP="007A3BD9">
      <w:pPr>
        <w:jc w:val="center"/>
        <w:rPr>
          <w:rFonts w:cs="Times New Roman"/>
          <w:b/>
          <w:spacing w:val="30"/>
          <w:sz w:val="28"/>
          <w:szCs w:val="24"/>
        </w:rPr>
      </w:pPr>
      <w:r>
        <w:rPr>
          <w:rFonts w:cs="Times New Roman"/>
          <w:b/>
          <w:spacing w:val="30"/>
          <w:sz w:val="28"/>
          <w:szCs w:val="24"/>
        </w:rPr>
        <w:t>ABSTRACT</w:t>
      </w:r>
    </w:p>
    <w:p w14:paraId="02A93F20" w14:textId="77777777" w:rsidR="007A3BD9" w:rsidRDefault="007A3BD9" w:rsidP="00524FDD">
      <w:pPr>
        <w:spacing w:line="240" w:lineRule="auto"/>
        <w:rPr>
          <w:rFonts w:cs="Times New Roman"/>
          <w:b/>
          <w:sz w:val="28"/>
          <w:szCs w:val="24"/>
        </w:rPr>
      </w:pPr>
    </w:p>
    <w:p w14:paraId="31E763C0" w14:textId="77777777" w:rsidR="007A3BD9" w:rsidRDefault="007A3BD9" w:rsidP="00524FDD">
      <w:pPr>
        <w:spacing w:line="240" w:lineRule="auto"/>
        <w:rPr>
          <w:rFonts w:cs="Times New Roman"/>
          <w:b/>
          <w:sz w:val="28"/>
          <w:szCs w:val="24"/>
        </w:rPr>
      </w:pPr>
    </w:p>
    <w:p w14:paraId="14EA8E47" w14:textId="77777777" w:rsidR="007A3BD9" w:rsidRDefault="007A3BD9" w:rsidP="00524FDD">
      <w:pPr>
        <w:spacing w:line="240" w:lineRule="auto"/>
        <w:rPr>
          <w:rFonts w:cs="Times New Roman"/>
          <w:b/>
          <w:sz w:val="28"/>
          <w:szCs w:val="24"/>
        </w:rPr>
      </w:pPr>
    </w:p>
    <w:p w14:paraId="0560F5E4" w14:textId="77777777" w:rsidR="007A3BD9" w:rsidRDefault="007A3BD9" w:rsidP="00524FDD">
      <w:pPr>
        <w:spacing w:line="240" w:lineRule="auto"/>
        <w:rPr>
          <w:rFonts w:cs="Times New Roman"/>
          <w:b/>
          <w:sz w:val="28"/>
          <w:szCs w:val="24"/>
        </w:rPr>
      </w:pPr>
    </w:p>
    <w:p w14:paraId="73C5D2DD" w14:textId="77777777" w:rsidR="007A3BD9" w:rsidRDefault="007A3BD9" w:rsidP="00524FDD">
      <w:pPr>
        <w:spacing w:line="240" w:lineRule="auto"/>
        <w:rPr>
          <w:rFonts w:cs="Times New Roman"/>
          <w:b/>
          <w:sz w:val="28"/>
          <w:szCs w:val="24"/>
        </w:rPr>
      </w:pPr>
    </w:p>
    <w:p w14:paraId="07375A7B" w14:textId="77777777" w:rsidR="007A3BD9" w:rsidRDefault="007A3BD9" w:rsidP="00524FDD">
      <w:pPr>
        <w:spacing w:line="240" w:lineRule="auto"/>
        <w:rPr>
          <w:rFonts w:cs="Times New Roman"/>
          <w:b/>
          <w:sz w:val="28"/>
          <w:szCs w:val="24"/>
        </w:rPr>
      </w:pPr>
    </w:p>
    <w:p w14:paraId="7196CD43" w14:textId="77777777" w:rsidR="007A3BD9" w:rsidRDefault="007A3BD9" w:rsidP="00524FDD">
      <w:pPr>
        <w:spacing w:line="240" w:lineRule="auto"/>
        <w:rPr>
          <w:rFonts w:cs="Times New Roman"/>
          <w:b/>
          <w:sz w:val="28"/>
          <w:szCs w:val="24"/>
        </w:rPr>
      </w:pPr>
    </w:p>
    <w:p w14:paraId="414D8677" w14:textId="77777777" w:rsidR="007A3BD9" w:rsidRDefault="007A3BD9" w:rsidP="00524FDD">
      <w:pPr>
        <w:spacing w:line="240" w:lineRule="auto"/>
        <w:rPr>
          <w:rFonts w:cs="Times New Roman"/>
          <w:b/>
          <w:sz w:val="28"/>
          <w:szCs w:val="24"/>
        </w:rPr>
      </w:pPr>
    </w:p>
    <w:p w14:paraId="562C5846" w14:textId="77777777" w:rsidR="007A3BD9" w:rsidRDefault="007A3BD9" w:rsidP="00524FDD">
      <w:pPr>
        <w:spacing w:line="240" w:lineRule="auto"/>
        <w:rPr>
          <w:rFonts w:cs="Times New Roman"/>
          <w:b/>
          <w:sz w:val="28"/>
          <w:szCs w:val="24"/>
        </w:rPr>
      </w:pPr>
    </w:p>
    <w:p w14:paraId="7E43557C" w14:textId="77777777" w:rsidR="007A3BD9" w:rsidRDefault="007A3BD9" w:rsidP="00524FDD">
      <w:pPr>
        <w:spacing w:line="240" w:lineRule="auto"/>
        <w:rPr>
          <w:rFonts w:cs="Times New Roman"/>
          <w:b/>
          <w:sz w:val="28"/>
          <w:szCs w:val="24"/>
        </w:rPr>
      </w:pPr>
    </w:p>
    <w:p w14:paraId="78337100" w14:textId="77777777" w:rsidR="007A3BD9" w:rsidRDefault="007A3BD9" w:rsidP="00524FDD">
      <w:pPr>
        <w:spacing w:line="240" w:lineRule="auto"/>
        <w:rPr>
          <w:rFonts w:cs="Times New Roman"/>
          <w:b/>
          <w:sz w:val="28"/>
          <w:szCs w:val="24"/>
        </w:rPr>
      </w:pPr>
    </w:p>
    <w:p w14:paraId="6883100C" w14:textId="77777777" w:rsidR="007A3BD9" w:rsidRDefault="007A3BD9" w:rsidP="00524FDD">
      <w:pPr>
        <w:spacing w:line="240" w:lineRule="auto"/>
        <w:rPr>
          <w:rFonts w:cs="Times New Roman"/>
          <w:b/>
          <w:sz w:val="28"/>
          <w:szCs w:val="24"/>
        </w:rPr>
      </w:pPr>
    </w:p>
    <w:p w14:paraId="070B90BA" w14:textId="77777777" w:rsidR="007A3BD9" w:rsidRDefault="007A3BD9" w:rsidP="00524FDD">
      <w:pPr>
        <w:spacing w:line="240" w:lineRule="auto"/>
        <w:rPr>
          <w:rFonts w:cs="Times New Roman"/>
          <w:b/>
          <w:sz w:val="28"/>
          <w:szCs w:val="24"/>
        </w:rPr>
      </w:pPr>
    </w:p>
    <w:p w14:paraId="61BBE66B" w14:textId="77777777" w:rsidR="007A3BD9" w:rsidRDefault="007A3BD9" w:rsidP="00524FDD">
      <w:pPr>
        <w:spacing w:line="240" w:lineRule="auto"/>
        <w:rPr>
          <w:rFonts w:cs="Times New Roman"/>
          <w:b/>
          <w:sz w:val="28"/>
          <w:szCs w:val="24"/>
        </w:rPr>
      </w:pPr>
    </w:p>
    <w:p w14:paraId="00836F37" w14:textId="77777777" w:rsidR="007A3BD9" w:rsidRDefault="007A3BD9" w:rsidP="00524FDD">
      <w:pPr>
        <w:spacing w:line="240" w:lineRule="auto"/>
        <w:rPr>
          <w:rFonts w:cs="Times New Roman"/>
          <w:b/>
          <w:sz w:val="28"/>
          <w:szCs w:val="24"/>
        </w:rPr>
      </w:pPr>
    </w:p>
    <w:p w14:paraId="4D4E4A60" w14:textId="77777777" w:rsidR="007A3BD9" w:rsidRDefault="007A3BD9" w:rsidP="00524FDD">
      <w:pPr>
        <w:spacing w:line="240" w:lineRule="auto"/>
        <w:rPr>
          <w:rFonts w:cs="Times New Roman"/>
          <w:b/>
          <w:sz w:val="28"/>
          <w:szCs w:val="24"/>
        </w:rPr>
      </w:pPr>
    </w:p>
    <w:p w14:paraId="4F8823F6" w14:textId="77777777" w:rsidR="007A3BD9" w:rsidRDefault="007A3BD9" w:rsidP="00524FDD">
      <w:pPr>
        <w:spacing w:line="240" w:lineRule="auto"/>
        <w:rPr>
          <w:rFonts w:cs="Times New Roman"/>
          <w:b/>
          <w:sz w:val="28"/>
          <w:szCs w:val="24"/>
        </w:rPr>
      </w:pPr>
    </w:p>
    <w:p w14:paraId="34D86691" w14:textId="77777777" w:rsidR="007A3BD9" w:rsidRDefault="007A3BD9" w:rsidP="00524FDD">
      <w:pPr>
        <w:spacing w:line="240" w:lineRule="auto"/>
        <w:rPr>
          <w:rFonts w:cs="Times New Roman"/>
          <w:b/>
          <w:sz w:val="28"/>
          <w:szCs w:val="24"/>
        </w:rPr>
      </w:pPr>
    </w:p>
    <w:p w14:paraId="6CE3861D" w14:textId="77777777" w:rsidR="007A3BD9" w:rsidRDefault="007A3BD9" w:rsidP="00524FDD">
      <w:pPr>
        <w:spacing w:line="240" w:lineRule="auto"/>
        <w:rPr>
          <w:rFonts w:cs="Times New Roman"/>
          <w:b/>
          <w:sz w:val="28"/>
          <w:szCs w:val="24"/>
        </w:rPr>
      </w:pPr>
    </w:p>
    <w:p w14:paraId="6F9D04A3" w14:textId="77777777" w:rsidR="007A3BD9" w:rsidRDefault="007A3BD9" w:rsidP="00524FDD">
      <w:pPr>
        <w:spacing w:line="240" w:lineRule="auto"/>
        <w:rPr>
          <w:rFonts w:cs="Times New Roman"/>
          <w:b/>
          <w:sz w:val="28"/>
          <w:szCs w:val="24"/>
        </w:rPr>
      </w:pPr>
    </w:p>
    <w:p w14:paraId="75C7D606" w14:textId="77777777" w:rsidR="007A3BD9" w:rsidRDefault="007A3BD9" w:rsidP="00524FDD">
      <w:pPr>
        <w:spacing w:line="240" w:lineRule="auto"/>
        <w:rPr>
          <w:rFonts w:cs="Times New Roman"/>
          <w:b/>
          <w:sz w:val="28"/>
          <w:szCs w:val="24"/>
        </w:rPr>
      </w:pPr>
    </w:p>
    <w:p w14:paraId="0E6AAB47" w14:textId="77777777" w:rsidR="007A3BD9" w:rsidRDefault="007A3BD9" w:rsidP="00524FDD">
      <w:pPr>
        <w:spacing w:line="240" w:lineRule="auto"/>
        <w:rPr>
          <w:rFonts w:cs="Times New Roman"/>
          <w:b/>
          <w:sz w:val="28"/>
          <w:szCs w:val="24"/>
        </w:rPr>
      </w:pPr>
    </w:p>
    <w:p w14:paraId="2D398974" w14:textId="77777777" w:rsidR="007A3BD9" w:rsidRDefault="007A3BD9" w:rsidP="00524FDD">
      <w:pPr>
        <w:spacing w:line="240" w:lineRule="auto"/>
        <w:rPr>
          <w:rFonts w:cs="Times New Roman"/>
          <w:b/>
          <w:sz w:val="28"/>
          <w:szCs w:val="24"/>
        </w:rPr>
      </w:pPr>
    </w:p>
    <w:p w14:paraId="135AE5A2" w14:textId="77777777" w:rsidR="007A3BD9" w:rsidRDefault="007A3BD9" w:rsidP="00524FDD">
      <w:pPr>
        <w:spacing w:line="240" w:lineRule="auto"/>
        <w:rPr>
          <w:rFonts w:cs="Times New Roman"/>
          <w:b/>
          <w:sz w:val="28"/>
          <w:szCs w:val="24"/>
        </w:rPr>
      </w:pPr>
    </w:p>
    <w:p w14:paraId="21283E10" w14:textId="77777777" w:rsidR="007A3BD9" w:rsidRDefault="007A3BD9" w:rsidP="00524FDD">
      <w:pPr>
        <w:spacing w:line="240" w:lineRule="auto"/>
        <w:rPr>
          <w:rFonts w:cs="Times New Roman"/>
          <w:b/>
          <w:sz w:val="28"/>
          <w:szCs w:val="24"/>
        </w:rPr>
      </w:pPr>
    </w:p>
    <w:p w14:paraId="1FE1A6DC" w14:textId="77777777" w:rsidR="007A3BD9" w:rsidRDefault="007A3BD9" w:rsidP="00524FDD">
      <w:pPr>
        <w:spacing w:line="240" w:lineRule="auto"/>
        <w:rPr>
          <w:rFonts w:cs="Times New Roman"/>
          <w:b/>
          <w:sz w:val="28"/>
          <w:szCs w:val="24"/>
        </w:rPr>
      </w:pPr>
    </w:p>
    <w:p w14:paraId="2ECAFE7E" w14:textId="77777777" w:rsidR="007A3BD9" w:rsidRDefault="007A3BD9" w:rsidP="00524FDD">
      <w:pPr>
        <w:spacing w:line="240" w:lineRule="auto"/>
        <w:rPr>
          <w:rFonts w:cs="Times New Roman"/>
          <w:b/>
          <w:sz w:val="28"/>
          <w:szCs w:val="24"/>
        </w:rPr>
      </w:pPr>
    </w:p>
    <w:p w14:paraId="3C9206EF" w14:textId="77777777" w:rsidR="007A3BD9" w:rsidRDefault="007A3BD9" w:rsidP="00524FDD">
      <w:pPr>
        <w:spacing w:line="240" w:lineRule="auto"/>
        <w:rPr>
          <w:rFonts w:cs="Times New Roman"/>
          <w:b/>
          <w:sz w:val="28"/>
          <w:szCs w:val="24"/>
        </w:rPr>
      </w:pPr>
    </w:p>
    <w:p w14:paraId="4920CC86" w14:textId="77777777" w:rsidR="007A3BD9" w:rsidRDefault="007A3BD9" w:rsidP="00524FDD">
      <w:pPr>
        <w:spacing w:line="240" w:lineRule="auto"/>
        <w:rPr>
          <w:rFonts w:cs="Times New Roman"/>
          <w:b/>
          <w:sz w:val="28"/>
          <w:szCs w:val="24"/>
        </w:rPr>
      </w:pPr>
    </w:p>
    <w:p w14:paraId="0A531862" w14:textId="77777777" w:rsidR="007A3BD9" w:rsidRDefault="007A3BD9" w:rsidP="00524FDD">
      <w:pPr>
        <w:spacing w:line="240" w:lineRule="auto"/>
        <w:rPr>
          <w:rFonts w:cs="Times New Roman"/>
          <w:b/>
          <w:sz w:val="28"/>
          <w:szCs w:val="24"/>
        </w:rPr>
      </w:pPr>
    </w:p>
    <w:p w14:paraId="30DB2A10" w14:textId="77777777" w:rsidR="007A3BD9" w:rsidRDefault="007A3BD9" w:rsidP="00524FDD">
      <w:pPr>
        <w:spacing w:line="240" w:lineRule="auto"/>
        <w:rPr>
          <w:rFonts w:cs="Times New Roman"/>
          <w:b/>
          <w:sz w:val="28"/>
          <w:szCs w:val="24"/>
        </w:rPr>
      </w:pPr>
    </w:p>
    <w:p w14:paraId="62E98612" w14:textId="77777777" w:rsidR="007A3BD9" w:rsidRDefault="007A3BD9" w:rsidP="00524FDD">
      <w:pPr>
        <w:spacing w:line="240" w:lineRule="auto"/>
        <w:rPr>
          <w:rFonts w:cs="Times New Roman"/>
          <w:b/>
          <w:sz w:val="28"/>
          <w:szCs w:val="24"/>
        </w:rPr>
      </w:pPr>
    </w:p>
    <w:p w14:paraId="33C94DB6" w14:textId="77777777" w:rsidR="007A3BD9" w:rsidRDefault="007A3BD9" w:rsidP="00524FDD">
      <w:pPr>
        <w:spacing w:line="240" w:lineRule="auto"/>
        <w:rPr>
          <w:rFonts w:cs="Times New Roman"/>
          <w:b/>
          <w:sz w:val="28"/>
          <w:szCs w:val="24"/>
        </w:rPr>
      </w:pPr>
    </w:p>
    <w:p w14:paraId="4CB70B8B" w14:textId="77777777" w:rsidR="007A3BD9" w:rsidRDefault="007A3BD9" w:rsidP="00524FDD">
      <w:pPr>
        <w:spacing w:line="240" w:lineRule="auto"/>
        <w:rPr>
          <w:rFonts w:cs="Times New Roman"/>
          <w:b/>
          <w:sz w:val="28"/>
          <w:szCs w:val="24"/>
        </w:rPr>
      </w:pPr>
    </w:p>
    <w:p w14:paraId="2542B7D4" w14:textId="77777777" w:rsidR="007A3BD9" w:rsidRDefault="007A3BD9" w:rsidP="00524FDD">
      <w:pPr>
        <w:spacing w:line="240" w:lineRule="auto"/>
        <w:rPr>
          <w:rFonts w:cs="Times New Roman"/>
          <w:b/>
          <w:sz w:val="28"/>
          <w:szCs w:val="24"/>
        </w:rPr>
      </w:pPr>
    </w:p>
    <w:p w14:paraId="0B92FBD0" w14:textId="77777777" w:rsidR="00524FDD" w:rsidRDefault="00524FDD" w:rsidP="00524FDD">
      <w:pPr>
        <w:spacing w:line="240" w:lineRule="auto"/>
        <w:rPr>
          <w:rFonts w:cs="Times New Roman"/>
          <w:b/>
          <w:sz w:val="28"/>
          <w:szCs w:val="24"/>
        </w:rPr>
      </w:pPr>
    </w:p>
    <w:p w14:paraId="20D30C18" w14:textId="77777777" w:rsidR="00524FDD" w:rsidRDefault="00524FDD" w:rsidP="00524FDD">
      <w:pPr>
        <w:spacing w:line="240" w:lineRule="auto"/>
        <w:rPr>
          <w:rFonts w:cs="Times New Roman"/>
          <w:b/>
          <w:sz w:val="28"/>
          <w:szCs w:val="24"/>
        </w:rPr>
      </w:pPr>
    </w:p>
    <w:p w14:paraId="5B83AAAA" w14:textId="77777777" w:rsidR="00524FDD" w:rsidRDefault="00524FDD" w:rsidP="00524FDD">
      <w:pPr>
        <w:spacing w:line="240" w:lineRule="auto"/>
        <w:rPr>
          <w:rFonts w:cs="Times New Roman"/>
          <w:b/>
          <w:sz w:val="28"/>
          <w:szCs w:val="24"/>
        </w:rPr>
      </w:pPr>
    </w:p>
    <w:p w14:paraId="65373391" w14:textId="77777777" w:rsidR="00524FDD" w:rsidRDefault="00524FDD" w:rsidP="00524FDD">
      <w:pPr>
        <w:spacing w:line="240" w:lineRule="auto"/>
        <w:rPr>
          <w:rFonts w:cs="Times New Roman"/>
          <w:b/>
          <w:sz w:val="28"/>
          <w:szCs w:val="24"/>
        </w:rPr>
      </w:pPr>
    </w:p>
    <w:p w14:paraId="11C22C87" w14:textId="77777777" w:rsidR="007A3BD9" w:rsidRDefault="007A3BD9" w:rsidP="00524FDD">
      <w:pPr>
        <w:spacing w:line="240" w:lineRule="auto"/>
        <w:rPr>
          <w:rFonts w:cs="Times New Roman"/>
          <w:b/>
          <w:sz w:val="28"/>
          <w:szCs w:val="24"/>
        </w:rPr>
      </w:pPr>
    </w:p>
    <w:p w14:paraId="6132EB44" w14:textId="77777777" w:rsidR="007A3BD9" w:rsidRDefault="007A3BD9" w:rsidP="00524FDD">
      <w:pPr>
        <w:spacing w:line="240" w:lineRule="auto"/>
        <w:rPr>
          <w:rFonts w:cs="Times New Roman"/>
          <w:b/>
          <w:sz w:val="28"/>
          <w:szCs w:val="24"/>
        </w:rPr>
      </w:pPr>
    </w:p>
    <w:p w14:paraId="797880B1" w14:textId="77777777" w:rsidR="00B401BA" w:rsidRDefault="00B401BA" w:rsidP="00B401BA">
      <w:pPr>
        <w:spacing w:line="240" w:lineRule="auto"/>
        <w:jc w:val="center"/>
        <w:rPr>
          <w:rFonts w:cs="Times New Roman"/>
          <w:b/>
          <w:sz w:val="28"/>
          <w:szCs w:val="24"/>
        </w:rPr>
      </w:pPr>
      <w:r w:rsidRPr="00B401BA">
        <w:rPr>
          <w:rFonts w:cs="Times New Roman"/>
          <w:b/>
          <w:sz w:val="28"/>
          <w:szCs w:val="24"/>
        </w:rPr>
        <w:t>ÍNDICE</w:t>
      </w:r>
    </w:p>
    <w:p w14:paraId="1EEE0335" w14:textId="77777777" w:rsidR="00B401BA" w:rsidRPr="00B401BA" w:rsidRDefault="00B401BA" w:rsidP="00B401BA">
      <w:pPr>
        <w:spacing w:line="240" w:lineRule="auto"/>
        <w:jc w:val="center"/>
        <w:rPr>
          <w:rFonts w:cs="Times New Roman"/>
          <w:b/>
          <w:sz w:val="28"/>
          <w:szCs w:val="24"/>
        </w:rPr>
      </w:pPr>
    </w:p>
    <w:p w14:paraId="3B61AF92" w14:textId="48E895C9" w:rsidR="00B1457F" w:rsidRDefault="00B401BA">
      <w:pPr>
        <w:pStyle w:val="TDC1"/>
        <w:tabs>
          <w:tab w:val="left" w:pos="660"/>
          <w:tab w:val="right" w:leader="dot" w:pos="9061"/>
        </w:tabs>
        <w:rPr>
          <w:rFonts w:asciiTheme="minorHAnsi" w:eastAsiaTheme="minorEastAsia" w:hAnsiTheme="minorHAnsi"/>
          <w:noProof/>
          <w:sz w:val="22"/>
          <w:lang w:eastAsia="es-EC"/>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166785284" w:history="1">
        <w:r w:rsidR="00B1457F" w:rsidRPr="007A59DE">
          <w:rPr>
            <w:rStyle w:val="Hipervnculo"/>
            <w:noProof/>
          </w:rPr>
          <w:t>1.</w:t>
        </w:r>
        <w:r w:rsidR="00B1457F">
          <w:rPr>
            <w:rFonts w:asciiTheme="minorHAnsi" w:eastAsiaTheme="minorEastAsia" w:hAnsiTheme="minorHAnsi"/>
            <w:noProof/>
            <w:sz w:val="22"/>
            <w:lang w:eastAsia="es-EC"/>
          </w:rPr>
          <w:tab/>
        </w:r>
        <w:r w:rsidR="00B1457F" w:rsidRPr="007A59DE">
          <w:rPr>
            <w:rStyle w:val="Hipervnculo"/>
            <w:noProof/>
          </w:rPr>
          <w:t>Introducción</w:t>
        </w:r>
        <w:r w:rsidR="00B1457F">
          <w:rPr>
            <w:noProof/>
            <w:webHidden/>
          </w:rPr>
          <w:tab/>
        </w:r>
        <w:r w:rsidR="00B1457F">
          <w:rPr>
            <w:noProof/>
            <w:webHidden/>
          </w:rPr>
          <w:fldChar w:fldCharType="begin"/>
        </w:r>
        <w:r w:rsidR="00B1457F">
          <w:rPr>
            <w:noProof/>
            <w:webHidden/>
          </w:rPr>
          <w:instrText xml:space="preserve"> PAGEREF _Toc166785284 \h </w:instrText>
        </w:r>
        <w:r w:rsidR="00B1457F">
          <w:rPr>
            <w:noProof/>
            <w:webHidden/>
          </w:rPr>
        </w:r>
        <w:r w:rsidR="00B1457F">
          <w:rPr>
            <w:noProof/>
            <w:webHidden/>
          </w:rPr>
          <w:fldChar w:fldCharType="separate"/>
        </w:r>
        <w:r w:rsidR="00B1457F">
          <w:rPr>
            <w:noProof/>
            <w:webHidden/>
          </w:rPr>
          <w:t>1</w:t>
        </w:r>
        <w:r w:rsidR="00B1457F">
          <w:rPr>
            <w:noProof/>
            <w:webHidden/>
          </w:rPr>
          <w:fldChar w:fldCharType="end"/>
        </w:r>
      </w:hyperlink>
    </w:p>
    <w:p w14:paraId="2D9945F0" w14:textId="4A77DB5D" w:rsidR="00B1457F" w:rsidRDefault="00000000">
      <w:pPr>
        <w:pStyle w:val="TDC1"/>
        <w:tabs>
          <w:tab w:val="left" w:pos="660"/>
          <w:tab w:val="right" w:leader="dot" w:pos="9061"/>
        </w:tabs>
        <w:rPr>
          <w:rFonts w:asciiTheme="minorHAnsi" w:eastAsiaTheme="minorEastAsia" w:hAnsiTheme="minorHAnsi"/>
          <w:noProof/>
          <w:sz w:val="22"/>
          <w:lang w:eastAsia="es-EC"/>
        </w:rPr>
      </w:pPr>
      <w:hyperlink w:anchor="_Toc166785285" w:history="1">
        <w:r w:rsidR="00B1457F" w:rsidRPr="007A59DE">
          <w:rPr>
            <w:rStyle w:val="Hipervnculo"/>
            <w:noProof/>
          </w:rPr>
          <w:t>2.</w:t>
        </w:r>
        <w:r w:rsidR="00B1457F">
          <w:rPr>
            <w:rFonts w:asciiTheme="minorHAnsi" w:eastAsiaTheme="minorEastAsia" w:hAnsiTheme="minorHAnsi"/>
            <w:noProof/>
            <w:sz w:val="22"/>
            <w:lang w:eastAsia="es-EC"/>
          </w:rPr>
          <w:tab/>
        </w:r>
        <w:r w:rsidR="00B1457F" w:rsidRPr="007A59DE">
          <w:rPr>
            <w:rStyle w:val="Hipervnculo"/>
            <w:noProof/>
          </w:rPr>
          <w:t>Justificación</w:t>
        </w:r>
        <w:r w:rsidR="00B1457F">
          <w:rPr>
            <w:noProof/>
            <w:webHidden/>
          </w:rPr>
          <w:tab/>
        </w:r>
        <w:r w:rsidR="00B1457F">
          <w:rPr>
            <w:noProof/>
            <w:webHidden/>
          </w:rPr>
          <w:fldChar w:fldCharType="begin"/>
        </w:r>
        <w:r w:rsidR="00B1457F">
          <w:rPr>
            <w:noProof/>
            <w:webHidden/>
          </w:rPr>
          <w:instrText xml:space="preserve"> PAGEREF _Toc166785285 \h </w:instrText>
        </w:r>
        <w:r w:rsidR="00B1457F">
          <w:rPr>
            <w:noProof/>
            <w:webHidden/>
          </w:rPr>
        </w:r>
        <w:r w:rsidR="00B1457F">
          <w:rPr>
            <w:noProof/>
            <w:webHidden/>
          </w:rPr>
          <w:fldChar w:fldCharType="separate"/>
        </w:r>
        <w:r w:rsidR="00B1457F">
          <w:rPr>
            <w:noProof/>
            <w:webHidden/>
          </w:rPr>
          <w:t>3</w:t>
        </w:r>
        <w:r w:rsidR="00B1457F">
          <w:rPr>
            <w:noProof/>
            <w:webHidden/>
          </w:rPr>
          <w:fldChar w:fldCharType="end"/>
        </w:r>
      </w:hyperlink>
    </w:p>
    <w:p w14:paraId="6C1CD01E" w14:textId="3BB57643" w:rsidR="00B1457F" w:rsidRDefault="00000000">
      <w:pPr>
        <w:pStyle w:val="TDC1"/>
        <w:tabs>
          <w:tab w:val="left" w:pos="660"/>
          <w:tab w:val="right" w:leader="dot" w:pos="9061"/>
        </w:tabs>
        <w:rPr>
          <w:rFonts w:asciiTheme="minorHAnsi" w:eastAsiaTheme="minorEastAsia" w:hAnsiTheme="minorHAnsi"/>
          <w:noProof/>
          <w:sz w:val="22"/>
          <w:lang w:eastAsia="es-EC"/>
        </w:rPr>
      </w:pPr>
      <w:hyperlink w:anchor="_Toc166785286" w:history="1">
        <w:r w:rsidR="00B1457F" w:rsidRPr="007A59DE">
          <w:rPr>
            <w:rStyle w:val="Hipervnculo"/>
            <w:noProof/>
          </w:rPr>
          <w:t>3.</w:t>
        </w:r>
        <w:r w:rsidR="00B1457F">
          <w:rPr>
            <w:rFonts w:asciiTheme="minorHAnsi" w:eastAsiaTheme="minorEastAsia" w:hAnsiTheme="minorHAnsi"/>
            <w:noProof/>
            <w:sz w:val="22"/>
            <w:lang w:eastAsia="es-EC"/>
          </w:rPr>
          <w:tab/>
        </w:r>
        <w:r w:rsidR="00B1457F" w:rsidRPr="007A59DE">
          <w:rPr>
            <w:rStyle w:val="Hipervnculo"/>
            <w:noProof/>
          </w:rPr>
          <w:t>Antecedentes</w:t>
        </w:r>
        <w:r w:rsidR="00B1457F">
          <w:rPr>
            <w:noProof/>
            <w:webHidden/>
          </w:rPr>
          <w:tab/>
        </w:r>
        <w:r w:rsidR="00B1457F">
          <w:rPr>
            <w:noProof/>
            <w:webHidden/>
          </w:rPr>
          <w:fldChar w:fldCharType="begin"/>
        </w:r>
        <w:r w:rsidR="00B1457F">
          <w:rPr>
            <w:noProof/>
            <w:webHidden/>
          </w:rPr>
          <w:instrText xml:space="preserve"> PAGEREF _Toc166785286 \h </w:instrText>
        </w:r>
        <w:r w:rsidR="00B1457F">
          <w:rPr>
            <w:noProof/>
            <w:webHidden/>
          </w:rPr>
        </w:r>
        <w:r w:rsidR="00B1457F">
          <w:rPr>
            <w:noProof/>
            <w:webHidden/>
          </w:rPr>
          <w:fldChar w:fldCharType="separate"/>
        </w:r>
        <w:r w:rsidR="00B1457F">
          <w:rPr>
            <w:noProof/>
            <w:webHidden/>
          </w:rPr>
          <w:t>4</w:t>
        </w:r>
        <w:r w:rsidR="00B1457F">
          <w:rPr>
            <w:noProof/>
            <w:webHidden/>
          </w:rPr>
          <w:fldChar w:fldCharType="end"/>
        </w:r>
      </w:hyperlink>
    </w:p>
    <w:p w14:paraId="2868F720" w14:textId="6FD374AB" w:rsidR="00B1457F" w:rsidRDefault="00000000">
      <w:pPr>
        <w:pStyle w:val="TDC1"/>
        <w:tabs>
          <w:tab w:val="left" w:pos="660"/>
          <w:tab w:val="right" w:leader="dot" w:pos="9061"/>
        </w:tabs>
        <w:rPr>
          <w:rFonts w:asciiTheme="minorHAnsi" w:eastAsiaTheme="minorEastAsia" w:hAnsiTheme="minorHAnsi"/>
          <w:noProof/>
          <w:sz w:val="22"/>
          <w:lang w:eastAsia="es-EC"/>
        </w:rPr>
      </w:pPr>
      <w:hyperlink w:anchor="_Toc166785287" w:history="1">
        <w:r w:rsidR="00B1457F" w:rsidRPr="007A59DE">
          <w:rPr>
            <w:rStyle w:val="Hipervnculo"/>
            <w:noProof/>
          </w:rPr>
          <w:t>4.</w:t>
        </w:r>
        <w:r w:rsidR="00B1457F">
          <w:rPr>
            <w:rFonts w:asciiTheme="minorHAnsi" w:eastAsiaTheme="minorEastAsia" w:hAnsiTheme="minorHAnsi"/>
            <w:noProof/>
            <w:sz w:val="22"/>
            <w:lang w:eastAsia="es-EC"/>
          </w:rPr>
          <w:tab/>
        </w:r>
        <w:r w:rsidR="00B1457F" w:rsidRPr="007A59DE">
          <w:rPr>
            <w:rStyle w:val="Hipervnculo"/>
            <w:noProof/>
          </w:rPr>
          <w:t>Objetivos</w:t>
        </w:r>
        <w:r w:rsidR="00B1457F">
          <w:rPr>
            <w:noProof/>
            <w:webHidden/>
          </w:rPr>
          <w:tab/>
        </w:r>
        <w:r w:rsidR="00B1457F">
          <w:rPr>
            <w:noProof/>
            <w:webHidden/>
          </w:rPr>
          <w:fldChar w:fldCharType="begin"/>
        </w:r>
        <w:r w:rsidR="00B1457F">
          <w:rPr>
            <w:noProof/>
            <w:webHidden/>
          </w:rPr>
          <w:instrText xml:space="preserve"> PAGEREF _Toc166785287 \h </w:instrText>
        </w:r>
        <w:r w:rsidR="00B1457F">
          <w:rPr>
            <w:noProof/>
            <w:webHidden/>
          </w:rPr>
        </w:r>
        <w:r w:rsidR="00B1457F">
          <w:rPr>
            <w:noProof/>
            <w:webHidden/>
          </w:rPr>
          <w:fldChar w:fldCharType="separate"/>
        </w:r>
        <w:r w:rsidR="00B1457F">
          <w:rPr>
            <w:noProof/>
            <w:webHidden/>
          </w:rPr>
          <w:t>6</w:t>
        </w:r>
        <w:r w:rsidR="00B1457F">
          <w:rPr>
            <w:noProof/>
            <w:webHidden/>
          </w:rPr>
          <w:fldChar w:fldCharType="end"/>
        </w:r>
      </w:hyperlink>
    </w:p>
    <w:p w14:paraId="5DDD5393" w14:textId="02FA2E04" w:rsidR="00B1457F" w:rsidRDefault="00000000">
      <w:pPr>
        <w:pStyle w:val="TDC2"/>
        <w:tabs>
          <w:tab w:val="left" w:pos="660"/>
          <w:tab w:val="right" w:leader="dot" w:pos="9061"/>
        </w:tabs>
        <w:rPr>
          <w:rFonts w:asciiTheme="minorHAnsi" w:eastAsiaTheme="minorEastAsia" w:hAnsiTheme="minorHAnsi"/>
          <w:noProof/>
          <w:sz w:val="22"/>
          <w:lang w:eastAsia="es-EC"/>
        </w:rPr>
      </w:pPr>
      <w:hyperlink w:anchor="_Toc166785288" w:history="1">
        <w:r w:rsidR="00B1457F" w:rsidRPr="007A59DE">
          <w:rPr>
            <w:rStyle w:val="Hipervnculo"/>
            <w:noProof/>
          </w:rPr>
          <w:t>4.1.</w:t>
        </w:r>
        <w:r w:rsidR="00B1457F">
          <w:rPr>
            <w:rFonts w:asciiTheme="minorHAnsi" w:eastAsiaTheme="minorEastAsia" w:hAnsiTheme="minorHAnsi"/>
            <w:noProof/>
            <w:sz w:val="22"/>
            <w:lang w:eastAsia="es-EC"/>
          </w:rPr>
          <w:tab/>
        </w:r>
        <w:r w:rsidR="00B1457F" w:rsidRPr="007A59DE">
          <w:rPr>
            <w:rStyle w:val="Hipervnculo"/>
            <w:noProof/>
          </w:rPr>
          <w:t>Objetivo General</w:t>
        </w:r>
        <w:r w:rsidR="00B1457F">
          <w:rPr>
            <w:noProof/>
            <w:webHidden/>
          </w:rPr>
          <w:tab/>
        </w:r>
        <w:r w:rsidR="00B1457F">
          <w:rPr>
            <w:noProof/>
            <w:webHidden/>
          </w:rPr>
          <w:fldChar w:fldCharType="begin"/>
        </w:r>
        <w:r w:rsidR="00B1457F">
          <w:rPr>
            <w:noProof/>
            <w:webHidden/>
          </w:rPr>
          <w:instrText xml:space="preserve"> PAGEREF _Toc166785288 \h </w:instrText>
        </w:r>
        <w:r w:rsidR="00B1457F">
          <w:rPr>
            <w:noProof/>
            <w:webHidden/>
          </w:rPr>
        </w:r>
        <w:r w:rsidR="00B1457F">
          <w:rPr>
            <w:noProof/>
            <w:webHidden/>
          </w:rPr>
          <w:fldChar w:fldCharType="separate"/>
        </w:r>
        <w:r w:rsidR="00B1457F">
          <w:rPr>
            <w:noProof/>
            <w:webHidden/>
          </w:rPr>
          <w:t>6</w:t>
        </w:r>
        <w:r w:rsidR="00B1457F">
          <w:rPr>
            <w:noProof/>
            <w:webHidden/>
          </w:rPr>
          <w:fldChar w:fldCharType="end"/>
        </w:r>
      </w:hyperlink>
    </w:p>
    <w:p w14:paraId="0EDC1D26" w14:textId="232F5903" w:rsidR="00B1457F" w:rsidRDefault="00000000">
      <w:pPr>
        <w:pStyle w:val="TDC2"/>
        <w:tabs>
          <w:tab w:val="left" w:pos="660"/>
          <w:tab w:val="right" w:leader="dot" w:pos="9061"/>
        </w:tabs>
        <w:rPr>
          <w:rFonts w:asciiTheme="minorHAnsi" w:eastAsiaTheme="minorEastAsia" w:hAnsiTheme="minorHAnsi"/>
          <w:noProof/>
          <w:sz w:val="22"/>
          <w:lang w:eastAsia="es-EC"/>
        </w:rPr>
      </w:pPr>
      <w:hyperlink w:anchor="_Toc166785289" w:history="1">
        <w:r w:rsidR="00B1457F" w:rsidRPr="007A59DE">
          <w:rPr>
            <w:rStyle w:val="Hipervnculo"/>
            <w:noProof/>
          </w:rPr>
          <w:t>4.2.</w:t>
        </w:r>
        <w:r w:rsidR="00B1457F">
          <w:rPr>
            <w:rFonts w:asciiTheme="minorHAnsi" w:eastAsiaTheme="minorEastAsia" w:hAnsiTheme="minorHAnsi"/>
            <w:noProof/>
            <w:sz w:val="22"/>
            <w:lang w:eastAsia="es-EC"/>
          </w:rPr>
          <w:tab/>
        </w:r>
        <w:r w:rsidR="00B1457F" w:rsidRPr="007A59DE">
          <w:rPr>
            <w:rStyle w:val="Hipervnculo"/>
            <w:noProof/>
          </w:rPr>
          <w:t>Objetivos Específicos</w:t>
        </w:r>
        <w:r w:rsidR="00B1457F">
          <w:rPr>
            <w:noProof/>
            <w:webHidden/>
          </w:rPr>
          <w:tab/>
        </w:r>
        <w:r w:rsidR="00B1457F">
          <w:rPr>
            <w:noProof/>
            <w:webHidden/>
          </w:rPr>
          <w:fldChar w:fldCharType="begin"/>
        </w:r>
        <w:r w:rsidR="00B1457F">
          <w:rPr>
            <w:noProof/>
            <w:webHidden/>
          </w:rPr>
          <w:instrText xml:space="preserve"> PAGEREF _Toc166785289 \h </w:instrText>
        </w:r>
        <w:r w:rsidR="00B1457F">
          <w:rPr>
            <w:noProof/>
            <w:webHidden/>
          </w:rPr>
        </w:r>
        <w:r w:rsidR="00B1457F">
          <w:rPr>
            <w:noProof/>
            <w:webHidden/>
          </w:rPr>
          <w:fldChar w:fldCharType="separate"/>
        </w:r>
        <w:r w:rsidR="00B1457F">
          <w:rPr>
            <w:noProof/>
            <w:webHidden/>
          </w:rPr>
          <w:t>6</w:t>
        </w:r>
        <w:r w:rsidR="00B1457F">
          <w:rPr>
            <w:noProof/>
            <w:webHidden/>
          </w:rPr>
          <w:fldChar w:fldCharType="end"/>
        </w:r>
      </w:hyperlink>
    </w:p>
    <w:p w14:paraId="2D57001D" w14:textId="1FC9DC94" w:rsidR="00B1457F" w:rsidRDefault="00000000">
      <w:pPr>
        <w:pStyle w:val="TDC1"/>
        <w:tabs>
          <w:tab w:val="left" w:pos="660"/>
          <w:tab w:val="right" w:leader="dot" w:pos="9061"/>
        </w:tabs>
        <w:rPr>
          <w:rFonts w:asciiTheme="minorHAnsi" w:eastAsiaTheme="minorEastAsia" w:hAnsiTheme="minorHAnsi"/>
          <w:noProof/>
          <w:sz w:val="22"/>
          <w:lang w:eastAsia="es-EC"/>
        </w:rPr>
      </w:pPr>
      <w:hyperlink w:anchor="_Toc166785290" w:history="1">
        <w:r w:rsidR="00B1457F" w:rsidRPr="007A59DE">
          <w:rPr>
            <w:rStyle w:val="Hipervnculo"/>
            <w:noProof/>
          </w:rPr>
          <w:t>5.</w:t>
        </w:r>
        <w:r w:rsidR="00B1457F">
          <w:rPr>
            <w:rFonts w:asciiTheme="minorHAnsi" w:eastAsiaTheme="minorEastAsia" w:hAnsiTheme="minorHAnsi"/>
            <w:noProof/>
            <w:sz w:val="22"/>
            <w:lang w:eastAsia="es-EC"/>
          </w:rPr>
          <w:tab/>
        </w:r>
        <w:r w:rsidR="00B1457F" w:rsidRPr="007A59DE">
          <w:rPr>
            <w:rStyle w:val="Hipervnculo"/>
            <w:noProof/>
          </w:rPr>
          <w:t>Marco Teórico</w:t>
        </w:r>
        <w:r w:rsidR="00B1457F">
          <w:rPr>
            <w:noProof/>
            <w:webHidden/>
          </w:rPr>
          <w:tab/>
        </w:r>
        <w:r w:rsidR="00B1457F">
          <w:rPr>
            <w:noProof/>
            <w:webHidden/>
          </w:rPr>
          <w:fldChar w:fldCharType="begin"/>
        </w:r>
        <w:r w:rsidR="00B1457F">
          <w:rPr>
            <w:noProof/>
            <w:webHidden/>
          </w:rPr>
          <w:instrText xml:space="preserve"> PAGEREF _Toc166785290 \h </w:instrText>
        </w:r>
        <w:r w:rsidR="00B1457F">
          <w:rPr>
            <w:noProof/>
            <w:webHidden/>
          </w:rPr>
        </w:r>
        <w:r w:rsidR="00B1457F">
          <w:rPr>
            <w:noProof/>
            <w:webHidden/>
          </w:rPr>
          <w:fldChar w:fldCharType="separate"/>
        </w:r>
        <w:r w:rsidR="00B1457F">
          <w:rPr>
            <w:noProof/>
            <w:webHidden/>
          </w:rPr>
          <w:t>7</w:t>
        </w:r>
        <w:r w:rsidR="00B1457F">
          <w:rPr>
            <w:noProof/>
            <w:webHidden/>
          </w:rPr>
          <w:fldChar w:fldCharType="end"/>
        </w:r>
      </w:hyperlink>
    </w:p>
    <w:p w14:paraId="7DAC330C" w14:textId="2A614E85" w:rsidR="00B1457F" w:rsidRDefault="00000000">
      <w:pPr>
        <w:pStyle w:val="TDC2"/>
        <w:tabs>
          <w:tab w:val="left" w:pos="660"/>
          <w:tab w:val="right" w:leader="dot" w:pos="9061"/>
        </w:tabs>
        <w:rPr>
          <w:rFonts w:asciiTheme="minorHAnsi" w:eastAsiaTheme="minorEastAsia" w:hAnsiTheme="minorHAnsi"/>
          <w:noProof/>
          <w:sz w:val="22"/>
          <w:lang w:eastAsia="es-EC"/>
        </w:rPr>
      </w:pPr>
      <w:hyperlink w:anchor="_Toc166785291" w:history="1">
        <w:r w:rsidR="00B1457F" w:rsidRPr="007A59DE">
          <w:rPr>
            <w:rStyle w:val="Hipervnculo"/>
            <w:noProof/>
          </w:rPr>
          <w:t>5.1.</w:t>
        </w:r>
        <w:r w:rsidR="00B1457F">
          <w:rPr>
            <w:rFonts w:asciiTheme="minorHAnsi" w:eastAsiaTheme="minorEastAsia" w:hAnsiTheme="minorHAnsi"/>
            <w:noProof/>
            <w:sz w:val="22"/>
            <w:lang w:eastAsia="es-EC"/>
          </w:rPr>
          <w:tab/>
        </w:r>
        <w:r w:rsidR="00B1457F" w:rsidRPr="007A59DE">
          <w:rPr>
            <w:rStyle w:val="Hipervnculo"/>
            <w:noProof/>
          </w:rPr>
          <w:t>BackEnd</w:t>
        </w:r>
        <w:r w:rsidR="00B1457F">
          <w:rPr>
            <w:noProof/>
            <w:webHidden/>
          </w:rPr>
          <w:tab/>
        </w:r>
        <w:r w:rsidR="00B1457F">
          <w:rPr>
            <w:noProof/>
            <w:webHidden/>
          </w:rPr>
          <w:fldChar w:fldCharType="begin"/>
        </w:r>
        <w:r w:rsidR="00B1457F">
          <w:rPr>
            <w:noProof/>
            <w:webHidden/>
          </w:rPr>
          <w:instrText xml:space="preserve"> PAGEREF _Toc166785291 \h </w:instrText>
        </w:r>
        <w:r w:rsidR="00B1457F">
          <w:rPr>
            <w:noProof/>
            <w:webHidden/>
          </w:rPr>
        </w:r>
        <w:r w:rsidR="00B1457F">
          <w:rPr>
            <w:noProof/>
            <w:webHidden/>
          </w:rPr>
          <w:fldChar w:fldCharType="separate"/>
        </w:r>
        <w:r w:rsidR="00B1457F">
          <w:rPr>
            <w:noProof/>
            <w:webHidden/>
          </w:rPr>
          <w:t>7</w:t>
        </w:r>
        <w:r w:rsidR="00B1457F">
          <w:rPr>
            <w:noProof/>
            <w:webHidden/>
          </w:rPr>
          <w:fldChar w:fldCharType="end"/>
        </w:r>
      </w:hyperlink>
    </w:p>
    <w:p w14:paraId="522F3D62" w14:textId="488CC83D" w:rsidR="00B1457F" w:rsidRDefault="00000000">
      <w:pPr>
        <w:pStyle w:val="TDC2"/>
        <w:tabs>
          <w:tab w:val="left" w:pos="660"/>
          <w:tab w:val="right" w:leader="dot" w:pos="9061"/>
        </w:tabs>
        <w:rPr>
          <w:rFonts w:asciiTheme="minorHAnsi" w:eastAsiaTheme="minorEastAsia" w:hAnsiTheme="minorHAnsi"/>
          <w:noProof/>
          <w:sz w:val="22"/>
          <w:lang w:eastAsia="es-EC"/>
        </w:rPr>
      </w:pPr>
      <w:hyperlink w:anchor="_Toc166785292" w:history="1">
        <w:r w:rsidR="00B1457F" w:rsidRPr="007A59DE">
          <w:rPr>
            <w:rStyle w:val="Hipervnculo"/>
            <w:noProof/>
          </w:rPr>
          <w:t>5.2.</w:t>
        </w:r>
        <w:r w:rsidR="00B1457F">
          <w:rPr>
            <w:rFonts w:asciiTheme="minorHAnsi" w:eastAsiaTheme="minorEastAsia" w:hAnsiTheme="minorHAnsi"/>
            <w:noProof/>
            <w:sz w:val="22"/>
            <w:lang w:eastAsia="es-EC"/>
          </w:rPr>
          <w:tab/>
        </w:r>
        <w:r w:rsidR="00B1457F" w:rsidRPr="007A59DE">
          <w:rPr>
            <w:rStyle w:val="Hipervnculo"/>
            <w:noProof/>
          </w:rPr>
          <w:t>Arduino</w:t>
        </w:r>
        <w:r w:rsidR="00B1457F">
          <w:rPr>
            <w:noProof/>
            <w:webHidden/>
          </w:rPr>
          <w:tab/>
        </w:r>
        <w:r w:rsidR="00B1457F">
          <w:rPr>
            <w:noProof/>
            <w:webHidden/>
          </w:rPr>
          <w:fldChar w:fldCharType="begin"/>
        </w:r>
        <w:r w:rsidR="00B1457F">
          <w:rPr>
            <w:noProof/>
            <w:webHidden/>
          </w:rPr>
          <w:instrText xml:space="preserve"> PAGEREF _Toc166785292 \h </w:instrText>
        </w:r>
        <w:r w:rsidR="00B1457F">
          <w:rPr>
            <w:noProof/>
            <w:webHidden/>
          </w:rPr>
        </w:r>
        <w:r w:rsidR="00B1457F">
          <w:rPr>
            <w:noProof/>
            <w:webHidden/>
          </w:rPr>
          <w:fldChar w:fldCharType="separate"/>
        </w:r>
        <w:r w:rsidR="00B1457F">
          <w:rPr>
            <w:noProof/>
            <w:webHidden/>
          </w:rPr>
          <w:t>8</w:t>
        </w:r>
        <w:r w:rsidR="00B1457F">
          <w:rPr>
            <w:noProof/>
            <w:webHidden/>
          </w:rPr>
          <w:fldChar w:fldCharType="end"/>
        </w:r>
      </w:hyperlink>
    </w:p>
    <w:p w14:paraId="7952B356" w14:textId="76E40D87" w:rsidR="00B1457F" w:rsidRDefault="00000000">
      <w:pPr>
        <w:pStyle w:val="TDC3"/>
        <w:tabs>
          <w:tab w:val="left" w:pos="880"/>
          <w:tab w:val="right" w:leader="dot" w:pos="9061"/>
        </w:tabs>
        <w:rPr>
          <w:rFonts w:asciiTheme="minorHAnsi" w:eastAsiaTheme="minorEastAsia" w:hAnsiTheme="minorHAnsi"/>
          <w:noProof/>
          <w:sz w:val="22"/>
          <w:lang w:eastAsia="es-EC"/>
        </w:rPr>
      </w:pPr>
      <w:hyperlink w:anchor="_Toc166785293" w:history="1">
        <w:r w:rsidR="00B1457F" w:rsidRPr="007A59DE">
          <w:rPr>
            <w:rStyle w:val="Hipervnculo"/>
            <w:noProof/>
          </w:rPr>
          <w:t>5.2.1.</w:t>
        </w:r>
        <w:r w:rsidR="00B1457F">
          <w:rPr>
            <w:rFonts w:asciiTheme="minorHAnsi" w:eastAsiaTheme="minorEastAsia" w:hAnsiTheme="minorHAnsi"/>
            <w:noProof/>
            <w:sz w:val="22"/>
            <w:lang w:eastAsia="es-EC"/>
          </w:rPr>
          <w:tab/>
        </w:r>
        <w:r w:rsidR="00B1457F" w:rsidRPr="007A59DE">
          <w:rPr>
            <w:rStyle w:val="Hipervnculo"/>
            <w:noProof/>
          </w:rPr>
          <w:t>Qué es Arduino</w:t>
        </w:r>
        <w:r w:rsidR="00B1457F">
          <w:rPr>
            <w:noProof/>
            <w:webHidden/>
          </w:rPr>
          <w:tab/>
        </w:r>
        <w:r w:rsidR="00B1457F">
          <w:rPr>
            <w:noProof/>
            <w:webHidden/>
          </w:rPr>
          <w:fldChar w:fldCharType="begin"/>
        </w:r>
        <w:r w:rsidR="00B1457F">
          <w:rPr>
            <w:noProof/>
            <w:webHidden/>
          </w:rPr>
          <w:instrText xml:space="preserve"> PAGEREF _Toc166785293 \h </w:instrText>
        </w:r>
        <w:r w:rsidR="00B1457F">
          <w:rPr>
            <w:noProof/>
            <w:webHidden/>
          </w:rPr>
        </w:r>
        <w:r w:rsidR="00B1457F">
          <w:rPr>
            <w:noProof/>
            <w:webHidden/>
          </w:rPr>
          <w:fldChar w:fldCharType="separate"/>
        </w:r>
        <w:r w:rsidR="00B1457F">
          <w:rPr>
            <w:noProof/>
            <w:webHidden/>
          </w:rPr>
          <w:t>8</w:t>
        </w:r>
        <w:r w:rsidR="00B1457F">
          <w:rPr>
            <w:noProof/>
            <w:webHidden/>
          </w:rPr>
          <w:fldChar w:fldCharType="end"/>
        </w:r>
      </w:hyperlink>
    </w:p>
    <w:p w14:paraId="74B6E92B" w14:textId="0E3C3406" w:rsidR="00B1457F" w:rsidRDefault="00000000">
      <w:pPr>
        <w:pStyle w:val="TDC3"/>
        <w:tabs>
          <w:tab w:val="left" w:pos="880"/>
          <w:tab w:val="right" w:leader="dot" w:pos="9061"/>
        </w:tabs>
        <w:rPr>
          <w:rFonts w:asciiTheme="minorHAnsi" w:eastAsiaTheme="minorEastAsia" w:hAnsiTheme="minorHAnsi"/>
          <w:noProof/>
          <w:sz w:val="22"/>
          <w:lang w:eastAsia="es-EC"/>
        </w:rPr>
      </w:pPr>
      <w:hyperlink w:anchor="_Toc166785294" w:history="1">
        <w:r w:rsidR="00B1457F" w:rsidRPr="007A59DE">
          <w:rPr>
            <w:rStyle w:val="Hipervnculo"/>
            <w:noProof/>
          </w:rPr>
          <w:t>5.2.2.</w:t>
        </w:r>
        <w:r w:rsidR="00B1457F">
          <w:rPr>
            <w:rFonts w:asciiTheme="minorHAnsi" w:eastAsiaTheme="minorEastAsia" w:hAnsiTheme="minorHAnsi"/>
            <w:noProof/>
            <w:sz w:val="22"/>
            <w:lang w:eastAsia="es-EC"/>
          </w:rPr>
          <w:tab/>
        </w:r>
        <w:r w:rsidR="00B1457F" w:rsidRPr="007A59DE">
          <w:rPr>
            <w:rStyle w:val="Hipervnculo"/>
            <w:noProof/>
          </w:rPr>
          <w:t>Arduino UNO</w:t>
        </w:r>
        <w:r w:rsidR="00B1457F">
          <w:rPr>
            <w:noProof/>
            <w:webHidden/>
          </w:rPr>
          <w:tab/>
        </w:r>
        <w:r w:rsidR="00B1457F">
          <w:rPr>
            <w:noProof/>
            <w:webHidden/>
          </w:rPr>
          <w:fldChar w:fldCharType="begin"/>
        </w:r>
        <w:r w:rsidR="00B1457F">
          <w:rPr>
            <w:noProof/>
            <w:webHidden/>
          </w:rPr>
          <w:instrText xml:space="preserve"> PAGEREF _Toc166785294 \h </w:instrText>
        </w:r>
        <w:r w:rsidR="00B1457F">
          <w:rPr>
            <w:noProof/>
            <w:webHidden/>
          </w:rPr>
        </w:r>
        <w:r w:rsidR="00B1457F">
          <w:rPr>
            <w:noProof/>
            <w:webHidden/>
          </w:rPr>
          <w:fldChar w:fldCharType="separate"/>
        </w:r>
        <w:r w:rsidR="00B1457F">
          <w:rPr>
            <w:noProof/>
            <w:webHidden/>
          </w:rPr>
          <w:t>8</w:t>
        </w:r>
        <w:r w:rsidR="00B1457F">
          <w:rPr>
            <w:noProof/>
            <w:webHidden/>
          </w:rPr>
          <w:fldChar w:fldCharType="end"/>
        </w:r>
      </w:hyperlink>
    </w:p>
    <w:p w14:paraId="281C0B70" w14:textId="76E6B1F2" w:rsidR="00B1457F" w:rsidRDefault="00000000">
      <w:pPr>
        <w:pStyle w:val="TDC3"/>
        <w:tabs>
          <w:tab w:val="left" w:pos="880"/>
          <w:tab w:val="right" w:leader="dot" w:pos="9061"/>
        </w:tabs>
        <w:rPr>
          <w:rFonts w:asciiTheme="minorHAnsi" w:eastAsiaTheme="minorEastAsia" w:hAnsiTheme="minorHAnsi"/>
          <w:noProof/>
          <w:sz w:val="22"/>
          <w:lang w:eastAsia="es-EC"/>
        </w:rPr>
      </w:pPr>
      <w:hyperlink w:anchor="_Toc166785295" w:history="1">
        <w:r w:rsidR="00B1457F" w:rsidRPr="007A59DE">
          <w:rPr>
            <w:rStyle w:val="Hipervnculo"/>
            <w:noProof/>
          </w:rPr>
          <w:t>5.2.3.</w:t>
        </w:r>
        <w:r w:rsidR="00B1457F">
          <w:rPr>
            <w:rFonts w:asciiTheme="minorHAnsi" w:eastAsiaTheme="minorEastAsia" w:hAnsiTheme="minorHAnsi"/>
            <w:noProof/>
            <w:sz w:val="22"/>
            <w:lang w:eastAsia="es-EC"/>
          </w:rPr>
          <w:tab/>
        </w:r>
        <w:r w:rsidR="00B1457F" w:rsidRPr="007A59DE">
          <w:rPr>
            <w:rStyle w:val="Hipervnculo"/>
            <w:noProof/>
          </w:rPr>
          <w:t>Arduino MEGA</w:t>
        </w:r>
        <w:r w:rsidR="00B1457F">
          <w:rPr>
            <w:noProof/>
            <w:webHidden/>
          </w:rPr>
          <w:tab/>
        </w:r>
        <w:r w:rsidR="00B1457F">
          <w:rPr>
            <w:noProof/>
            <w:webHidden/>
          </w:rPr>
          <w:fldChar w:fldCharType="begin"/>
        </w:r>
        <w:r w:rsidR="00B1457F">
          <w:rPr>
            <w:noProof/>
            <w:webHidden/>
          </w:rPr>
          <w:instrText xml:space="preserve"> PAGEREF _Toc166785295 \h </w:instrText>
        </w:r>
        <w:r w:rsidR="00B1457F">
          <w:rPr>
            <w:noProof/>
            <w:webHidden/>
          </w:rPr>
        </w:r>
        <w:r w:rsidR="00B1457F">
          <w:rPr>
            <w:noProof/>
            <w:webHidden/>
          </w:rPr>
          <w:fldChar w:fldCharType="separate"/>
        </w:r>
        <w:r w:rsidR="00B1457F">
          <w:rPr>
            <w:noProof/>
            <w:webHidden/>
          </w:rPr>
          <w:t>9</w:t>
        </w:r>
        <w:r w:rsidR="00B1457F">
          <w:rPr>
            <w:noProof/>
            <w:webHidden/>
          </w:rPr>
          <w:fldChar w:fldCharType="end"/>
        </w:r>
      </w:hyperlink>
    </w:p>
    <w:p w14:paraId="56EF820E" w14:textId="1312C7B2" w:rsidR="00B1457F" w:rsidRDefault="00000000">
      <w:pPr>
        <w:pStyle w:val="TDC3"/>
        <w:tabs>
          <w:tab w:val="left" w:pos="880"/>
          <w:tab w:val="right" w:leader="dot" w:pos="9061"/>
        </w:tabs>
        <w:rPr>
          <w:rFonts w:asciiTheme="minorHAnsi" w:eastAsiaTheme="minorEastAsia" w:hAnsiTheme="minorHAnsi"/>
          <w:noProof/>
          <w:sz w:val="22"/>
          <w:lang w:eastAsia="es-EC"/>
        </w:rPr>
      </w:pPr>
      <w:hyperlink w:anchor="_Toc166785296" w:history="1">
        <w:r w:rsidR="00B1457F" w:rsidRPr="007A59DE">
          <w:rPr>
            <w:rStyle w:val="Hipervnculo"/>
            <w:noProof/>
          </w:rPr>
          <w:t>5.2.4.</w:t>
        </w:r>
        <w:r w:rsidR="00B1457F">
          <w:rPr>
            <w:rFonts w:asciiTheme="minorHAnsi" w:eastAsiaTheme="minorEastAsia" w:hAnsiTheme="minorHAnsi"/>
            <w:noProof/>
            <w:sz w:val="22"/>
            <w:lang w:eastAsia="es-EC"/>
          </w:rPr>
          <w:tab/>
        </w:r>
        <w:r w:rsidR="00B1457F" w:rsidRPr="007A59DE">
          <w:rPr>
            <w:rStyle w:val="Hipervnculo"/>
            <w:noProof/>
          </w:rPr>
          <w:t>Arduino NANO</w:t>
        </w:r>
        <w:r w:rsidR="00B1457F">
          <w:rPr>
            <w:noProof/>
            <w:webHidden/>
          </w:rPr>
          <w:tab/>
        </w:r>
        <w:r w:rsidR="00B1457F">
          <w:rPr>
            <w:noProof/>
            <w:webHidden/>
          </w:rPr>
          <w:fldChar w:fldCharType="begin"/>
        </w:r>
        <w:r w:rsidR="00B1457F">
          <w:rPr>
            <w:noProof/>
            <w:webHidden/>
          </w:rPr>
          <w:instrText xml:space="preserve"> PAGEREF _Toc166785296 \h </w:instrText>
        </w:r>
        <w:r w:rsidR="00B1457F">
          <w:rPr>
            <w:noProof/>
            <w:webHidden/>
          </w:rPr>
        </w:r>
        <w:r w:rsidR="00B1457F">
          <w:rPr>
            <w:noProof/>
            <w:webHidden/>
          </w:rPr>
          <w:fldChar w:fldCharType="separate"/>
        </w:r>
        <w:r w:rsidR="00B1457F">
          <w:rPr>
            <w:noProof/>
            <w:webHidden/>
          </w:rPr>
          <w:t>10</w:t>
        </w:r>
        <w:r w:rsidR="00B1457F">
          <w:rPr>
            <w:noProof/>
            <w:webHidden/>
          </w:rPr>
          <w:fldChar w:fldCharType="end"/>
        </w:r>
      </w:hyperlink>
    </w:p>
    <w:p w14:paraId="3D5D4008" w14:textId="50D34780" w:rsidR="00B1457F" w:rsidRDefault="00000000">
      <w:pPr>
        <w:pStyle w:val="TDC3"/>
        <w:tabs>
          <w:tab w:val="left" w:pos="880"/>
          <w:tab w:val="right" w:leader="dot" w:pos="9061"/>
        </w:tabs>
        <w:rPr>
          <w:rFonts w:asciiTheme="minorHAnsi" w:eastAsiaTheme="minorEastAsia" w:hAnsiTheme="minorHAnsi"/>
          <w:noProof/>
          <w:sz w:val="22"/>
          <w:lang w:eastAsia="es-EC"/>
        </w:rPr>
      </w:pPr>
      <w:hyperlink w:anchor="_Toc166785297" w:history="1">
        <w:r w:rsidR="00B1457F" w:rsidRPr="007A59DE">
          <w:rPr>
            <w:rStyle w:val="Hipervnculo"/>
            <w:noProof/>
          </w:rPr>
          <w:t>5.2.5.</w:t>
        </w:r>
        <w:r w:rsidR="00B1457F">
          <w:rPr>
            <w:rFonts w:asciiTheme="minorHAnsi" w:eastAsiaTheme="minorEastAsia" w:hAnsiTheme="minorHAnsi"/>
            <w:noProof/>
            <w:sz w:val="22"/>
            <w:lang w:eastAsia="es-EC"/>
          </w:rPr>
          <w:tab/>
        </w:r>
        <w:r w:rsidR="00B1457F" w:rsidRPr="007A59DE">
          <w:rPr>
            <w:rStyle w:val="Hipervnculo"/>
            <w:noProof/>
          </w:rPr>
          <w:t>Arduino IDE</w:t>
        </w:r>
        <w:r w:rsidR="00B1457F">
          <w:rPr>
            <w:noProof/>
            <w:webHidden/>
          </w:rPr>
          <w:tab/>
        </w:r>
        <w:r w:rsidR="00B1457F">
          <w:rPr>
            <w:noProof/>
            <w:webHidden/>
          </w:rPr>
          <w:fldChar w:fldCharType="begin"/>
        </w:r>
        <w:r w:rsidR="00B1457F">
          <w:rPr>
            <w:noProof/>
            <w:webHidden/>
          </w:rPr>
          <w:instrText xml:space="preserve"> PAGEREF _Toc166785297 \h </w:instrText>
        </w:r>
        <w:r w:rsidR="00B1457F">
          <w:rPr>
            <w:noProof/>
            <w:webHidden/>
          </w:rPr>
        </w:r>
        <w:r w:rsidR="00B1457F">
          <w:rPr>
            <w:noProof/>
            <w:webHidden/>
          </w:rPr>
          <w:fldChar w:fldCharType="separate"/>
        </w:r>
        <w:r w:rsidR="00B1457F">
          <w:rPr>
            <w:noProof/>
            <w:webHidden/>
          </w:rPr>
          <w:t>11</w:t>
        </w:r>
        <w:r w:rsidR="00B1457F">
          <w:rPr>
            <w:noProof/>
            <w:webHidden/>
          </w:rPr>
          <w:fldChar w:fldCharType="end"/>
        </w:r>
      </w:hyperlink>
    </w:p>
    <w:p w14:paraId="3D6E50CB" w14:textId="1E5C3AB3" w:rsidR="00B1457F" w:rsidRDefault="00000000">
      <w:pPr>
        <w:pStyle w:val="TDC3"/>
        <w:tabs>
          <w:tab w:val="left" w:pos="880"/>
          <w:tab w:val="right" w:leader="dot" w:pos="9061"/>
        </w:tabs>
        <w:rPr>
          <w:rFonts w:asciiTheme="minorHAnsi" w:eastAsiaTheme="minorEastAsia" w:hAnsiTheme="minorHAnsi"/>
          <w:noProof/>
          <w:sz w:val="22"/>
          <w:lang w:eastAsia="es-EC"/>
        </w:rPr>
      </w:pPr>
      <w:hyperlink w:anchor="_Toc166785298" w:history="1">
        <w:r w:rsidR="00B1457F" w:rsidRPr="007A59DE">
          <w:rPr>
            <w:rStyle w:val="Hipervnculo"/>
            <w:noProof/>
          </w:rPr>
          <w:t>5.2.6.</w:t>
        </w:r>
        <w:r w:rsidR="00B1457F">
          <w:rPr>
            <w:rFonts w:asciiTheme="minorHAnsi" w:eastAsiaTheme="minorEastAsia" w:hAnsiTheme="minorHAnsi"/>
            <w:noProof/>
            <w:sz w:val="22"/>
            <w:lang w:eastAsia="es-EC"/>
          </w:rPr>
          <w:tab/>
        </w:r>
        <w:r w:rsidR="00B1457F" w:rsidRPr="007A59DE">
          <w:rPr>
            <w:rStyle w:val="Hipervnculo"/>
            <w:noProof/>
          </w:rPr>
          <w:t>Módulos en Arduino</w:t>
        </w:r>
        <w:r w:rsidR="00B1457F">
          <w:rPr>
            <w:noProof/>
            <w:webHidden/>
          </w:rPr>
          <w:tab/>
        </w:r>
        <w:r w:rsidR="00B1457F">
          <w:rPr>
            <w:noProof/>
            <w:webHidden/>
          </w:rPr>
          <w:fldChar w:fldCharType="begin"/>
        </w:r>
        <w:r w:rsidR="00B1457F">
          <w:rPr>
            <w:noProof/>
            <w:webHidden/>
          </w:rPr>
          <w:instrText xml:space="preserve"> PAGEREF _Toc166785298 \h </w:instrText>
        </w:r>
        <w:r w:rsidR="00B1457F">
          <w:rPr>
            <w:noProof/>
            <w:webHidden/>
          </w:rPr>
        </w:r>
        <w:r w:rsidR="00B1457F">
          <w:rPr>
            <w:noProof/>
            <w:webHidden/>
          </w:rPr>
          <w:fldChar w:fldCharType="separate"/>
        </w:r>
        <w:r w:rsidR="00B1457F">
          <w:rPr>
            <w:noProof/>
            <w:webHidden/>
          </w:rPr>
          <w:t>12</w:t>
        </w:r>
        <w:r w:rsidR="00B1457F">
          <w:rPr>
            <w:noProof/>
            <w:webHidden/>
          </w:rPr>
          <w:fldChar w:fldCharType="end"/>
        </w:r>
      </w:hyperlink>
    </w:p>
    <w:p w14:paraId="4C1E4613" w14:textId="08B08F21" w:rsidR="00B1457F" w:rsidRDefault="00000000">
      <w:pPr>
        <w:pStyle w:val="TDC3"/>
        <w:tabs>
          <w:tab w:val="left" w:pos="660"/>
          <w:tab w:val="right" w:leader="dot" w:pos="9061"/>
        </w:tabs>
        <w:rPr>
          <w:rFonts w:asciiTheme="minorHAnsi" w:eastAsiaTheme="minorEastAsia" w:hAnsiTheme="minorHAnsi"/>
          <w:noProof/>
          <w:sz w:val="22"/>
          <w:lang w:eastAsia="es-EC"/>
        </w:rPr>
      </w:pPr>
      <w:hyperlink w:anchor="_Toc166785299" w:history="1">
        <w:r w:rsidR="00B1457F" w:rsidRPr="007A59DE">
          <w:rPr>
            <w:rStyle w:val="Hipervnculo"/>
            <w:noProof/>
          </w:rPr>
          <w:t>5.3.</w:t>
        </w:r>
        <w:r w:rsidR="00B1457F">
          <w:rPr>
            <w:rFonts w:asciiTheme="minorHAnsi" w:eastAsiaTheme="minorEastAsia" w:hAnsiTheme="minorHAnsi"/>
            <w:noProof/>
            <w:sz w:val="22"/>
            <w:lang w:eastAsia="es-EC"/>
          </w:rPr>
          <w:tab/>
        </w:r>
        <w:r w:rsidR="00B1457F" w:rsidRPr="007A59DE">
          <w:rPr>
            <w:rStyle w:val="Hipervnculo"/>
            <w:noProof/>
          </w:rPr>
          <w:t>Protocolo 802.11</w:t>
        </w:r>
        <w:r w:rsidR="00B1457F">
          <w:rPr>
            <w:noProof/>
            <w:webHidden/>
          </w:rPr>
          <w:tab/>
        </w:r>
        <w:r w:rsidR="00B1457F">
          <w:rPr>
            <w:noProof/>
            <w:webHidden/>
          </w:rPr>
          <w:fldChar w:fldCharType="begin"/>
        </w:r>
        <w:r w:rsidR="00B1457F">
          <w:rPr>
            <w:noProof/>
            <w:webHidden/>
          </w:rPr>
          <w:instrText xml:space="preserve"> PAGEREF _Toc166785299 \h </w:instrText>
        </w:r>
        <w:r w:rsidR="00B1457F">
          <w:rPr>
            <w:noProof/>
            <w:webHidden/>
          </w:rPr>
        </w:r>
        <w:r w:rsidR="00B1457F">
          <w:rPr>
            <w:noProof/>
            <w:webHidden/>
          </w:rPr>
          <w:fldChar w:fldCharType="separate"/>
        </w:r>
        <w:r w:rsidR="00B1457F">
          <w:rPr>
            <w:noProof/>
            <w:webHidden/>
          </w:rPr>
          <w:t>14</w:t>
        </w:r>
        <w:r w:rsidR="00B1457F">
          <w:rPr>
            <w:noProof/>
            <w:webHidden/>
          </w:rPr>
          <w:fldChar w:fldCharType="end"/>
        </w:r>
      </w:hyperlink>
    </w:p>
    <w:p w14:paraId="407327EF" w14:textId="4BB9BD52" w:rsidR="00B1457F" w:rsidRDefault="00000000">
      <w:pPr>
        <w:pStyle w:val="TDC3"/>
        <w:tabs>
          <w:tab w:val="left" w:pos="880"/>
          <w:tab w:val="right" w:leader="dot" w:pos="9061"/>
        </w:tabs>
        <w:rPr>
          <w:rFonts w:asciiTheme="minorHAnsi" w:eastAsiaTheme="minorEastAsia" w:hAnsiTheme="minorHAnsi"/>
          <w:noProof/>
          <w:sz w:val="22"/>
          <w:lang w:eastAsia="es-EC"/>
        </w:rPr>
      </w:pPr>
      <w:hyperlink w:anchor="_Toc166785300" w:history="1">
        <w:r w:rsidR="00B1457F" w:rsidRPr="007A59DE">
          <w:rPr>
            <w:rStyle w:val="Hipervnculo"/>
            <w:noProof/>
          </w:rPr>
          <w:t>5.3.1.</w:t>
        </w:r>
        <w:r w:rsidR="00B1457F">
          <w:rPr>
            <w:rFonts w:asciiTheme="minorHAnsi" w:eastAsiaTheme="minorEastAsia" w:hAnsiTheme="minorHAnsi"/>
            <w:noProof/>
            <w:sz w:val="22"/>
            <w:lang w:eastAsia="es-EC"/>
          </w:rPr>
          <w:tab/>
        </w:r>
        <w:r w:rsidR="00B1457F" w:rsidRPr="007A59DE">
          <w:rPr>
            <w:rStyle w:val="Hipervnculo"/>
            <w:noProof/>
          </w:rPr>
          <w:t>ESP8266</w:t>
        </w:r>
        <w:r w:rsidR="00B1457F">
          <w:rPr>
            <w:noProof/>
            <w:webHidden/>
          </w:rPr>
          <w:tab/>
        </w:r>
        <w:r w:rsidR="00B1457F">
          <w:rPr>
            <w:noProof/>
            <w:webHidden/>
          </w:rPr>
          <w:fldChar w:fldCharType="begin"/>
        </w:r>
        <w:r w:rsidR="00B1457F">
          <w:rPr>
            <w:noProof/>
            <w:webHidden/>
          </w:rPr>
          <w:instrText xml:space="preserve"> PAGEREF _Toc166785300 \h </w:instrText>
        </w:r>
        <w:r w:rsidR="00B1457F">
          <w:rPr>
            <w:noProof/>
            <w:webHidden/>
          </w:rPr>
        </w:r>
        <w:r w:rsidR="00B1457F">
          <w:rPr>
            <w:noProof/>
            <w:webHidden/>
          </w:rPr>
          <w:fldChar w:fldCharType="separate"/>
        </w:r>
        <w:r w:rsidR="00B1457F">
          <w:rPr>
            <w:noProof/>
            <w:webHidden/>
          </w:rPr>
          <w:t>14</w:t>
        </w:r>
        <w:r w:rsidR="00B1457F">
          <w:rPr>
            <w:noProof/>
            <w:webHidden/>
          </w:rPr>
          <w:fldChar w:fldCharType="end"/>
        </w:r>
      </w:hyperlink>
    </w:p>
    <w:p w14:paraId="1CCFDE48" w14:textId="7FC7DB82" w:rsidR="00B1457F" w:rsidRDefault="00000000">
      <w:pPr>
        <w:pStyle w:val="TDC3"/>
        <w:tabs>
          <w:tab w:val="left" w:pos="660"/>
          <w:tab w:val="right" w:leader="dot" w:pos="9061"/>
        </w:tabs>
        <w:rPr>
          <w:rFonts w:asciiTheme="minorHAnsi" w:eastAsiaTheme="minorEastAsia" w:hAnsiTheme="minorHAnsi"/>
          <w:noProof/>
          <w:sz w:val="22"/>
          <w:lang w:eastAsia="es-EC"/>
        </w:rPr>
      </w:pPr>
      <w:hyperlink w:anchor="_Toc166785301" w:history="1">
        <w:r w:rsidR="00B1457F" w:rsidRPr="007A59DE">
          <w:rPr>
            <w:rStyle w:val="Hipervnculo"/>
            <w:noProof/>
          </w:rPr>
          <w:t>5.4.</w:t>
        </w:r>
        <w:r w:rsidR="00B1457F">
          <w:rPr>
            <w:rFonts w:asciiTheme="minorHAnsi" w:eastAsiaTheme="minorEastAsia" w:hAnsiTheme="minorHAnsi"/>
            <w:noProof/>
            <w:sz w:val="22"/>
            <w:lang w:eastAsia="es-EC"/>
          </w:rPr>
          <w:tab/>
        </w:r>
        <w:r w:rsidR="00B1457F" w:rsidRPr="007A59DE">
          <w:rPr>
            <w:rStyle w:val="Hipervnculo"/>
            <w:noProof/>
          </w:rPr>
          <w:t>Sensores de proximidad</w:t>
        </w:r>
        <w:r w:rsidR="00B1457F">
          <w:rPr>
            <w:noProof/>
            <w:webHidden/>
          </w:rPr>
          <w:tab/>
        </w:r>
        <w:r w:rsidR="00B1457F">
          <w:rPr>
            <w:noProof/>
            <w:webHidden/>
          </w:rPr>
          <w:fldChar w:fldCharType="begin"/>
        </w:r>
        <w:r w:rsidR="00B1457F">
          <w:rPr>
            <w:noProof/>
            <w:webHidden/>
          </w:rPr>
          <w:instrText xml:space="preserve"> PAGEREF _Toc166785301 \h </w:instrText>
        </w:r>
        <w:r w:rsidR="00B1457F">
          <w:rPr>
            <w:noProof/>
            <w:webHidden/>
          </w:rPr>
        </w:r>
        <w:r w:rsidR="00B1457F">
          <w:rPr>
            <w:noProof/>
            <w:webHidden/>
          </w:rPr>
          <w:fldChar w:fldCharType="separate"/>
        </w:r>
        <w:r w:rsidR="00B1457F">
          <w:rPr>
            <w:noProof/>
            <w:webHidden/>
          </w:rPr>
          <w:t>16</w:t>
        </w:r>
        <w:r w:rsidR="00B1457F">
          <w:rPr>
            <w:noProof/>
            <w:webHidden/>
          </w:rPr>
          <w:fldChar w:fldCharType="end"/>
        </w:r>
      </w:hyperlink>
    </w:p>
    <w:p w14:paraId="6D8F3D8E" w14:textId="5D527689" w:rsidR="00B1457F" w:rsidRDefault="00000000">
      <w:pPr>
        <w:pStyle w:val="TDC3"/>
        <w:tabs>
          <w:tab w:val="left" w:pos="880"/>
          <w:tab w:val="right" w:leader="dot" w:pos="9061"/>
        </w:tabs>
        <w:rPr>
          <w:rFonts w:asciiTheme="minorHAnsi" w:eastAsiaTheme="minorEastAsia" w:hAnsiTheme="minorHAnsi"/>
          <w:noProof/>
          <w:sz w:val="22"/>
          <w:lang w:eastAsia="es-EC"/>
        </w:rPr>
      </w:pPr>
      <w:hyperlink w:anchor="_Toc166785302" w:history="1">
        <w:r w:rsidR="00B1457F" w:rsidRPr="007A59DE">
          <w:rPr>
            <w:rStyle w:val="Hipervnculo"/>
            <w:noProof/>
          </w:rPr>
          <w:t>5.4.1.</w:t>
        </w:r>
        <w:r w:rsidR="00B1457F">
          <w:rPr>
            <w:rFonts w:asciiTheme="minorHAnsi" w:eastAsiaTheme="minorEastAsia" w:hAnsiTheme="minorHAnsi"/>
            <w:noProof/>
            <w:sz w:val="22"/>
            <w:lang w:eastAsia="es-EC"/>
          </w:rPr>
          <w:tab/>
        </w:r>
        <w:r w:rsidR="00B1457F" w:rsidRPr="007A59DE">
          <w:rPr>
            <w:rStyle w:val="Hipervnculo"/>
            <w:noProof/>
          </w:rPr>
          <w:t>Sensores inductivos</w:t>
        </w:r>
        <w:r w:rsidR="00B1457F">
          <w:rPr>
            <w:noProof/>
            <w:webHidden/>
          </w:rPr>
          <w:tab/>
        </w:r>
        <w:r w:rsidR="00B1457F">
          <w:rPr>
            <w:noProof/>
            <w:webHidden/>
          </w:rPr>
          <w:fldChar w:fldCharType="begin"/>
        </w:r>
        <w:r w:rsidR="00B1457F">
          <w:rPr>
            <w:noProof/>
            <w:webHidden/>
          </w:rPr>
          <w:instrText xml:space="preserve"> PAGEREF _Toc166785302 \h </w:instrText>
        </w:r>
        <w:r w:rsidR="00B1457F">
          <w:rPr>
            <w:noProof/>
            <w:webHidden/>
          </w:rPr>
        </w:r>
        <w:r w:rsidR="00B1457F">
          <w:rPr>
            <w:noProof/>
            <w:webHidden/>
          </w:rPr>
          <w:fldChar w:fldCharType="separate"/>
        </w:r>
        <w:r w:rsidR="00B1457F">
          <w:rPr>
            <w:noProof/>
            <w:webHidden/>
          </w:rPr>
          <w:t>17</w:t>
        </w:r>
        <w:r w:rsidR="00B1457F">
          <w:rPr>
            <w:noProof/>
            <w:webHidden/>
          </w:rPr>
          <w:fldChar w:fldCharType="end"/>
        </w:r>
      </w:hyperlink>
    </w:p>
    <w:p w14:paraId="2B3962C7" w14:textId="7DBABC77" w:rsidR="00B1457F" w:rsidRDefault="00000000">
      <w:pPr>
        <w:pStyle w:val="TDC3"/>
        <w:tabs>
          <w:tab w:val="left" w:pos="880"/>
          <w:tab w:val="right" w:leader="dot" w:pos="9061"/>
        </w:tabs>
        <w:rPr>
          <w:rFonts w:asciiTheme="minorHAnsi" w:eastAsiaTheme="minorEastAsia" w:hAnsiTheme="minorHAnsi"/>
          <w:noProof/>
          <w:sz w:val="22"/>
          <w:lang w:eastAsia="es-EC"/>
        </w:rPr>
      </w:pPr>
      <w:hyperlink w:anchor="_Toc166785303" w:history="1">
        <w:r w:rsidR="00B1457F" w:rsidRPr="007A59DE">
          <w:rPr>
            <w:rStyle w:val="Hipervnculo"/>
            <w:noProof/>
          </w:rPr>
          <w:t>5.4.2.</w:t>
        </w:r>
        <w:r w:rsidR="00B1457F">
          <w:rPr>
            <w:rFonts w:asciiTheme="minorHAnsi" w:eastAsiaTheme="minorEastAsia" w:hAnsiTheme="minorHAnsi"/>
            <w:noProof/>
            <w:sz w:val="22"/>
            <w:lang w:eastAsia="es-EC"/>
          </w:rPr>
          <w:tab/>
        </w:r>
        <w:r w:rsidR="00B1457F" w:rsidRPr="007A59DE">
          <w:rPr>
            <w:rStyle w:val="Hipervnculo"/>
            <w:noProof/>
          </w:rPr>
          <w:t>Sensores capacitivos</w:t>
        </w:r>
        <w:r w:rsidR="00B1457F">
          <w:rPr>
            <w:noProof/>
            <w:webHidden/>
          </w:rPr>
          <w:tab/>
        </w:r>
        <w:r w:rsidR="00B1457F">
          <w:rPr>
            <w:noProof/>
            <w:webHidden/>
          </w:rPr>
          <w:fldChar w:fldCharType="begin"/>
        </w:r>
        <w:r w:rsidR="00B1457F">
          <w:rPr>
            <w:noProof/>
            <w:webHidden/>
          </w:rPr>
          <w:instrText xml:space="preserve"> PAGEREF _Toc166785303 \h </w:instrText>
        </w:r>
        <w:r w:rsidR="00B1457F">
          <w:rPr>
            <w:noProof/>
            <w:webHidden/>
          </w:rPr>
        </w:r>
        <w:r w:rsidR="00B1457F">
          <w:rPr>
            <w:noProof/>
            <w:webHidden/>
          </w:rPr>
          <w:fldChar w:fldCharType="separate"/>
        </w:r>
        <w:r w:rsidR="00B1457F">
          <w:rPr>
            <w:noProof/>
            <w:webHidden/>
          </w:rPr>
          <w:t>18</w:t>
        </w:r>
        <w:r w:rsidR="00B1457F">
          <w:rPr>
            <w:noProof/>
            <w:webHidden/>
          </w:rPr>
          <w:fldChar w:fldCharType="end"/>
        </w:r>
      </w:hyperlink>
    </w:p>
    <w:p w14:paraId="538F3F3D" w14:textId="6C29B062" w:rsidR="00B1457F" w:rsidRDefault="00000000">
      <w:pPr>
        <w:pStyle w:val="TDC3"/>
        <w:tabs>
          <w:tab w:val="left" w:pos="880"/>
          <w:tab w:val="right" w:leader="dot" w:pos="9061"/>
        </w:tabs>
        <w:rPr>
          <w:rFonts w:asciiTheme="minorHAnsi" w:eastAsiaTheme="minorEastAsia" w:hAnsiTheme="minorHAnsi"/>
          <w:noProof/>
          <w:sz w:val="22"/>
          <w:lang w:eastAsia="es-EC"/>
        </w:rPr>
      </w:pPr>
      <w:hyperlink w:anchor="_Toc166785304" w:history="1">
        <w:r w:rsidR="00B1457F" w:rsidRPr="007A59DE">
          <w:rPr>
            <w:rStyle w:val="Hipervnculo"/>
            <w:noProof/>
          </w:rPr>
          <w:t>5.4.3.</w:t>
        </w:r>
        <w:r w:rsidR="00B1457F">
          <w:rPr>
            <w:rFonts w:asciiTheme="minorHAnsi" w:eastAsiaTheme="minorEastAsia" w:hAnsiTheme="minorHAnsi"/>
            <w:noProof/>
            <w:sz w:val="22"/>
            <w:lang w:eastAsia="es-EC"/>
          </w:rPr>
          <w:tab/>
        </w:r>
        <w:r w:rsidR="00B1457F" w:rsidRPr="007A59DE">
          <w:rPr>
            <w:rStyle w:val="Hipervnculo"/>
            <w:noProof/>
          </w:rPr>
          <w:t>Sensores fotoeléctricos</w:t>
        </w:r>
        <w:r w:rsidR="00B1457F">
          <w:rPr>
            <w:noProof/>
            <w:webHidden/>
          </w:rPr>
          <w:tab/>
        </w:r>
        <w:r w:rsidR="00B1457F">
          <w:rPr>
            <w:noProof/>
            <w:webHidden/>
          </w:rPr>
          <w:fldChar w:fldCharType="begin"/>
        </w:r>
        <w:r w:rsidR="00B1457F">
          <w:rPr>
            <w:noProof/>
            <w:webHidden/>
          </w:rPr>
          <w:instrText xml:space="preserve"> PAGEREF _Toc166785304 \h </w:instrText>
        </w:r>
        <w:r w:rsidR="00B1457F">
          <w:rPr>
            <w:noProof/>
            <w:webHidden/>
          </w:rPr>
        </w:r>
        <w:r w:rsidR="00B1457F">
          <w:rPr>
            <w:noProof/>
            <w:webHidden/>
          </w:rPr>
          <w:fldChar w:fldCharType="separate"/>
        </w:r>
        <w:r w:rsidR="00B1457F">
          <w:rPr>
            <w:noProof/>
            <w:webHidden/>
          </w:rPr>
          <w:t>19</w:t>
        </w:r>
        <w:r w:rsidR="00B1457F">
          <w:rPr>
            <w:noProof/>
            <w:webHidden/>
          </w:rPr>
          <w:fldChar w:fldCharType="end"/>
        </w:r>
      </w:hyperlink>
    </w:p>
    <w:p w14:paraId="3979E3EC" w14:textId="7E7A80DE" w:rsidR="00B1457F" w:rsidRDefault="00000000">
      <w:pPr>
        <w:pStyle w:val="TDC3"/>
        <w:tabs>
          <w:tab w:val="left" w:pos="880"/>
          <w:tab w:val="right" w:leader="dot" w:pos="9061"/>
        </w:tabs>
        <w:rPr>
          <w:rFonts w:asciiTheme="minorHAnsi" w:eastAsiaTheme="minorEastAsia" w:hAnsiTheme="minorHAnsi"/>
          <w:noProof/>
          <w:sz w:val="22"/>
          <w:lang w:eastAsia="es-EC"/>
        </w:rPr>
      </w:pPr>
      <w:hyperlink w:anchor="_Toc166785305" w:history="1">
        <w:r w:rsidR="00B1457F" w:rsidRPr="007A59DE">
          <w:rPr>
            <w:rStyle w:val="Hipervnculo"/>
            <w:noProof/>
          </w:rPr>
          <w:t>5.4.4.</w:t>
        </w:r>
        <w:r w:rsidR="00B1457F">
          <w:rPr>
            <w:rFonts w:asciiTheme="minorHAnsi" w:eastAsiaTheme="minorEastAsia" w:hAnsiTheme="minorHAnsi"/>
            <w:noProof/>
            <w:sz w:val="22"/>
            <w:lang w:eastAsia="es-EC"/>
          </w:rPr>
          <w:tab/>
        </w:r>
        <w:r w:rsidR="00B1457F" w:rsidRPr="007A59DE">
          <w:rPr>
            <w:rStyle w:val="Hipervnculo"/>
            <w:noProof/>
          </w:rPr>
          <w:t>Sensores magnéticos</w:t>
        </w:r>
        <w:r w:rsidR="00B1457F">
          <w:rPr>
            <w:noProof/>
            <w:webHidden/>
          </w:rPr>
          <w:tab/>
        </w:r>
        <w:r w:rsidR="00B1457F">
          <w:rPr>
            <w:noProof/>
            <w:webHidden/>
          </w:rPr>
          <w:fldChar w:fldCharType="begin"/>
        </w:r>
        <w:r w:rsidR="00B1457F">
          <w:rPr>
            <w:noProof/>
            <w:webHidden/>
          </w:rPr>
          <w:instrText xml:space="preserve"> PAGEREF _Toc166785305 \h </w:instrText>
        </w:r>
        <w:r w:rsidR="00B1457F">
          <w:rPr>
            <w:noProof/>
            <w:webHidden/>
          </w:rPr>
        </w:r>
        <w:r w:rsidR="00B1457F">
          <w:rPr>
            <w:noProof/>
            <w:webHidden/>
          </w:rPr>
          <w:fldChar w:fldCharType="separate"/>
        </w:r>
        <w:r w:rsidR="00B1457F">
          <w:rPr>
            <w:noProof/>
            <w:webHidden/>
          </w:rPr>
          <w:t>20</w:t>
        </w:r>
        <w:r w:rsidR="00B1457F">
          <w:rPr>
            <w:noProof/>
            <w:webHidden/>
          </w:rPr>
          <w:fldChar w:fldCharType="end"/>
        </w:r>
      </w:hyperlink>
    </w:p>
    <w:p w14:paraId="1429A9A2" w14:textId="74AE6E62" w:rsidR="00B1457F" w:rsidRDefault="00000000">
      <w:pPr>
        <w:pStyle w:val="TDC3"/>
        <w:tabs>
          <w:tab w:val="left" w:pos="880"/>
          <w:tab w:val="right" w:leader="dot" w:pos="9061"/>
        </w:tabs>
        <w:rPr>
          <w:rFonts w:asciiTheme="minorHAnsi" w:eastAsiaTheme="minorEastAsia" w:hAnsiTheme="minorHAnsi"/>
          <w:noProof/>
          <w:sz w:val="22"/>
          <w:lang w:eastAsia="es-EC"/>
        </w:rPr>
      </w:pPr>
      <w:hyperlink w:anchor="_Toc166785306" w:history="1">
        <w:r w:rsidR="00B1457F" w:rsidRPr="007A59DE">
          <w:rPr>
            <w:rStyle w:val="Hipervnculo"/>
            <w:noProof/>
          </w:rPr>
          <w:t>5.4.5.</w:t>
        </w:r>
        <w:r w:rsidR="00B1457F">
          <w:rPr>
            <w:rFonts w:asciiTheme="minorHAnsi" w:eastAsiaTheme="minorEastAsia" w:hAnsiTheme="minorHAnsi"/>
            <w:noProof/>
            <w:sz w:val="22"/>
            <w:lang w:eastAsia="es-EC"/>
          </w:rPr>
          <w:tab/>
        </w:r>
        <w:r w:rsidR="00B1457F" w:rsidRPr="007A59DE">
          <w:rPr>
            <w:rStyle w:val="Hipervnculo"/>
            <w:noProof/>
          </w:rPr>
          <w:t>Sensores infrarrojos</w:t>
        </w:r>
        <w:r w:rsidR="00B1457F">
          <w:rPr>
            <w:noProof/>
            <w:webHidden/>
          </w:rPr>
          <w:tab/>
        </w:r>
        <w:r w:rsidR="00B1457F">
          <w:rPr>
            <w:noProof/>
            <w:webHidden/>
          </w:rPr>
          <w:fldChar w:fldCharType="begin"/>
        </w:r>
        <w:r w:rsidR="00B1457F">
          <w:rPr>
            <w:noProof/>
            <w:webHidden/>
          </w:rPr>
          <w:instrText xml:space="preserve"> PAGEREF _Toc166785306 \h </w:instrText>
        </w:r>
        <w:r w:rsidR="00B1457F">
          <w:rPr>
            <w:noProof/>
            <w:webHidden/>
          </w:rPr>
        </w:r>
        <w:r w:rsidR="00B1457F">
          <w:rPr>
            <w:noProof/>
            <w:webHidden/>
          </w:rPr>
          <w:fldChar w:fldCharType="separate"/>
        </w:r>
        <w:r w:rsidR="00B1457F">
          <w:rPr>
            <w:noProof/>
            <w:webHidden/>
          </w:rPr>
          <w:t>21</w:t>
        </w:r>
        <w:r w:rsidR="00B1457F">
          <w:rPr>
            <w:noProof/>
            <w:webHidden/>
          </w:rPr>
          <w:fldChar w:fldCharType="end"/>
        </w:r>
      </w:hyperlink>
    </w:p>
    <w:p w14:paraId="1D5D579D" w14:textId="261CC4AB" w:rsidR="00B1457F" w:rsidRDefault="00000000">
      <w:pPr>
        <w:pStyle w:val="TDC3"/>
        <w:tabs>
          <w:tab w:val="left" w:pos="880"/>
          <w:tab w:val="right" w:leader="dot" w:pos="9061"/>
        </w:tabs>
        <w:rPr>
          <w:rFonts w:asciiTheme="minorHAnsi" w:eastAsiaTheme="minorEastAsia" w:hAnsiTheme="minorHAnsi"/>
          <w:noProof/>
          <w:sz w:val="22"/>
          <w:lang w:eastAsia="es-EC"/>
        </w:rPr>
      </w:pPr>
      <w:hyperlink w:anchor="_Toc166785307" w:history="1">
        <w:r w:rsidR="00B1457F" w:rsidRPr="007A59DE">
          <w:rPr>
            <w:rStyle w:val="Hipervnculo"/>
            <w:noProof/>
          </w:rPr>
          <w:t>5.4.6.</w:t>
        </w:r>
        <w:r w:rsidR="00B1457F">
          <w:rPr>
            <w:rFonts w:asciiTheme="minorHAnsi" w:eastAsiaTheme="minorEastAsia" w:hAnsiTheme="minorHAnsi"/>
            <w:noProof/>
            <w:sz w:val="22"/>
            <w:lang w:eastAsia="es-EC"/>
          </w:rPr>
          <w:tab/>
        </w:r>
        <w:r w:rsidR="00B1457F" w:rsidRPr="007A59DE">
          <w:rPr>
            <w:rStyle w:val="Hipervnculo"/>
            <w:noProof/>
          </w:rPr>
          <w:t>Sensores de ultrasonido</w:t>
        </w:r>
        <w:r w:rsidR="00B1457F">
          <w:rPr>
            <w:noProof/>
            <w:webHidden/>
          </w:rPr>
          <w:tab/>
        </w:r>
        <w:r w:rsidR="00B1457F">
          <w:rPr>
            <w:noProof/>
            <w:webHidden/>
          </w:rPr>
          <w:fldChar w:fldCharType="begin"/>
        </w:r>
        <w:r w:rsidR="00B1457F">
          <w:rPr>
            <w:noProof/>
            <w:webHidden/>
          </w:rPr>
          <w:instrText xml:space="preserve"> PAGEREF _Toc166785307 \h </w:instrText>
        </w:r>
        <w:r w:rsidR="00B1457F">
          <w:rPr>
            <w:noProof/>
            <w:webHidden/>
          </w:rPr>
        </w:r>
        <w:r w:rsidR="00B1457F">
          <w:rPr>
            <w:noProof/>
            <w:webHidden/>
          </w:rPr>
          <w:fldChar w:fldCharType="separate"/>
        </w:r>
        <w:r w:rsidR="00B1457F">
          <w:rPr>
            <w:noProof/>
            <w:webHidden/>
          </w:rPr>
          <w:t>21</w:t>
        </w:r>
        <w:r w:rsidR="00B1457F">
          <w:rPr>
            <w:noProof/>
            <w:webHidden/>
          </w:rPr>
          <w:fldChar w:fldCharType="end"/>
        </w:r>
      </w:hyperlink>
    </w:p>
    <w:p w14:paraId="20F6D883" w14:textId="7D06A28C" w:rsidR="00B1457F" w:rsidRDefault="00000000">
      <w:pPr>
        <w:pStyle w:val="TDC2"/>
        <w:tabs>
          <w:tab w:val="left" w:pos="660"/>
          <w:tab w:val="right" w:leader="dot" w:pos="9061"/>
        </w:tabs>
        <w:rPr>
          <w:rFonts w:asciiTheme="minorHAnsi" w:eastAsiaTheme="minorEastAsia" w:hAnsiTheme="minorHAnsi"/>
          <w:noProof/>
          <w:sz w:val="22"/>
          <w:lang w:eastAsia="es-EC"/>
        </w:rPr>
      </w:pPr>
      <w:hyperlink w:anchor="_Toc166785308" w:history="1">
        <w:r w:rsidR="00B1457F" w:rsidRPr="007A59DE">
          <w:rPr>
            <w:rStyle w:val="Hipervnculo"/>
            <w:noProof/>
          </w:rPr>
          <w:t>5.5.</w:t>
        </w:r>
        <w:r w:rsidR="00B1457F">
          <w:rPr>
            <w:rFonts w:asciiTheme="minorHAnsi" w:eastAsiaTheme="minorEastAsia" w:hAnsiTheme="minorHAnsi"/>
            <w:noProof/>
            <w:sz w:val="22"/>
            <w:lang w:eastAsia="es-EC"/>
          </w:rPr>
          <w:tab/>
        </w:r>
        <w:r w:rsidR="00B1457F" w:rsidRPr="007A59DE">
          <w:rPr>
            <w:rStyle w:val="Hipervnculo"/>
            <w:noProof/>
          </w:rPr>
          <w:t>FrontEnd</w:t>
        </w:r>
        <w:r w:rsidR="00B1457F">
          <w:rPr>
            <w:noProof/>
            <w:webHidden/>
          </w:rPr>
          <w:tab/>
        </w:r>
        <w:r w:rsidR="00B1457F">
          <w:rPr>
            <w:noProof/>
            <w:webHidden/>
          </w:rPr>
          <w:fldChar w:fldCharType="begin"/>
        </w:r>
        <w:r w:rsidR="00B1457F">
          <w:rPr>
            <w:noProof/>
            <w:webHidden/>
          </w:rPr>
          <w:instrText xml:space="preserve"> PAGEREF _Toc166785308 \h </w:instrText>
        </w:r>
        <w:r w:rsidR="00B1457F">
          <w:rPr>
            <w:noProof/>
            <w:webHidden/>
          </w:rPr>
        </w:r>
        <w:r w:rsidR="00B1457F">
          <w:rPr>
            <w:noProof/>
            <w:webHidden/>
          </w:rPr>
          <w:fldChar w:fldCharType="separate"/>
        </w:r>
        <w:r w:rsidR="00B1457F">
          <w:rPr>
            <w:noProof/>
            <w:webHidden/>
          </w:rPr>
          <w:t>22</w:t>
        </w:r>
        <w:r w:rsidR="00B1457F">
          <w:rPr>
            <w:noProof/>
            <w:webHidden/>
          </w:rPr>
          <w:fldChar w:fldCharType="end"/>
        </w:r>
      </w:hyperlink>
    </w:p>
    <w:p w14:paraId="38DCCF17" w14:textId="0DCDEEA2" w:rsidR="00B1457F" w:rsidRDefault="00000000">
      <w:pPr>
        <w:pStyle w:val="TDC2"/>
        <w:tabs>
          <w:tab w:val="left" w:pos="880"/>
          <w:tab w:val="right" w:leader="dot" w:pos="9061"/>
        </w:tabs>
        <w:rPr>
          <w:rFonts w:asciiTheme="minorHAnsi" w:eastAsiaTheme="minorEastAsia" w:hAnsiTheme="minorHAnsi"/>
          <w:noProof/>
          <w:sz w:val="22"/>
          <w:lang w:eastAsia="es-EC"/>
        </w:rPr>
      </w:pPr>
      <w:hyperlink w:anchor="_Toc166785309" w:history="1">
        <w:r w:rsidR="00B1457F" w:rsidRPr="007A59DE">
          <w:rPr>
            <w:rStyle w:val="Hipervnculo"/>
            <w:noProof/>
          </w:rPr>
          <w:t>5.5.1.</w:t>
        </w:r>
        <w:r w:rsidR="00B1457F">
          <w:rPr>
            <w:rFonts w:asciiTheme="minorHAnsi" w:eastAsiaTheme="minorEastAsia" w:hAnsiTheme="minorHAnsi"/>
            <w:noProof/>
            <w:sz w:val="22"/>
            <w:lang w:eastAsia="es-EC"/>
          </w:rPr>
          <w:tab/>
        </w:r>
        <w:r w:rsidR="00B1457F" w:rsidRPr="007A59DE">
          <w:rPr>
            <w:rStyle w:val="Hipervnculo"/>
            <w:noProof/>
          </w:rPr>
          <w:t>Página Web</w:t>
        </w:r>
        <w:r w:rsidR="00B1457F">
          <w:rPr>
            <w:noProof/>
            <w:webHidden/>
          </w:rPr>
          <w:tab/>
        </w:r>
        <w:r w:rsidR="00B1457F">
          <w:rPr>
            <w:noProof/>
            <w:webHidden/>
          </w:rPr>
          <w:fldChar w:fldCharType="begin"/>
        </w:r>
        <w:r w:rsidR="00B1457F">
          <w:rPr>
            <w:noProof/>
            <w:webHidden/>
          </w:rPr>
          <w:instrText xml:space="preserve"> PAGEREF _Toc166785309 \h </w:instrText>
        </w:r>
        <w:r w:rsidR="00B1457F">
          <w:rPr>
            <w:noProof/>
            <w:webHidden/>
          </w:rPr>
        </w:r>
        <w:r w:rsidR="00B1457F">
          <w:rPr>
            <w:noProof/>
            <w:webHidden/>
          </w:rPr>
          <w:fldChar w:fldCharType="separate"/>
        </w:r>
        <w:r w:rsidR="00B1457F">
          <w:rPr>
            <w:noProof/>
            <w:webHidden/>
          </w:rPr>
          <w:t>23</w:t>
        </w:r>
        <w:r w:rsidR="00B1457F">
          <w:rPr>
            <w:noProof/>
            <w:webHidden/>
          </w:rPr>
          <w:fldChar w:fldCharType="end"/>
        </w:r>
      </w:hyperlink>
    </w:p>
    <w:p w14:paraId="0A01735C" w14:textId="7DDFC6CD" w:rsidR="00B1457F" w:rsidRDefault="00000000">
      <w:pPr>
        <w:pStyle w:val="TDC3"/>
        <w:tabs>
          <w:tab w:val="left" w:pos="880"/>
          <w:tab w:val="right" w:leader="dot" w:pos="9061"/>
        </w:tabs>
        <w:rPr>
          <w:rFonts w:asciiTheme="minorHAnsi" w:eastAsiaTheme="minorEastAsia" w:hAnsiTheme="minorHAnsi"/>
          <w:noProof/>
          <w:sz w:val="22"/>
          <w:lang w:eastAsia="es-EC"/>
        </w:rPr>
      </w:pPr>
      <w:hyperlink w:anchor="_Toc166785310" w:history="1">
        <w:r w:rsidR="00B1457F" w:rsidRPr="007A59DE">
          <w:rPr>
            <w:rStyle w:val="Hipervnculo"/>
            <w:noProof/>
          </w:rPr>
          <w:t>5.5.2.</w:t>
        </w:r>
        <w:r w:rsidR="00B1457F">
          <w:rPr>
            <w:rFonts w:asciiTheme="minorHAnsi" w:eastAsiaTheme="minorEastAsia" w:hAnsiTheme="minorHAnsi"/>
            <w:noProof/>
            <w:sz w:val="22"/>
            <w:lang w:eastAsia="es-EC"/>
          </w:rPr>
          <w:tab/>
        </w:r>
        <w:r w:rsidR="00B1457F" w:rsidRPr="007A59DE">
          <w:rPr>
            <w:rStyle w:val="Hipervnculo"/>
            <w:noProof/>
          </w:rPr>
          <w:t>HTML</w:t>
        </w:r>
        <w:r w:rsidR="00B1457F">
          <w:rPr>
            <w:noProof/>
            <w:webHidden/>
          </w:rPr>
          <w:tab/>
        </w:r>
        <w:r w:rsidR="00B1457F">
          <w:rPr>
            <w:noProof/>
            <w:webHidden/>
          </w:rPr>
          <w:fldChar w:fldCharType="begin"/>
        </w:r>
        <w:r w:rsidR="00B1457F">
          <w:rPr>
            <w:noProof/>
            <w:webHidden/>
          </w:rPr>
          <w:instrText xml:space="preserve"> PAGEREF _Toc166785310 \h </w:instrText>
        </w:r>
        <w:r w:rsidR="00B1457F">
          <w:rPr>
            <w:noProof/>
            <w:webHidden/>
          </w:rPr>
        </w:r>
        <w:r w:rsidR="00B1457F">
          <w:rPr>
            <w:noProof/>
            <w:webHidden/>
          </w:rPr>
          <w:fldChar w:fldCharType="separate"/>
        </w:r>
        <w:r w:rsidR="00B1457F">
          <w:rPr>
            <w:noProof/>
            <w:webHidden/>
          </w:rPr>
          <w:t>24</w:t>
        </w:r>
        <w:r w:rsidR="00B1457F">
          <w:rPr>
            <w:noProof/>
            <w:webHidden/>
          </w:rPr>
          <w:fldChar w:fldCharType="end"/>
        </w:r>
      </w:hyperlink>
    </w:p>
    <w:p w14:paraId="74B34744" w14:textId="3DD56456" w:rsidR="00B1457F" w:rsidRDefault="00000000">
      <w:pPr>
        <w:pStyle w:val="TDC3"/>
        <w:tabs>
          <w:tab w:val="left" w:pos="880"/>
          <w:tab w:val="right" w:leader="dot" w:pos="9061"/>
        </w:tabs>
        <w:rPr>
          <w:rFonts w:asciiTheme="minorHAnsi" w:eastAsiaTheme="minorEastAsia" w:hAnsiTheme="minorHAnsi"/>
          <w:noProof/>
          <w:sz w:val="22"/>
          <w:lang w:eastAsia="es-EC"/>
        </w:rPr>
      </w:pPr>
      <w:hyperlink w:anchor="_Toc166785311" w:history="1">
        <w:r w:rsidR="00B1457F" w:rsidRPr="007A59DE">
          <w:rPr>
            <w:rStyle w:val="Hipervnculo"/>
            <w:noProof/>
          </w:rPr>
          <w:t>5.5.3.</w:t>
        </w:r>
        <w:r w:rsidR="00B1457F">
          <w:rPr>
            <w:rFonts w:asciiTheme="minorHAnsi" w:eastAsiaTheme="minorEastAsia" w:hAnsiTheme="minorHAnsi"/>
            <w:noProof/>
            <w:sz w:val="22"/>
            <w:lang w:eastAsia="es-EC"/>
          </w:rPr>
          <w:tab/>
        </w:r>
        <w:r w:rsidR="00B1457F" w:rsidRPr="007A59DE">
          <w:rPr>
            <w:rStyle w:val="Hipervnculo"/>
            <w:noProof/>
          </w:rPr>
          <w:t>CSS</w:t>
        </w:r>
        <w:r w:rsidR="00B1457F">
          <w:rPr>
            <w:noProof/>
            <w:webHidden/>
          </w:rPr>
          <w:tab/>
        </w:r>
        <w:r w:rsidR="00B1457F">
          <w:rPr>
            <w:noProof/>
            <w:webHidden/>
          </w:rPr>
          <w:fldChar w:fldCharType="begin"/>
        </w:r>
        <w:r w:rsidR="00B1457F">
          <w:rPr>
            <w:noProof/>
            <w:webHidden/>
          </w:rPr>
          <w:instrText xml:space="preserve"> PAGEREF _Toc166785311 \h </w:instrText>
        </w:r>
        <w:r w:rsidR="00B1457F">
          <w:rPr>
            <w:noProof/>
            <w:webHidden/>
          </w:rPr>
        </w:r>
        <w:r w:rsidR="00B1457F">
          <w:rPr>
            <w:noProof/>
            <w:webHidden/>
          </w:rPr>
          <w:fldChar w:fldCharType="separate"/>
        </w:r>
        <w:r w:rsidR="00B1457F">
          <w:rPr>
            <w:noProof/>
            <w:webHidden/>
          </w:rPr>
          <w:t>26</w:t>
        </w:r>
        <w:r w:rsidR="00B1457F">
          <w:rPr>
            <w:noProof/>
            <w:webHidden/>
          </w:rPr>
          <w:fldChar w:fldCharType="end"/>
        </w:r>
      </w:hyperlink>
    </w:p>
    <w:p w14:paraId="1CC1FA69" w14:textId="141B1A1A" w:rsidR="00B1457F" w:rsidRDefault="00000000">
      <w:pPr>
        <w:pStyle w:val="TDC3"/>
        <w:tabs>
          <w:tab w:val="left" w:pos="880"/>
          <w:tab w:val="right" w:leader="dot" w:pos="9061"/>
        </w:tabs>
        <w:rPr>
          <w:rFonts w:asciiTheme="minorHAnsi" w:eastAsiaTheme="minorEastAsia" w:hAnsiTheme="minorHAnsi"/>
          <w:noProof/>
          <w:sz w:val="22"/>
          <w:lang w:eastAsia="es-EC"/>
        </w:rPr>
      </w:pPr>
      <w:hyperlink w:anchor="_Toc166785312" w:history="1">
        <w:r w:rsidR="00B1457F" w:rsidRPr="007A59DE">
          <w:rPr>
            <w:rStyle w:val="Hipervnculo"/>
            <w:noProof/>
          </w:rPr>
          <w:t>5.5.4.</w:t>
        </w:r>
        <w:r w:rsidR="00B1457F">
          <w:rPr>
            <w:rFonts w:asciiTheme="minorHAnsi" w:eastAsiaTheme="minorEastAsia" w:hAnsiTheme="minorHAnsi"/>
            <w:noProof/>
            <w:sz w:val="22"/>
            <w:lang w:eastAsia="es-EC"/>
          </w:rPr>
          <w:tab/>
        </w:r>
        <w:r w:rsidR="00B1457F" w:rsidRPr="007A59DE">
          <w:rPr>
            <w:rStyle w:val="Hipervnculo"/>
            <w:noProof/>
          </w:rPr>
          <w:t>JavaScript</w:t>
        </w:r>
        <w:r w:rsidR="00B1457F">
          <w:rPr>
            <w:noProof/>
            <w:webHidden/>
          </w:rPr>
          <w:tab/>
        </w:r>
        <w:r w:rsidR="00B1457F">
          <w:rPr>
            <w:noProof/>
            <w:webHidden/>
          </w:rPr>
          <w:fldChar w:fldCharType="begin"/>
        </w:r>
        <w:r w:rsidR="00B1457F">
          <w:rPr>
            <w:noProof/>
            <w:webHidden/>
          </w:rPr>
          <w:instrText xml:space="preserve"> PAGEREF _Toc166785312 \h </w:instrText>
        </w:r>
        <w:r w:rsidR="00B1457F">
          <w:rPr>
            <w:noProof/>
            <w:webHidden/>
          </w:rPr>
        </w:r>
        <w:r w:rsidR="00B1457F">
          <w:rPr>
            <w:noProof/>
            <w:webHidden/>
          </w:rPr>
          <w:fldChar w:fldCharType="separate"/>
        </w:r>
        <w:r w:rsidR="00B1457F">
          <w:rPr>
            <w:noProof/>
            <w:webHidden/>
          </w:rPr>
          <w:t>27</w:t>
        </w:r>
        <w:r w:rsidR="00B1457F">
          <w:rPr>
            <w:noProof/>
            <w:webHidden/>
          </w:rPr>
          <w:fldChar w:fldCharType="end"/>
        </w:r>
      </w:hyperlink>
    </w:p>
    <w:p w14:paraId="58B0479D" w14:textId="56774574" w:rsidR="00B1457F" w:rsidRDefault="00000000">
      <w:pPr>
        <w:pStyle w:val="TDC1"/>
        <w:tabs>
          <w:tab w:val="left" w:pos="660"/>
          <w:tab w:val="right" w:leader="dot" w:pos="9061"/>
        </w:tabs>
        <w:rPr>
          <w:rFonts w:asciiTheme="minorHAnsi" w:eastAsiaTheme="minorEastAsia" w:hAnsiTheme="minorHAnsi"/>
          <w:noProof/>
          <w:sz w:val="22"/>
          <w:lang w:eastAsia="es-EC"/>
        </w:rPr>
      </w:pPr>
      <w:hyperlink w:anchor="_Toc166785313" w:history="1">
        <w:r w:rsidR="00B1457F" w:rsidRPr="007A59DE">
          <w:rPr>
            <w:rStyle w:val="Hipervnculo"/>
            <w:noProof/>
          </w:rPr>
          <w:t>6.</w:t>
        </w:r>
        <w:r w:rsidR="00B1457F">
          <w:rPr>
            <w:rFonts w:asciiTheme="minorHAnsi" w:eastAsiaTheme="minorEastAsia" w:hAnsiTheme="minorHAnsi"/>
            <w:noProof/>
            <w:sz w:val="22"/>
            <w:lang w:eastAsia="es-EC"/>
          </w:rPr>
          <w:tab/>
        </w:r>
        <w:r w:rsidR="00B1457F" w:rsidRPr="007A59DE">
          <w:rPr>
            <w:rStyle w:val="Hipervnculo"/>
            <w:noProof/>
          </w:rPr>
          <w:t>Desarrollo del Proyecto de Titulación</w:t>
        </w:r>
        <w:r w:rsidR="00B1457F">
          <w:rPr>
            <w:noProof/>
            <w:webHidden/>
          </w:rPr>
          <w:tab/>
        </w:r>
        <w:r w:rsidR="00B1457F">
          <w:rPr>
            <w:noProof/>
            <w:webHidden/>
          </w:rPr>
          <w:fldChar w:fldCharType="begin"/>
        </w:r>
        <w:r w:rsidR="00B1457F">
          <w:rPr>
            <w:noProof/>
            <w:webHidden/>
          </w:rPr>
          <w:instrText xml:space="preserve"> PAGEREF _Toc166785313 \h </w:instrText>
        </w:r>
        <w:r w:rsidR="00B1457F">
          <w:rPr>
            <w:noProof/>
            <w:webHidden/>
          </w:rPr>
        </w:r>
        <w:r w:rsidR="00B1457F">
          <w:rPr>
            <w:noProof/>
            <w:webHidden/>
          </w:rPr>
          <w:fldChar w:fldCharType="separate"/>
        </w:r>
        <w:r w:rsidR="00B1457F">
          <w:rPr>
            <w:noProof/>
            <w:webHidden/>
          </w:rPr>
          <w:t>29</w:t>
        </w:r>
        <w:r w:rsidR="00B1457F">
          <w:rPr>
            <w:noProof/>
            <w:webHidden/>
          </w:rPr>
          <w:fldChar w:fldCharType="end"/>
        </w:r>
      </w:hyperlink>
    </w:p>
    <w:p w14:paraId="7DB83816" w14:textId="10E04188" w:rsidR="00B1457F" w:rsidRDefault="00000000">
      <w:pPr>
        <w:pStyle w:val="TDC1"/>
        <w:tabs>
          <w:tab w:val="left" w:pos="660"/>
          <w:tab w:val="right" w:leader="dot" w:pos="9061"/>
        </w:tabs>
        <w:rPr>
          <w:rFonts w:asciiTheme="minorHAnsi" w:eastAsiaTheme="minorEastAsia" w:hAnsiTheme="minorHAnsi"/>
          <w:noProof/>
          <w:sz w:val="22"/>
          <w:lang w:eastAsia="es-EC"/>
        </w:rPr>
      </w:pPr>
      <w:hyperlink w:anchor="_Toc166785314" w:history="1">
        <w:r w:rsidR="00B1457F" w:rsidRPr="007A59DE">
          <w:rPr>
            <w:rStyle w:val="Hipervnculo"/>
            <w:noProof/>
          </w:rPr>
          <w:t>7.</w:t>
        </w:r>
        <w:r w:rsidR="00B1457F">
          <w:rPr>
            <w:rFonts w:asciiTheme="minorHAnsi" w:eastAsiaTheme="minorEastAsia" w:hAnsiTheme="minorHAnsi"/>
            <w:noProof/>
            <w:sz w:val="22"/>
            <w:lang w:eastAsia="es-EC"/>
          </w:rPr>
          <w:tab/>
        </w:r>
        <w:r w:rsidR="00B1457F" w:rsidRPr="007A59DE">
          <w:rPr>
            <w:rStyle w:val="Hipervnculo"/>
            <w:noProof/>
          </w:rPr>
          <w:t>Conclusiones y Recomendaciones</w:t>
        </w:r>
        <w:r w:rsidR="00B1457F">
          <w:rPr>
            <w:noProof/>
            <w:webHidden/>
          </w:rPr>
          <w:tab/>
        </w:r>
        <w:r w:rsidR="00B1457F">
          <w:rPr>
            <w:noProof/>
            <w:webHidden/>
          </w:rPr>
          <w:fldChar w:fldCharType="begin"/>
        </w:r>
        <w:r w:rsidR="00B1457F">
          <w:rPr>
            <w:noProof/>
            <w:webHidden/>
          </w:rPr>
          <w:instrText xml:space="preserve"> PAGEREF _Toc166785314 \h </w:instrText>
        </w:r>
        <w:r w:rsidR="00B1457F">
          <w:rPr>
            <w:noProof/>
            <w:webHidden/>
          </w:rPr>
        </w:r>
        <w:r w:rsidR="00B1457F">
          <w:rPr>
            <w:noProof/>
            <w:webHidden/>
          </w:rPr>
          <w:fldChar w:fldCharType="separate"/>
        </w:r>
        <w:r w:rsidR="00B1457F">
          <w:rPr>
            <w:noProof/>
            <w:webHidden/>
          </w:rPr>
          <w:t>30</w:t>
        </w:r>
        <w:r w:rsidR="00B1457F">
          <w:rPr>
            <w:noProof/>
            <w:webHidden/>
          </w:rPr>
          <w:fldChar w:fldCharType="end"/>
        </w:r>
      </w:hyperlink>
    </w:p>
    <w:p w14:paraId="1F4C8CF8" w14:textId="305FAE8C" w:rsidR="00B1457F" w:rsidRDefault="00000000">
      <w:pPr>
        <w:pStyle w:val="TDC2"/>
        <w:tabs>
          <w:tab w:val="left" w:pos="660"/>
          <w:tab w:val="right" w:leader="dot" w:pos="9061"/>
        </w:tabs>
        <w:rPr>
          <w:rFonts w:asciiTheme="minorHAnsi" w:eastAsiaTheme="minorEastAsia" w:hAnsiTheme="minorHAnsi"/>
          <w:noProof/>
          <w:sz w:val="22"/>
          <w:lang w:eastAsia="es-EC"/>
        </w:rPr>
      </w:pPr>
      <w:hyperlink w:anchor="_Toc166785315" w:history="1">
        <w:r w:rsidR="00B1457F" w:rsidRPr="007A59DE">
          <w:rPr>
            <w:rStyle w:val="Hipervnculo"/>
            <w:noProof/>
          </w:rPr>
          <w:t>7.1.</w:t>
        </w:r>
        <w:r w:rsidR="00B1457F">
          <w:rPr>
            <w:rFonts w:asciiTheme="minorHAnsi" w:eastAsiaTheme="minorEastAsia" w:hAnsiTheme="minorHAnsi"/>
            <w:noProof/>
            <w:sz w:val="22"/>
            <w:lang w:eastAsia="es-EC"/>
          </w:rPr>
          <w:tab/>
        </w:r>
        <w:r w:rsidR="00B1457F" w:rsidRPr="007A59DE">
          <w:rPr>
            <w:rStyle w:val="Hipervnculo"/>
            <w:noProof/>
          </w:rPr>
          <w:t>Conclusiones</w:t>
        </w:r>
        <w:r w:rsidR="00B1457F">
          <w:rPr>
            <w:noProof/>
            <w:webHidden/>
          </w:rPr>
          <w:tab/>
        </w:r>
        <w:r w:rsidR="00B1457F">
          <w:rPr>
            <w:noProof/>
            <w:webHidden/>
          </w:rPr>
          <w:fldChar w:fldCharType="begin"/>
        </w:r>
        <w:r w:rsidR="00B1457F">
          <w:rPr>
            <w:noProof/>
            <w:webHidden/>
          </w:rPr>
          <w:instrText xml:space="preserve"> PAGEREF _Toc166785315 \h </w:instrText>
        </w:r>
        <w:r w:rsidR="00B1457F">
          <w:rPr>
            <w:noProof/>
            <w:webHidden/>
          </w:rPr>
        </w:r>
        <w:r w:rsidR="00B1457F">
          <w:rPr>
            <w:noProof/>
            <w:webHidden/>
          </w:rPr>
          <w:fldChar w:fldCharType="separate"/>
        </w:r>
        <w:r w:rsidR="00B1457F">
          <w:rPr>
            <w:noProof/>
            <w:webHidden/>
          </w:rPr>
          <w:t>30</w:t>
        </w:r>
        <w:r w:rsidR="00B1457F">
          <w:rPr>
            <w:noProof/>
            <w:webHidden/>
          </w:rPr>
          <w:fldChar w:fldCharType="end"/>
        </w:r>
      </w:hyperlink>
    </w:p>
    <w:p w14:paraId="56C8CC00" w14:textId="385B8D78" w:rsidR="00B1457F" w:rsidRDefault="00000000">
      <w:pPr>
        <w:pStyle w:val="TDC2"/>
        <w:tabs>
          <w:tab w:val="left" w:pos="660"/>
          <w:tab w:val="right" w:leader="dot" w:pos="9061"/>
        </w:tabs>
        <w:rPr>
          <w:rFonts w:asciiTheme="minorHAnsi" w:eastAsiaTheme="minorEastAsia" w:hAnsiTheme="minorHAnsi"/>
          <w:noProof/>
          <w:sz w:val="22"/>
          <w:lang w:eastAsia="es-EC"/>
        </w:rPr>
      </w:pPr>
      <w:hyperlink w:anchor="_Toc166785316" w:history="1">
        <w:r w:rsidR="00B1457F" w:rsidRPr="007A59DE">
          <w:rPr>
            <w:rStyle w:val="Hipervnculo"/>
            <w:noProof/>
          </w:rPr>
          <w:t>7.2.</w:t>
        </w:r>
        <w:r w:rsidR="00B1457F">
          <w:rPr>
            <w:rFonts w:asciiTheme="minorHAnsi" w:eastAsiaTheme="minorEastAsia" w:hAnsiTheme="minorHAnsi"/>
            <w:noProof/>
            <w:sz w:val="22"/>
            <w:lang w:eastAsia="es-EC"/>
          </w:rPr>
          <w:tab/>
        </w:r>
        <w:r w:rsidR="00B1457F" w:rsidRPr="007A59DE">
          <w:rPr>
            <w:rStyle w:val="Hipervnculo"/>
            <w:noProof/>
          </w:rPr>
          <w:t>Recomendaciones</w:t>
        </w:r>
        <w:r w:rsidR="00B1457F">
          <w:rPr>
            <w:noProof/>
            <w:webHidden/>
          </w:rPr>
          <w:tab/>
        </w:r>
        <w:r w:rsidR="00B1457F">
          <w:rPr>
            <w:noProof/>
            <w:webHidden/>
          </w:rPr>
          <w:fldChar w:fldCharType="begin"/>
        </w:r>
        <w:r w:rsidR="00B1457F">
          <w:rPr>
            <w:noProof/>
            <w:webHidden/>
          </w:rPr>
          <w:instrText xml:space="preserve"> PAGEREF _Toc166785316 \h </w:instrText>
        </w:r>
        <w:r w:rsidR="00B1457F">
          <w:rPr>
            <w:noProof/>
            <w:webHidden/>
          </w:rPr>
        </w:r>
        <w:r w:rsidR="00B1457F">
          <w:rPr>
            <w:noProof/>
            <w:webHidden/>
          </w:rPr>
          <w:fldChar w:fldCharType="separate"/>
        </w:r>
        <w:r w:rsidR="00B1457F">
          <w:rPr>
            <w:noProof/>
            <w:webHidden/>
          </w:rPr>
          <w:t>30</w:t>
        </w:r>
        <w:r w:rsidR="00B1457F">
          <w:rPr>
            <w:noProof/>
            <w:webHidden/>
          </w:rPr>
          <w:fldChar w:fldCharType="end"/>
        </w:r>
      </w:hyperlink>
    </w:p>
    <w:p w14:paraId="704707E5" w14:textId="1A4BF1AC" w:rsidR="00B1457F" w:rsidRDefault="00000000">
      <w:pPr>
        <w:pStyle w:val="TDC1"/>
        <w:tabs>
          <w:tab w:val="right" w:leader="dot" w:pos="9061"/>
        </w:tabs>
        <w:rPr>
          <w:rFonts w:asciiTheme="minorHAnsi" w:eastAsiaTheme="minorEastAsia" w:hAnsiTheme="minorHAnsi"/>
          <w:noProof/>
          <w:sz w:val="22"/>
          <w:lang w:eastAsia="es-EC"/>
        </w:rPr>
      </w:pPr>
      <w:hyperlink w:anchor="_Toc166785317" w:history="1">
        <w:r w:rsidR="00B1457F" w:rsidRPr="007A59DE">
          <w:rPr>
            <w:rStyle w:val="Hipervnculo"/>
            <w:noProof/>
            <w:lang w:val="es-ES"/>
          </w:rPr>
          <w:t>Referencias</w:t>
        </w:r>
        <w:r w:rsidR="00B1457F">
          <w:rPr>
            <w:noProof/>
            <w:webHidden/>
          </w:rPr>
          <w:tab/>
        </w:r>
        <w:r w:rsidR="00B1457F">
          <w:rPr>
            <w:noProof/>
            <w:webHidden/>
          </w:rPr>
          <w:fldChar w:fldCharType="begin"/>
        </w:r>
        <w:r w:rsidR="00B1457F">
          <w:rPr>
            <w:noProof/>
            <w:webHidden/>
          </w:rPr>
          <w:instrText xml:space="preserve"> PAGEREF _Toc166785317 \h </w:instrText>
        </w:r>
        <w:r w:rsidR="00B1457F">
          <w:rPr>
            <w:noProof/>
            <w:webHidden/>
          </w:rPr>
        </w:r>
        <w:r w:rsidR="00B1457F">
          <w:rPr>
            <w:noProof/>
            <w:webHidden/>
          </w:rPr>
          <w:fldChar w:fldCharType="separate"/>
        </w:r>
        <w:r w:rsidR="00B1457F">
          <w:rPr>
            <w:noProof/>
            <w:webHidden/>
          </w:rPr>
          <w:t>31</w:t>
        </w:r>
        <w:r w:rsidR="00B1457F">
          <w:rPr>
            <w:noProof/>
            <w:webHidden/>
          </w:rPr>
          <w:fldChar w:fldCharType="end"/>
        </w:r>
      </w:hyperlink>
    </w:p>
    <w:p w14:paraId="7006CB9B" w14:textId="76B9EF8D" w:rsidR="00B1457F" w:rsidRDefault="00000000">
      <w:pPr>
        <w:pStyle w:val="TDC1"/>
        <w:tabs>
          <w:tab w:val="right" w:leader="dot" w:pos="9061"/>
        </w:tabs>
        <w:rPr>
          <w:rFonts w:asciiTheme="minorHAnsi" w:eastAsiaTheme="minorEastAsia" w:hAnsiTheme="minorHAnsi"/>
          <w:noProof/>
          <w:sz w:val="22"/>
          <w:lang w:eastAsia="es-EC"/>
        </w:rPr>
      </w:pPr>
      <w:hyperlink w:anchor="_Toc166785318" w:history="1">
        <w:r w:rsidR="00B1457F" w:rsidRPr="007A59DE">
          <w:rPr>
            <w:rStyle w:val="Hipervnculo"/>
            <w:noProof/>
          </w:rPr>
          <w:t>ANEXOS</w:t>
        </w:r>
        <w:r w:rsidR="00B1457F">
          <w:rPr>
            <w:noProof/>
            <w:webHidden/>
          </w:rPr>
          <w:tab/>
        </w:r>
        <w:r w:rsidR="00B1457F">
          <w:rPr>
            <w:noProof/>
            <w:webHidden/>
          </w:rPr>
          <w:fldChar w:fldCharType="begin"/>
        </w:r>
        <w:r w:rsidR="00B1457F">
          <w:rPr>
            <w:noProof/>
            <w:webHidden/>
          </w:rPr>
          <w:instrText xml:space="preserve"> PAGEREF _Toc166785318 \h </w:instrText>
        </w:r>
        <w:r w:rsidR="00B1457F">
          <w:rPr>
            <w:noProof/>
            <w:webHidden/>
          </w:rPr>
        </w:r>
        <w:r w:rsidR="00B1457F">
          <w:rPr>
            <w:noProof/>
            <w:webHidden/>
          </w:rPr>
          <w:fldChar w:fldCharType="separate"/>
        </w:r>
        <w:r w:rsidR="00B1457F">
          <w:rPr>
            <w:noProof/>
            <w:webHidden/>
          </w:rPr>
          <w:t>34</w:t>
        </w:r>
        <w:r w:rsidR="00B1457F">
          <w:rPr>
            <w:noProof/>
            <w:webHidden/>
          </w:rPr>
          <w:fldChar w:fldCharType="end"/>
        </w:r>
      </w:hyperlink>
    </w:p>
    <w:p w14:paraId="7710E8F3" w14:textId="4FBDFD68" w:rsidR="00FA28BE" w:rsidRDefault="00B401BA" w:rsidP="0099762E">
      <w:pPr>
        <w:tabs>
          <w:tab w:val="center" w:pos="4535"/>
        </w:tabs>
        <w:spacing w:line="240" w:lineRule="auto"/>
        <w:rPr>
          <w:rFonts w:cs="Times New Roman"/>
          <w:szCs w:val="24"/>
        </w:rPr>
      </w:pPr>
      <w:r>
        <w:rPr>
          <w:rFonts w:cs="Times New Roman"/>
          <w:szCs w:val="24"/>
        </w:rPr>
        <w:fldChar w:fldCharType="end"/>
      </w:r>
      <w:r w:rsidR="0099762E">
        <w:rPr>
          <w:rFonts w:cs="Times New Roman"/>
          <w:szCs w:val="24"/>
        </w:rPr>
        <w:tab/>
      </w:r>
    </w:p>
    <w:p w14:paraId="5EC5A631" w14:textId="77777777" w:rsidR="00B401BA" w:rsidRDefault="00B401BA" w:rsidP="006178B7">
      <w:pPr>
        <w:spacing w:line="240" w:lineRule="auto"/>
        <w:rPr>
          <w:rFonts w:cs="Times New Roman"/>
          <w:szCs w:val="24"/>
        </w:rPr>
      </w:pPr>
    </w:p>
    <w:p w14:paraId="5F857FA3" w14:textId="77777777" w:rsidR="00B401BA" w:rsidRDefault="00B401BA" w:rsidP="006178B7">
      <w:pPr>
        <w:spacing w:line="240" w:lineRule="auto"/>
        <w:rPr>
          <w:rFonts w:cs="Times New Roman"/>
          <w:szCs w:val="24"/>
        </w:rPr>
      </w:pPr>
    </w:p>
    <w:p w14:paraId="1F7E8841" w14:textId="3246A015" w:rsidR="009E50D5" w:rsidRDefault="009E50D5">
      <w:pPr>
        <w:spacing w:after="160" w:line="259" w:lineRule="auto"/>
        <w:jc w:val="left"/>
        <w:rPr>
          <w:rFonts w:cs="Times New Roman"/>
          <w:szCs w:val="24"/>
        </w:rPr>
      </w:pPr>
      <w:r>
        <w:rPr>
          <w:rFonts w:cs="Times New Roman"/>
          <w:szCs w:val="24"/>
        </w:rPr>
        <w:br w:type="page"/>
      </w:r>
    </w:p>
    <w:p w14:paraId="5D8AD123" w14:textId="77777777" w:rsidR="008C61FC" w:rsidRDefault="008C61FC" w:rsidP="008C61FC">
      <w:pPr>
        <w:spacing w:line="240" w:lineRule="auto"/>
        <w:jc w:val="center"/>
        <w:rPr>
          <w:rFonts w:cs="Times New Roman"/>
          <w:b/>
          <w:sz w:val="28"/>
          <w:szCs w:val="24"/>
        </w:rPr>
      </w:pPr>
      <w:r w:rsidRPr="008C61FC">
        <w:rPr>
          <w:rFonts w:cs="Times New Roman"/>
          <w:b/>
          <w:sz w:val="28"/>
          <w:szCs w:val="24"/>
        </w:rPr>
        <w:t>LISTA DE ANEXOS</w:t>
      </w:r>
    </w:p>
    <w:p w14:paraId="31860D1F" w14:textId="77777777" w:rsidR="008C61FC" w:rsidRPr="008C61FC" w:rsidRDefault="008C61FC" w:rsidP="008C61FC">
      <w:pPr>
        <w:spacing w:line="240" w:lineRule="auto"/>
        <w:jc w:val="center"/>
        <w:rPr>
          <w:rFonts w:cs="Times New Roman"/>
          <w:b/>
          <w:sz w:val="28"/>
          <w:szCs w:val="24"/>
        </w:rPr>
      </w:pPr>
    </w:p>
    <w:p w14:paraId="7EB23D31" w14:textId="139F2878" w:rsidR="008C61FC" w:rsidRDefault="008C61FC" w:rsidP="008C61FC">
      <w:pPr>
        <w:spacing w:line="360" w:lineRule="auto"/>
        <w:rPr>
          <w:rFonts w:cs="Times New Roman"/>
          <w:szCs w:val="24"/>
        </w:rPr>
      </w:pPr>
      <w:r>
        <w:rPr>
          <w:rFonts w:cs="Times New Roman"/>
          <w:szCs w:val="24"/>
        </w:rPr>
        <w:t>ANEXO 1:</w:t>
      </w:r>
      <w:r>
        <w:rPr>
          <w:rFonts w:cs="Times New Roman"/>
          <w:szCs w:val="24"/>
        </w:rPr>
        <w:tab/>
      </w:r>
      <w:r w:rsidR="00533ACD" w:rsidRPr="00533ACD">
        <w:rPr>
          <w:rFonts w:cs="Times New Roman"/>
          <w:szCs w:val="24"/>
        </w:rPr>
        <w:t>Comandos AT ESP-01</w:t>
      </w:r>
    </w:p>
    <w:p w14:paraId="16E28653" w14:textId="16DE8130" w:rsidR="008C61FC" w:rsidRDefault="008C61FC" w:rsidP="008C61FC">
      <w:pPr>
        <w:spacing w:line="360" w:lineRule="auto"/>
        <w:rPr>
          <w:rFonts w:cs="Times New Roman"/>
          <w:szCs w:val="24"/>
        </w:rPr>
      </w:pPr>
      <w:r>
        <w:rPr>
          <w:rFonts w:cs="Times New Roman"/>
          <w:szCs w:val="24"/>
        </w:rPr>
        <w:t>ANEXO 2:</w:t>
      </w:r>
      <w:r>
        <w:rPr>
          <w:rFonts w:cs="Times New Roman"/>
          <w:szCs w:val="24"/>
        </w:rPr>
        <w:tab/>
      </w:r>
      <w:r w:rsidR="00C26390" w:rsidRPr="00C26390">
        <w:rPr>
          <w:rFonts w:cs="Times New Roman"/>
          <w:szCs w:val="24"/>
        </w:rPr>
        <w:t>Esquema de pines del ESP-01</w:t>
      </w:r>
    </w:p>
    <w:p w14:paraId="0B47EC02" w14:textId="192CC598" w:rsidR="008C61FC" w:rsidRDefault="008C61FC" w:rsidP="008C61FC">
      <w:pPr>
        <w:spacing w:line="360" w:lineRule="auto"/>
        <w:rPr>
          <w:rFonts w:cs="Times New Roman"/>
          <w:szCs w:val="24"/>
        </w:rPr>
      </w:pPr>
      <w:r>
        <w:rPr>
          <w:rFonts w:cs="Times New Roman"/>
          <w:szCs w:val="24"/>
        </w:rPr>
        <w:t>ANEXO 3:</w:t>
      </w:r>
      <w:r>
        <w:rPr>
          <w:rFonts w:cs="Times New Roman"/>
          <w:szCs w:val="24"/>
        </w:rPr>
        <w:tab/>
      </w:r>
      <w:r w:rsidR="00412045" w:rsidRPr="00412045">
        <w:rPr>
          <w:rFonts w:cs="Times New Roman"/>
          <w:szCs w:val="24"/>
        </w:rPr>
        <w:t>Esquema de pines del ESP8266 NodeMCU V3 1.0 (ESP-12E)</w:t>
      </w:r>
    </w:p>
    <w:p w14:paraId="6135B1A3" w14:textId="79E4E9C2" w:rsidR="008C61FC" w:rsidRDefault="008C61FC" w:rsidP="008C61FC">
      <w:pPr>
        <w:spacing w:line="360" w:lineRule="auto"/>
        <w:rPr>
          <w:rFonts w:cs="Times New Roman"/>
          <w:szCs w:val="24"/>
        </w:rPr>
      </w:pPr>
      <w:r>
        <w:rPr>
          <w:rFonts w:cs="Times New Roman"/>
          <w:szCs w:val="24"/>
        </w:rPr>
        <w:t>ANEXO 4:</w:t>
      </w:r>
      <w:r>
        <w:rPr>
          <w:rFonts w:cs="Times New Roman"/>
          <w:szCs w:val="24"/>
        </w:rPr>
        <w:tab/>
      </w:r>
      <w:r w:rsidR="00E45305" w:rsidRPr="00E45305">
        <w:rPr>
          <w:rFonts w:cs="Times New Roman"/>
          <w:szCs w:val="24"/>
        </w:rPr>
        <w:t>Documentación oficial de configuración de red WIFI en el ESP8266</w:t>
      </w:r>
    </w:p>
    <w:p w14:paraId="63EC9ACC" w14:textId="26CB5CA4" w:rsidR="008C61FC" w:rsidRDefault="008C61FC" w:rsidP="008C61FC">
      <w:pPr>
        <w:spacing w:line="360" w:lineRule="auto"/>
        <w:rPr>
          <w:rFonts w:cs="Times New Roman"/>
          <w:szCs w:val="24"/>
        </w:rPr>
      </w:pPr>
      <w:r>
        <w:rPr>
          <w:rFonts w:cs="Times New Roman"/>
          <w:szCs w:val="24"/>
        </w:rPr>
        <w:t>ANEXO 5:</w:t>
      </w:r>
      <w:r>
        <w:rPr>
          <w:rFonts w:cs="Times New Roman"/>
          <w:szCs w:val="24"/>
        </w:rPr>
        <w:tab/>
      </w:r>
      <w:r w:rsidR="008061F7" w:rsidRPr="008061F7">
        <w:rPr>
          <w:rFonts w:cs="Times New Roman"/>
          <w:szCs w:val="24"/>
        </w:rPr>
        <w:t>Características físicas y comparativa entre ESP8266 y ESP32</w:t>
      </w:r>
    </w:p>
    <w:p w14:paraId="06FB631F" w14:textId="7F8C44B2" w:rsidR="008C61FC" w:rsidRDefault="008C61FC" w:rsidP="0099762E">
      <w:pPr>
        <w:spacing w:line="360" w:lineRule="auto"/>
        <w:rPr>
          <w:rFonts w:cs="Times New Roman"/>
          <w:szCs w:val="24"/>
        </w:rPr>
      </w:pPr>
      <w:r w:rsidRPr="0099762E">
        <w:rPr>
          <w:rFonts w:cs="Times New Roman"/>
          <w:szCs w:val="24"/>
        </w:rPr>
        <w:t>ANEXO 6:</w:t>
      </w:r>
      <w:r w:rsidRPr="0099762E">
        <w:rPr>
          <w:rFonts w:cs="Times New Roman"/>
          <w:szCs w:val="24"/>
        </w:rPr>
        <w:tab/>
      </w:r>
      <w:r w:rsidR="009D3B13" w:rsidRPr="009D3B13">
        <w:rPr>
          <w:rFonts w:cs="Times New Roman"/>
          <w:szCs w:val="24"/>
        </w:rPr>
        <w:t>Estructura básica de un documento HTML</w:t>
      </w:r>
    </w:p>
    <w:p w14:paraId="3A506182" w14:textId="276BA731" w:rsidR="009E50D5" w:rsidRPr="0099762E" w:rsidRDefault="009E50D5" w:rsidP="009E50D5">
      <w:pPr>
        <w:spacing w:line="360" w:lineRule="auto"/>
        <w:rPr>
          <w:rFonts w:cs="Times New Roman"/>
          <w:szCs w:val="24"/>
        </w:rPr>
      </w:pPr>
      <w:r w:rsidRPr="0099762E">
        <w:rPr>
          <w:rFonts w:cs="Times New Roman"/>
          <w:szCs w:val="24"/>
        </w:rPr>
        <w:t xml:space="preserve">ANEXO </w:t>
      </w:r>
      <w:r>
        <w:rPr>
          <w:rFonts w:cs="Times New Roman"/>
          <w:szCs w:val="24"/>
        </w:rPr>
        <w:t>7</w:t>
      </w:r>
      <w:r w:rsidRPr="0099762E">
        <w:rPr>
          <w:rFonts w:cs="Times New Roman"/>
          <w:szCs w:val="24"/>
        </w:rPr>
        <w:t>:</w:t>
      </w:r>
      <w:r w:rsidRPr="0099762E">
        <w:rPr>
          <w:rFonts w:cs="Times New Roman"/>
          <w:szCs w:val="24"/>
        </w:rPr>
        <w:tab/>
        <w:t xml:space="preserve">TÍTULO DEL ANEXO </w:t>
      </w:r>
      <w:r w:rsidR="00FF4EF5">
        <w:rPr>
          <w:rFonts w:cs="Times New Roman"/>
          <w:szCs w:val="24"/>
        </w:rPr>
        <w:t>7</w:t>
      </w:r>
    </w:p>
    <w:p w14:paraId="7CA3FDE6" w14:textId="77777777" w:rsidR="009E50D5" w:rsidRPr="0099762E" w:rsidRDefault="009E50D5" w:rsidP="0099762E">
      <w:pPr>
        <w:spacing w:line="360" w:lineRule="auto"/>
        <w:rPr>
          <w:rFonts w:cs="Times New Roman"/>
          <w:szCs w:val="24"/>
        </w:rPr>
      </w:pPr>
    </w:p>
    <w:p w14:paraId="75165C06" w14:textId="77777777" w:rsidR="0099762E" w:rsidRDefault="0099762E" w:rsidP="0099762E">
      <w:pPr>
        <w:rPr>
          <w:rFonts w:cs="Times New Roman"/>
          <w:szCs w:val="24"/>
        </w:rPr>
      </w:pPr>
    </w:p>
    <w:p w14:paraId="75D5421F" w14:textId="77777777" w:rsidR="0099762E" w:rsidRDefault="0099762E" w:rsidP="0099762E">
      <w:pPr>
        <w:rPr>
          <w:rFonts w:cs="Times New Roman"/>
          <w:szCs w:val="24"/>
        </w:rPr>
      </w:pPr>
    </w:p>
    <w:p w14:paraId="020D1A09" w14:textId="77777777" w:rsidR="0099762E" w:rsidRDefault="0099762E" w:rsidP="0099762E">
      <w:pPr>
        <w:rPr>
          <w:rFonts w:cs="Times New Roman"/>
          <w:szCs w:val="24"/>
        </w:rPr>
      </w:pPr>
    </w:p>
    <w:p w14:paraId="4BAC778D" w14:textId="77777777" w:rsidR="0099762E" w:rsidRDefault="0099762E" w:rsidP="0099762E">
      <w:pPr>
        <w:rPr>
          <w:rFonts w:cs="Times New Roman"/>
          <w:szCs w:val="24"/>
        </w:rPr>
      </w:pPr>
    </w:p>
    <w:p w14:paraId="3273437A" w14:textId="77777777" w:rsidR="0099762E" w:rsidRDefault="0099762E" w:rsidP="0099762E">
      <w:pPr>
        <w:rPr>
          <w:rFonts w:cs="Times New Roman"/>
          <w:szCs w:val="24"/>
        </w:rPr>
      </w:pPr>
    </w:p>
    <w:p w14:paraId="0AF07557" w14:textId="77777777" w:rsidR="0099762E" w:rsidRDefault="0099762E" w:rsidP="0099762E">
      <w:pPr>
        <w:rPr>
          <w:rFonts w:cs="Times New Roman"/>
          <w:szCs w:val="24"/>
        </w:rPr>
      </w:pPr>
    </w:p>
    <w:p w14:paraId="45D25229" w14:textId="77777777" w:rsidR="0099762E" w:rsidRDefault="0099762E" w:rsidP="0099762E">
      <w:pPr>
        <w:rPr>
          <w:rFonts w:cs="Times New Roman"/>
          <w:szCs w:val="24"/>
        </w:rPr>
      </w:pPr>
    </w:p>
    <w:p w14:paraId="30A6DAA5" w14:textId="77777777" w:rsidR="0099762E" w:rsidRDefault="0099762E" w:rsidP="00EA09D2">
      <w:pPr>
        <w:pStyle w:val="Ttulo1"/>
        <w:numPr>
          <w:ilvl w:val="0"/>
          <w:numId w:val="2"/>
        </w:numPr>
        <w:sectPr w:rsidR="0099762E" w:rsidSect="0099762E">
          <w:pgSz w:w="11907" w:h="16840" w:code="9"/>
          <w:pgMar w:top="1418" w:right="1418" w:bottom="1418" w:left="1418" w:header="709" w:footer="709" w:gutter="0"/>
          <w:pgNumType w:fmt="upperRoman" w:start="1"/>
          <w:cols w:space="708"/>
          <w:docGrid w:linePitch="360"/>
        </w:sectPr>
      </w:pPr>
    </w:p>
    <w:p w14:paraId="0C1EA710" w14:textId="77777777" w:rsidR="00A41442" w:rsidRPr="006178B7" w:rsidRDefault="00A41442" w:rsidP="00A41442">
      <w:pPr>
        <w:pStyle w:val="Ttulo1"/>
        <w:numPr>
          <w:ilvl w:val="0"/>
          <w:numId w:val="2"/>
        </w:numPr>
      </w:pPr>
      <w:bookmarkStart w:id="3" w:name="_Toc166785284"/>
      <w:r>
        <w:t>Introducción</w:t>
      </w:r>
      <w:bookmarkEnd w:id="3"/>
    </w:p>
    <w:p w14:paraId="087A59BF" w14:textId="77777777" w:rsidR="008C27C3" w:rsidRDefault="008C27C3" w:rsidP="008C27C3">
      <w:pPr>
        <w:pStyle w:val="TextoIndependienteconSangraPrimeraLnea"/>
      </w:pPr>
      <w:r>
        <w:t xml:space="preserve">El Instituto Superior Tecnológico Sudamericano </w:t>
      </w:r>
      <w:commentRangeStart w:id="4"/>
      <w:r>
        <w:t>tiene</w:t>
      </w:r>
      <w:commentRangeEnd w:id="4"/>
      <w:r w:rsidR="00306BA3">
        <w:rPr>
          <w:rStyle w:val="Refdecomentario"/>
        </w:rPr>
        <w:commentReference w:id="4"/>
      </w:r>
      <w:r>
        <w:t xml:space="preserve"> ubicado su edificio matriz en la ciudad de Quito, </w:t>
      </w:r>
      <w:commentRangeStart w:id="5"/>
      <w:r>
        <w:t>específicamente</w:t>
      </w:r>
      <w:commentRangeEnd w:id="5"/>
      <w:r w:rsidR="00306BA3">
        <w:rPr>
          <w:rStyle w:val="Refdecomentario"/>
        </w:rPr>
        <w:commentReference w:id="5"/>
      </w:r>
      <w:r>
        <w:t xml:space="preserve"> en la </w:t>
      </w:r>
      <w:r w:rsidRPr="003818BE">
        <w:t xml:space="preserve">Av. 10 de Agosto N34-91 y </w:t>
      </w:r>
      <w:r>
        <w:t xml:space="preserve">Av. </w:t>
      </w:r>
      <w:r w:rsidRPr="003818BE">
        <w:t>Atahualpa</w:t>
      </w:r>
      <w:r>
        <w:t xml:space="preserve">. Esta Institución ofrece carreras profesionales de tercer nivel de </w:t>
      </w:r>
      <w:r w:rsidRPr="00306BA3">
        <w:rPr>
          <w:highlight w:val="yellow"/>
        </w:rPr>
        <w:t>las cuales disponen</w:t>
      </w:r>
      <w:r>
        <w:t xml:space="preserve"> de Gastronomía, Protección del Medio Ambiente, Administración de Empresas, Marketing y Desarrollo de Software. </w:t>
      </w:r>
      <w:commentRangeStart w:id="6"/>
      <w:r>
        <w:t xml:space="preserve">Todas están distribuidas en un edificio el cual dispone de cinco pisos diferentes, donde están repartidos los laboratorios de computación, aulas y diversos módulos de cocina, además de bodegas, sala de reuniones y zona de todo el personal administrativo, también </w:t>
      </w:r>
      <w:commentRangeStart w:id="7"/>
      <w:r>
        <w:t>cuentan con un parqueadero exclusivo de la estructura</w:t>
      </w:r>
      <w:commentRangeEnd w:id="6"/>
      <w:r w:rsidR="00306BA3">
        <w:rPr>
          <w:rStyle w:val="Refdecomentario"/>
        </w:rPr>
        <w:commentReference w:id="6"/>
      </w:r>
      <w:r>
        <w:t>.</w:t>
      </w:r>
    </w:p>
    <w:p w14:paraId="58D1ADA1" w14:textId="5598D538" w:rsidR="008C27C3" w:rsidRDefault="008C27C3" w:rsidP="008C27C3">
      <w:pPr>
        <w:pStyle w:val="TextoIndependienteconSangraPrimeraLnea"/>
      </w:pPr>
      <w:r>
        <w:t xml:space="preserve">Recientemente el Instituto Sudamericano tuvo una mudanza de su edificio matriz, </w:t>
      </w:r>
      <w:r w:rsidRPr="003D2EC1">
        <w:t>la importancia de esta mención es debido a</w:t>
      </w:r>
      <w:r w:rsidR="003D2EC1">
        <w:t xml:space="preserve"> que su</w:t>
      </w:r>
      <w:r>
        <w:t xml:space="preserve"> nuevo parqueadero resultó</w:t>
      </w:r>
      <w:r w:rsidRPr="00C27FF9">
        <w:t xml:space="preserve"> </w:t>
      </w:r>
      <w:r>
        <w:t xml:space="preserve">ser mucho más reducido de lo que solían tener en su antigua cede, dando disponibilidad tan solo a 7 vehículos estrechamente colocados para evitar el entorpecimiento de la </w:t>
      </w:r>
      <w:r w:rsidR="002F350F">
        <w:t xml:space="preserve">entrada y </w:t>
      </w:r>
      <w:r>
        <w:t>salida para cualquier individuo que desee estacionarse.</w:t>
      </w:r>
      <w:commentRangeEnd w:id="7"/>
      <w:r w:rsidR="00306BA3">
        <w:rPr>
          <w:rStyle w:val="Refdecomentario"/>
        </w:rPr>
        <w:commentReference w:id="7"/>
      </w:r>
    </w:p>
    <w:p w14:paraId="7EFEF0FF" w14:textId="012BD44D" w:rsidR="008C27C3" w:rsidRPr="00C0111B" w:rsidRDefault="002F350F" w:rsidP="008C27C3">
      <w:pPr>
        <w:pStyle w:val="TextoIndependienteconSangraPrimeraLnea"/>
      </w:pPr>
      <w:commentRangeStart w:id="8"/>
      <w:r>
        <w:t xml:space="preserve">La problemática que se genera </w:t>
      </w:r>
      <w:r w:rsidR="001D7413">
        <w:t>es la cantidad de usuarios que necesitan parquear sus vehículos frente a la poca cantidad y disponibilidad que tienen dichos puestos</w:t>
      </w:r>
      <w:r w:rsidR="008C27C3">
        <w:t xml:space="preserve"> a lo largo de la jornada laboral, ya que, varias personas pertenecientes al personal administrativo, docentes e incluso estudiantes poseen medio de transporte particular</w:t>
      </w:r>
      <w:r w:rsidR="00257F74">
        <w:t>.</w:t>
      </w:r>
      <w:r w:rsidR="008C27C3">
        <w:t xml:space="preserve"> También es necesario remarcar que el espacio de salida del parqueadero resulta incómodo debido a que solo se dispone del espacio suficiente para dar paso a un vehículo a la vez, siendo esto último considerablemente peligroso </w:t>
      </w:r>
      <w:r w:rsidR="00E5652B">
        <w:t>ya</w:t>
      </w:r>
      <w:r w:rsidR="008C27C3">
        <w:t xml:space="preserve"> que pued</w:t>
      </w:r>
      <w:r w:rsidR="00952306">
        <w:t>e</w:t>
      </w:r>
      <w:r w:rsidR="008C27C3">
        <w:t xml:space="preserve"> generar algún accidente</w:t>
      </w:r>
      <w:r w:rsidR="005872DA">
        <w:t xml:space="preserve">, por esta razón se busca tener un sistema organizado que permita facilitar la información de los puestos disponibles dentro del edificio de la Institución para garantizar el servicio </w:t>
      </w:r>
      <w:r w:rsidR="00A46EF3">
        <w:t xml:space="preserve">principalmente </w:t>
      </w:r>
      <w:r w:rsidR="005872DA">
        <w:t>al personal administrativo y docente evitando así malas experiencias respecto al d</w:t>
      </w:r>
      <w:r w:rsidR="005872DA">
        <w:rPr>
          <w:lang w:val="es-ES_tradnl"/>
        </w:rPr>
        <w:t>año</w:t>
      </w:r>
      <w:r w:rsidR="005872DA" w:rsidRPr="00C0111B">
        <w:t xml:space="preserve"> </w:t>
      </w:r>
      <w:r w:rsidR="005872DA">
        <w:t>o robo que puedan sufrir sus vehículos.</w:t>
      </w:r>
      <w:commentRangeEnd w:id="8"/>
      <w:r w:rsidR="003336A9">
        <w:rPr>
          <w:rStyle w:val="Refdecomentario"/>
        </w:rPr>
        <w:commentReference w:id="8"/>
      </w:r>
    </w:p>
    <w:p w14:paraId="15705BFA" w14:textId="7675632A" w:rsidR="008C27C3" w:rsidRPr="006507E3" w:rsidRDefault="008C27C3" w:rsidP="008C27C3">
      <w:pPr>
        <w:pStyle w:val="TextoIndependienteconSangraPrimeraLnea"/>
      </w:pPr>
      <w:r>
        <w:rPr>
          <w:lang w:val="es-ES_tradnl"/>
        </w:rPr>
        <w:t>Por ello el presente proyecto busca solventar esta problemática por medio de un sistema de control de parqueaderos informando al usuario, por medio de una</w:t>
      </w:r>
      <w:r w:rsidR="008C125B">
        <w:rPr>
          <w:lang w:val="es-ES_tradnl"/>
        </w:rPr>
        <w:t xml:space="preserve"> página</w:t>
      </w:r>
      <w:r>
        <w:rPr>
          <w:lang w:val="es-ES_tradnl"/>
        </w:rPr>
        <w:t xml:space="preserve"> </w:t>
      </w:r>
      <w:r w:rsidR="008C125B">
        <w:rPr>
          <w:lang w:val="es-ES_tradnl"/>
        </w:rPr>
        <w:t>web personalizada</w:t>
      </w:r>
      <w:r>
        <w:rPr>
          <w:lang w:val="es-ES_tradnl"/>
        </w:rPr>
        <w:t xml:space="preserve"> que indicará cuando se ocupa o desocupa uno de ellos</w:t>
      </w:r>
      <w:r w:rsidR="007853EE">
        <w:rPr>
          <w:lang w:val="es-ES_tradnl"/>
        </w:rPr>
        <w:t xml:space="preserve"> sin la necesidad de que alguien del personal de limpieza o vigilancia tenga que verificar el estacionamiento de forma manual para confirmar si existe la disponibilidad en alguno de ellos</w:t>
      </w:r>
      <w:r>
        <w:rPr>
          <w:lang w:val="es-ES_tradnl"/>
        </w:rPr>
        <w:t>, dando la facilidad de poder</w:t>
      </w:r>
      <w:r w:rsidR="007853EE">
        <w:rPr>
          <w:lang w:val="es-ES_tradnl"/>
        </w:rPr>
        <w:t xml:space="preserve"> receptar información para posteriormente</w:t>
      </w:r>
      <w:r>
        <w:rPr>
          <w:lang w:val="es-ES_tradnl"/>
        </w:rPr>
        <w:t xml:space="preserve"> estacionar en la Institución</w:t>
      </w:r>
      <w:r w:rsidR="007853EE">
        <w:rPr>
          <w:lang w:val="es-ES_tradnl"/>
        </w:rPr>
        <w:t xml:space="preserve"> de forma rápida y confiable,</w:t>
      </w:r>
      <w:r>
        <w:rPr>
          <w:lang w:val="es-ES_tradnl"/>
        </w:rPr>
        <w:t xml:space="preserve"> y así evitar pérdidas de tiempo o</w:t>
      </w:r>
      <w:r w:rsidR="00810DC7">
        <w:rPr>
          <w:lang w:val="es-ES_tradnl"/>
        </w:rPr>
        <w:t xml:space="preserve"> posibles</w:t>
      </w:r>
      <w:r>
        <w:rPr>
          <w:lang w:val="es-ES_tradnl"/>
        </w:rPr>
        <w:t xml:space="preserve"> accidentes dentro de las instalaciones. </w:t>
      </w:r>
    </w:p>
    <w:p w14:paraId="6D74E7BB" w14:textId="48011612" w:rsidR="009A1B0B" w:rsidRDefault="009A1B0B">
      <w:pPr>
        <w:spacing w:after="160" w:line="259" w:lineRule="auto"/>
        <w:jc w:val="left"/>
        <w:rPr>
          <w:rFonts w:cs="Times New Roman"/>
          <w:szCs w:val="24"/>
        </w:rPr>
      </w:pPr>
      <w:r>
        <w:rPr>
          <w:rFonts w:cs="Times New Roman"/>
          <w:szCs w:val="24"/>
        </w:rPr>
        <w:br w:type="page"/>
      </w:r>
    </w:p>
    <w:p w14:paraId="38EAE55F" w14:textId="2FCB1E37" w:rsidR="00A41442" w:rsidRPr="006178B7" w:rsidRDefault="00A41442" w:rsidP="00A41442">
      <w:pPr>
        <w:pStyle w:val="Ttulo1"/>
        <w:numPr>
          <w:ilvl w:val="0"/>
          <w:numId w:val="2"/>
        </w:numPr>
      </w:pPr>
      <w:bookmarkStart w:id="9" w:name="_Toc166785285"/>
      <w:r>
        <w:t>Justificación</w:t>
      </w:r>
      <w:bookmarkEnd w:id="9"/>
    </w:p>
    <w:p w14:paraId="3706F80E" w14:textId="77777777" w:rsidR="00480A30" w:rsidRDefault="0026340F" w:rsidP="0042250E">
      <w:pPr>
        <w:pStyle w:val="TextoIndependienteconSangraPrimeraLnea"/>
        <w:rPr>
          <w:lang w:val="es-ES_tradnl"/>
        </w:rPr>
      </w:pPr>
      <w:commentRangeStart w:id="10"/>
      <w:r>
        <w:t>El d</w:t>
      </w:r>
      <w:r w:rsidR="0042250E">
        <w:t>esarroll</w:t>
      </w:r>
      <w:r>
        <w:t>o</w:t>
      </w:r>
      <w:r w:rsidR="0042250E">
        <w:t xml:space="preserve"> </w:t>
      </w:r>
      <w:r w:rsidR="001E5652">
        <w:t xml:space="preserve">de </w:t>
      </w:r>
      <w:r w:rsidR="0042250E">
        <w:t>un</w:t>
      </w:r>
      <w:r>
        <w:t xml:space="preserve"> sistema</w:t>
      </w:r>
      <w:r w:rsidR="0042250E">
        <w:t xml:space="preserve"> para el control de parqueaderos disponibles en el Instituto es vital debido a la facilidad y la eficacia que est</w:t>
      </w:r>
      <w:r w:rsidR="00F9639C">
        <w:t>e</w:t>
      </w:r>
      <w:r w:rsidR="0042250E">
        <w:t xml:space="preserve"> puede ofrecer.</w:t>
      </w:r>
      <w:r>
        <w:t xml:space="preserve"> Esto también promueve al avance tecnológico y automatización que se está adquiriendo en la sociedad gracias al constante progreso de la tecnología que nos </w:t>
      </w:r>
      <w:r w:rsidR="00F91754">
        <w:t>brinda</w:t>
      </w:r>
      <w:r>
        <w:t xml:space="preserve"> una mejor calidad de vida.</w:t>
      </w:r>
      <w:r w:rsidR="0042250E">
        <w:t xml:space="preserve"> </w:t>
      </w:r>
      <w:r w:rsidR="00AE3706">
        <w:t xml:space="preserve">En la actualidad existen otras opciones de sistemas de parking eléctricos </w:t>
      </w:r>
      <w:r w:rsidR="0042250E" w:rsidRPr="00AE3706">
        <w:t xml:space="preserve">como los </w:t>
      </w:r>
      <w:r w:rsidR="00AE3706" w:rsidRPr="00AE3706">
        <w:t>que están</w:t>
      </w:r>
      <w:r w:rsidR="0004698B">
        <w:t xml:space="preserve"> instalados</w:t>
      </w:r>
      <w:r w:rsidR="00AE3706" w:rsidRPr="00AE3706">
        <w:t xml:space="preserve"> </w:t>
      </w:r>
      <w:r w:rsidR="0042250E" w:rsidRPr="00AE3706">
        <w:t>en centros comerciales</w:t>
      </w:r>
      <w:r w:rsidR="0042250E">
        <w:t>,</w:t>
      </w:r>
      <w:r w:rsidR="0004698B">
        <w:t xml:space="preserve"> pero</w:t>
      </w:r>
      <w:r w:rsidR="0042250E">
        <w:t xml:space="preserve"> este sistema es notablemente mejor debido a que al ser</w:t>
      </w:r>
      <w:r w:rsidR="0042250E">
        <w:rPr>
          <w:lang w:val="es-ES_tradnl"/>
        </w:rPr>
        <w:t xml:space="preserve"> una proyección más específica, </w:t>
      </w:r>
      <w:r w:rsidR="006430C2">
        <w:rPr>
          <w:lang w:val="es-ES_tradnl"/>
        </w:rPr>
        <w:t>tiene mayor capacidad de personalización</w:t>
      </w:r>
      <w:r w:rsidR="0042250E">
        <w:rPr>
          <w:lang w:val="es-ES_tradnl"/>
        </w:rPr>
        <w:t xml:space="preserve"> para las necesidades de un grupo selecto de personas, así también dando flexibilidad al momento de ajustar la distribución del sistema ya que aprovecha las conexiones inalámbricas</w:t>
      </w:r>
      <w:r w:rsidR="0004698B">
        <w:rPr>
          <w:lang w:val="es-ES_tradnl"/>
        </w:rPr>
        <w:t>,</w:t>
      </w:r>
      <w:r w:rsidR="0042250E">
        <w:rPr>
          <w:lang w:val="es-ES_tradnl"/>
        </w:rPr>
        <w:t xml:space="preserve"> lo que genera un fácil reajuste si se desea cambiar la ubicación u orientación de parqueaderos.</w:t>
      </w:r>
      <w:commentRangeEnd w:id="10"/>
      <w:r w:rsidR="003336A9">
        <w:rPr>
          <w:rStyle w:val="Refdecomentario"/>
        </w:rPr>
        <w:commentReference w:id="10"/>
      </w:r>
    </w:p>
    <w:p w14:paraId="62CB1713" w14:textId="79EA131E" w:rsidR="0042250E" w:rsidRPr="00CE0E5E" w:rsidRDefault="0004698B" w:rsidP="0042250E">
      <w:pPr>
        <w:pStyle w:val="TextoIndependienteconSangraPrimeraLnea"/>
      </w:pPr>
      <w:commentRangeStart w:id="11"/>
      <w:r>
        <w:rPr>
          <w:lang w:val="es-ES_tradnl"/>
        </w:rPr>
        <w:t>Otro punto a señalar es que el presente proyecto busca implementar conceptos de internet de las cosas (IoT</w:t>
      </w:r>
      <w:r w:rsidRPr="0004698B">
        <w:t>)</w:t>
      </w:r>
      <w:r>
        <w:t>, de lo que se tiene conocimiento y aplicación mayormente en hogares</w:t>
      </w:r>
      <w:r w:rsidR="00480A30">
        <w:t>, pero aquí se</w:t>
      </w:r>
      <w:r>
        <w:t xml:space="preserve"> traslada a otro campo como</w:t>
      </w:r>
      <w:r w:rsidR="00CF1243">
        <w:t xml:space="preserve"> lo es</w:t>
      </w:r>
      <w:r>
        <w:t xml:space="preserve"> este caso particular de gestión de </w:t>
      </w:r>
      <w:r w:rsidR="00CE0E5E">
        <w:t>estacionamiento.</w:t>
      </w:r>
    </w:p>
    <w:p w14:paraId="24410D85" w14:textId="7ED917B1" w:rsidR="0042250E" w:rsidRDefault="0042250E" w:rsidP="0042250E">
      <w:pPr>
        <w:pStyle w:val="TextoIndependienteconSangraPrimeraLnea"/>
        <w:rPr>
          <w:lang w:val="es-ES_tradnl"/>
        </w:rPr>
      </w:pPr>
      <w:r>
        <w:rPr>
          <w:lang w:val="es-ES_tradnl"/>
        </w:rPr>
        <w:t xml:space="preserve">Gracias al desarrollo del marco teórico se puede determinar las implementaciones requeridas para un funcionamiento óptimo. </w:t>
      </w:r>
      <w:r w:rsidR="0004698B">
        <w:rPr>
          <w:lang w:val="es-ES_tradnl"/>
        </w:rPr>
        <w:t xml:space="preserve">Estudiando los conceptos y tecnologías de la actualidad para implementar equipos comúnmente utilizados en sistemas domóticos. </w:t>
      </w:r>
      <w:r w:rsidR="007D46B4">
        <w:rPr>
          <w:lang w:val="es-ES_tradnl"/>
        </w:rPr>
        <w:t>Siendo Arduino el software de programación elegido gracias a que es una opción de uso libre y con capacidades muy elevadas.</w:t>
      </w:r>
      <w:commentRangeEnd w:id="11"/>
      <w:r w:rsidR="000D3069">
        <w:rPr>
          <w:rStyle w:val="Refdecomentario"/>
        </w:rPr>
        <w:commentReference w:id="11"/>
      </w:r>
    </w:p>
    <w:p w14:paraId="696EE134" w14:textId="1BE1E273" w:rsidR="002B1E8B" w:rsidRDefault="002B1E8B" w:rsidP="0042250E">
      <w:pPr>
        <w:pStyle w:val="TextoIndependienteconSangraPrimeraLnea"/>
        <w:rPr>
          <w:lang w:val="es-ES_tradnl"/>
        </w:rPr>
      </w:pPr>
      <w:r>
        <w:rPr>
          <w:lang w:val="es-ES_tradnl"/>
        </w:rPr>
        <w:t xml:space="preserve">El conocimiento de </w:t>
      </w:r>
      <w:r w:rsidR="00CB7357">
        <w:rPr>
          <w:lang w:val="es-ES_tradnl"/>
        </w:rPr>
        <w:t>cómo</w:t>
      </w:r>
      <w:r>
        <w:rPr>
          <w:lang w:val="es-ES_tradnl"/>
        </w:rPr>
        <w:t xml:space="preserve"> desarrollar una </w:t>
      </w:r>
      <w:r w:rsidR="00CB7357">
        <w:rPr>
          <w:lang w:val="es-ES_tradnl"/>
        </w:rPr>
        <w:t>página</w:t>
      </w:r>
      <w:r>
        <w:rPr>
          <w:lang w:val="es-ES_tradnl"/>
        </w:rPr>
        <w:t xml:space="preserve"> web y conectarla a las acciones realizadas por los sensores es necesario</w:t>
      </w:r>
      <w:r w:rsidR="00351A02">
        <w:rPr>
          <w:lang w:val="es-ES_tradnl"/>
        </w:rPr>
        <w:t xml:space="preserve"> por el motivo de utilizar el internet enviando información a una computadora</w:t>
      </w:r>
      <w:r>
        <w:rPr>
          <w:lang w:val="es-ES_tradnl"/>
        </w:rPr>
        <w:t xml:space="preserve"> </w:t>
      </w:r>
      <w:r w:rsidR="00351A02">
        <w:rPr>
          <w:lang w:val="es-ES_tradnl"/>
        </w:rPr>
        <w:t>donde se observe</w:t>
      </w:r>
      <w:r>
        <w:rPr>
          <w:lang w:val="es-ES_tradnl"/>
        </w:rPr>
        <w:t xml:space="preserve"> el resultado final del proyecto en un entorno presentable y sencillo de utilizar para los usuarios que</w:t>
      </w:r>
      <w:r w:rsidR="00351A02">
        <w:rPr>
          <w:lang w:val="es-ES_tradnl"/>
        </w:rPr>
        <w:t xml:space="preserve"> de</w:t>
      </w:r>
      <w:r>
        <w:rPr>
          <w:lang w:val="es-ES_tradnl"/>
        </w:rPr>
        <w:t xml:space="preserve"> </w:t>
      </w:r>
      <w:r w:rsidR="00351A02">
        <w:rPr>
          <w:lang w:val="es-ES_tradnl"/>
        </w:rPr>
        <w:t>explicación de</w:t>
      </w:r>
      <w:r>
        <w:rPr>
          <w:lang w:val="es-ES_tradnl"/>
        </w:rPr>
        <w:t xml:space="preserve"> lo que se desea conseguir</w:t>
      </w:r>
      <w:r w:rsidR="00351A02">
        <w:rPr>
          <w:lang w:val="es-ES_tradnl"/>
        </w:rPr>
        <w:t>.</w:t>
      </w:r>
    </w:p>
    <w:p w14:paraId="39BFED3B" w14:textId="551A011E" w:rsidR="009A1B0B" w:rsidRDefault="009A1B0B">
      <w:pPr>
        <w:spacing w:after="160" w:line="259" w:lineRule="auto"/>
        <w:jc w:val="left"/>
      </w:pPr>
      <w:r>
        <w:br w:type="page"/>
      </w:r>
    </w:p>
    <w:p w14:paraId="12FCCCD3" w14:textId="77777777" w:rsidR="00A41442" w:rsidRPr="006178B7" w:rsidRDefault="00A41442" w:rsidP="00A41442">
      <w:pPr>
        <w:pStyle w:val="Ttulo1"/>
        <w:numPr>
          <w:ilvl w:val="0"/>
          <w:numId w:val="2"/>
        </w:numPr>
      </w:pPr>
      <w:bookmarkStart w:id="12" w:name="_Toc166785286"/>
      <w:r>
        <w:t>Antecedentes</w:t>
      </w:r>
      <w:bookmarkEnd w:id="12"/>
    </w:p>
    <w:p w14:paraId="3E73D4A2" w14:textId="558BEFFF" w:rsidR="008B3010" w:rsidRDefault="008B3010" w:rsidP="008B3010">
      <w:pPr>
        <w:pStyle w:val="TextoIndependienteconSangraPrimeraLnea"/>
      </w:pPr>
      <w:commentRangeStart w:id="13"/>
      <w:r>
        <w:t>La escasez de plazas de aparcamiento en zonas de mucho tráfico es un problema generalizado en las grandes ciudades. La congestión del tráfico es una de las principales consecuencias de la insuficiencia de aparcamientos en estas bulliciosas zonas, lo que agrava aún más los múltiples problemas a los que se enfrentan las grandes ciudades como Quito. Esto se debe en gran medida a la saturación de las vías de la ciudad, lo que hace casi imposible el acceso a varios sectores.</w:t>
      </w:r>
    </w:p>
    <w:p w14:paraId="7482F575" w14:textId="493BE08D" w:rsidR="001B313F" w:rsidRDefault="001B313F" w:rsidP="008B3010">
      <w:pPr>
        <w:pStyle w:val="TextoIndependienteconSangraPrimeraLnea"/>
      </w:pPr>
      <w:r>
        <w:t>Las ciudades contemporáneas funcionan como centros dinámicos donde un flujo continuo de actividades comerciales, logísticas e industriales coexiste a la perfección con los aspectos residenciales de la vida urbana. Esta interacción diaria de requisitos de movilidad y motivaciones diversas es esencial para garantizar la competitividad de las iniciativas comerciales y la calidad de vida de los residentes de la ciudad.</w:t>
      </w:r>
    </w:p>
    <w:p w14:paraId="19224CD4" w14:textId="1E2768B1" w:rsidR="008B7052" w:rsidRDefault="008B7052" w:rsidP="00242185">
      <w:pPr>
        <w:pStyle w:val="TextoIndependienteconSangraPrimeraLnea"/>
      </w:pPr>
      <w:r>
        <w:t>El aumento de la población registrado en las últimas décadas ha incrementado significativamente tanto los desplazamientos de pasajeros (atribuibles al crecimiento demográfico y a la ampliación del parque automovilístico) como las actividades comerciales. En consecuencia, este aumento ha provocado una sobresaturación del tráfico en las zonas urbanas, con el consiguiente déficit de plazas de aparcamiento.</w:t>
      </w:r>
    </w:p>
    <w:p w14:paraId="7AD83796" w14:textId="1BBAE9EA" w:rsidR="00FC2651" w:rsidRDefault="00FC2651" w:rsidP="00A41442">
      <w:pPr>
        <w:pStyle w:val="TextoIndependienteconSangraPrimeraLnea"/>
      </w:pPr>
      <w:r>
        <w:t>En la actualidad hay distintas empresas que ofertan productos y servicios de parqueadero como lo es la empresa L</w:t>
      </w:r>
      <w:r w:rsidR="005845EE">
        <w:t>OGITEK</w:t>
      </w:r>
      <w:r w:rsidR="000A66AC">
        <w:t xml:space="preserve"> principales </w:t>
      </w:r>
      <w:r w:rsidR="00105CF1">
        <w:t>líderes</w:t>
      </w:r>
      <w:r w:rsidR="000A66AC">
        <w:t xml:space="preserve"> en innovación tecnológicas respecto a seguridad, movilidad vehicular, monitoreo, etc. </w:t>
      </w:r>
      <w:r w:rsidR="00F94A4E">
        <w:t>Corporación</w:t>
      </w:r>
      <w:r w:rsidR="000A66AC">
        <w:t xml:space="preserve"> que</w:t>
      </w:r>
      <w:r>
        <w:t xml:space="preserve"> </w:t>
      </w:r>
      <w:r w:rsidR="000A66AC">
        <w:t>nació con el propósito de dar solución a la falta de espacios públicos y privados de estacionamientos</w:t>
      </w:r>
      <w:r w:rsidR="00386B43">
        <w:t>, uno de sus productos</w:t>
      </w:r>
      <w:r w:rsidR="000A66AC">
        <w:t xml:space="preserve"> utiliza un</w:t>
      </w:r>
      <w:r>
        <w:t xml:space="preserve"> </w:t>
      </w:r>
      <w:r w:rsidR="000A66AC">
        <w:t>sistema de seguridad que implementa el</w:t>
      </w:r>
      <w:r>
        <w:t xml:space="preserve"> control de usuarios con vehículos que acceden a unas instalaciones específicas, pero se limita a dar información exclusivamente de horario de entrada para calcular el costo </w:t>
      </w:r>
      <w:r w:rsidR="00933E85">
        <w:t xml:space="preserve">según las horas transcurridas </w:t>
      </w:r>
      <w:r w:rsidR="00072148">
        <w:t>implementando</w:t>
      </w:r>
      <w:r w:rsidR="00933E85">
        <w:t xml:space="preserve"> un código de barras único para cada usuario</w:t>
      </w:r>
      <w:r w:rsidR="009435BD">
        <w:t xml:space="preserve">. La desventaja que presenta es que el sistema no es capaz de medir los puestos disponibles dentro del parqueadero, lo que dificulta a los usuarios el poder estacionarse y genera cierto </w:t>
      </w:r>
      <w:r w:rsidR="00E30373">
        <w:t>tráfico</w:t>
      </w:r>
      <w:r w:rsidR="009435BD">
        <w:t xml:space="preserve"> dentro de las instalaciones por la búsqueda de los mismos.</w:t>
      </w:r>
      <w:sdt>
        <w:sdtPr>
          <w:id w:val="299883316"/>
          <w:citation/>
        </w:sdtPr>
        <w:sdtContent>
          <w:r w:rsidR="00C2331D">
            <w:fldChar w:fldCharType="begin"/>
          </w:r>
          <w:r w:rsidR="00C2331D" w:rsidRPr="00C2331D">
            <w:instrText xml:space="preserve"> CITATION Log19 \l 1033 </w:instrText>
          </w:r>
          <w:r w:rsidR="00C2331D">
            <w:fldChar w:fldCharType="separate"/>
          </w:r>
          <w:r w:rsidR="00F17D7A">
            <w:rPr>
              <w:noProof/>
            </w:rPr>
            <w:t xml:space="preserve"> </w:t>
          </w:r>
          <w:r w:rsidR="00F17D7A" w:rsidRPr="00F17D7A">
            <w:rPr>
              <w:noProof/>
            </w:rPr>
            <w:t>[1]</w:t>
          </w:r>
          <w:r w:rsidR="00C2331D">
            <w:fldChar w:fldCharType="end"/>
          </w:r>
        </w:sdtContent>
      </w:sdt>
    </w:p>
    <w:p w14:paraId="60B50FDC" w14:textId="1B3516D0" w:rsidR="009435BD" w:rsidRDefault="009435BD" w:rsidP="00A41442">
      <w:pPr>
        <w:pStyle w:val="TextoIndependienteconSangraPrimeraLnea"/>
      </w:pPr>
      <w:r>
        <w:t>Pero en la actualidad, aunque hay empresas que oferten estos equipos de domótica como la empresa HA</w:t>
      </w:r>
      <w:r w:rsidRPr="009435BD">
        <w:t>Û</w:t>
      </w:r>
      <w:r>
        <w:t>SEN</w:t>
      </w:r>
      <w:r w:rsidR="005845EE">
        <w:t xml:space="preserve"> con su producto LifeSmart en Ecuador</w:t>
      </w:r>
      <w:r w:rsidR="006E300D">
        <w:t xml:space="preserve">, </w:t>
      </w:r>
      <w:r w:rsidR="00C97C7B">
        <w:t xml:space="preserve">el cual va adecuado a recintos debido a que </w:t>
      </w:r>
      <w:r w:rsidR="00FE08E1">
        <w:t>implementa asistentes de voz como lo son Alexa, Google Home o Apple Homekit por medio de conexiones wifi</w:t>
      </w:r>
      <w:r w:rsidR="00533844">
        <w:t xml:space="preserve"> que</w:t>
      </w:r>
      <w:r w:rsidR="00FE08E1">
        <w:t xml:space="preserve"> </w:t>
      </w:r>
      <w:r w:rsidR="00C97C7B">
        <w:t xml:space="preserve">permiten controlar </w:t>
      </w:r>
      <w:r w:rsidR="00FE08E1">
        <w:t>módulos</w:t>
      </w:r>
      <w:r w:rsidR="00C97C7B">
        <w:t xml:space="preserve"> </w:t>
      </w:r>
      <w:r w:rsidR="00DB707B">
        <w:t>ubicados en</w:t>
      </w:r>
      <w:r w:rsidR="00C97C7B">
        <w:t xml:space="preserve"> sectores</w:t>
      </w:r>
      <w:r w:rsidR="00DB707B">
        <w:t xml:space="preserve"> específicos</w:t>
      </w:r>
      <w:r w:rsidR="00C97C7B">
        <w:t xml:space="preserve"> dentro de la casa, pero carece de aplicaciones a otros ámbitos distintos del hogar</w:t>
      </w:r>
      <w:r w:rsidR="00FB4D2A">
        <w:t>.</w:t>
      </w:r>
      <w:sdt>
        <w:sdtPr>
          <w:id w:val="1273827428"/>
          <w:citation/>
        </w:sdtPr>
        <w:sdtContent>
          <w:r w:rsidR="0093604A">
            <w:fldChar w:fldCharType="begin"/>
          </w:r>
          <w:r w:rsidR="0093604A" w:rsidRPr="0093604A">
            <w:instrText xml:space="preserve"> CITATION Hau10 \l 1033 </w:instrText>
          </w:r>
          <w:r w:rsidR="0093604A">
            <w:fldChar w:fldCharType="separate"/>
          </w:r>
          <w:r w:rsidR="00F17D7A">
            <w:rPr>
              <w:noProof/>
            </w:rPr>
            <w:t xml:space="preserve"> </w:t>
          </w:r>
          <w:r w:rsidR="00F17D7A" w:rsidRPr="00F17D7A">
            <w:rPr>
              <w:noProof/>
            </w:rPr>
            <w:t>[2]</w:t>
          </w:r>
          <w:r w:rsidR="0093604A">
            <w:fldChar w:fldCharType="end"/>
          </w:r>
        </w:sdtContent>
      </w:sdt>
    </w:p>
    <w:p w14:paraId="2090264C" w14:textId="77777777" w:rsidR="00315FC6" w:rsidRDefault="00315FC6" w:rsidP="00315FC6">
      <w:pPr>
        <w:pStyle w:val="TextoIndependienteconSangraPrimeraLnea"/>
      </w:pPr>
      <w:r>
        <w:t>A diario, tanto los vehículos privados como el transporte público se desplazan entre las regiones periféricas y el núcleo financiero de la ciudad. En muchos casos, estos vehículos están simplemente de paso, mientras que en muchos otros requieren aparcamiento debido a sus actividades. Esto se debe a que esta zona sirve de punto focal para multitud de servicios, entre los que se incluyen plataformas administrativas y gubernamentales, importantes instituciones bancarias, oficinas del gobierno local, centros comerciales y sedes de destacadas corporaciones, entre otros.</w:t>
      </w:r>
    </w:p>
    <w:p w14:paraId="370135B0" w14:textId="67E39BF8" w:rsidR="000A7006" w:rsidRDefault="00315FC6" w:rsidP="002D1B49">
      <w:pPr>
        <w:pStyle w:val="TextoIndependienteconSangraPrimeraLnea"/>
      </w:pPr>
      <w:r>
        <w:t>Para ello se planteó la solución por medio de la domótica debido a que estos equipos de sensores controlados desde una consola o dispositivo central pueden dar información exacta de los parqueaderos que están a disposición, lo que le da agilidad al usuario de poder movilizarse rápidamente sin tener la incertidumbre que a muchos les hace perder tiempo</w:t>
      </w:r>
      <w:r w:rsidR="008B413D">
        <w:t xml:space="preserve">. Esta </w:t>
      </w:r>
      <w:r w:rsidR="00E87D17">
        <w:t>mejora</w:t>
      </w:r>
      <w:r w:rsidR="008B413D">
        <w:t xml:space="preserve"> supone</w:t>
      </w:r>
      <w:r w:rsidR="00E87D17">
        <w:t xml:space="preserve"> </w:t>
      </w:r>
      <w:r w:rsidR="008B413D">
        <w:t>la utilización d</w:t>
      </w:r>
      <w:r w:rsidR="00E87D17">
        <w:t>el avance tecnológico facilita</w:t>
      </w:r>
      <w:r w:rsidR="008B413D">
        <w:t>ndo</w:t>
      </w:r>
      <w:r w:rsidR="00E87D17">
        <w:t xml:space="preserve"> la vida cotidiana con la amplia </w:t>
      </w:r>
      <w:r w:rsidR="002A382B">
        <w:t>implementación</w:t>
      </w:r>
      <w:r w:rsidR="00E87D17">
        <w:t xml:space="preserve"> que tienen los teléfonos móviles en la actualidad específicamente aplicado en centros comerciales de alta presencia vehicular.</w:t>
      </w:r>
      <w:commentRangeEnd w:id="13"/>
      <w:r w:rsidR="000D3069">
        <w:rPr>
          <w:rStyle w:val="Refdecomentario"/>
        </w:rPr>
        <w:commentReference w:id="13"/>
      </w:r>
    </w:p>
    <w:p w14:paraId="073B7CCD" w14:textId="77777777" w:rsidR="00315FC6" w:rsidRPr="009A01A7" w:rsidRDefault="00315FC6" w:rsidP="00A41442">
      <w:pPr>
        <w:pStyle w:val="TextoIndependienteconSangraPrimeraLnea"/>
      </w:pPr>
    </w:p>
    <w:p w14:paraId="4D391C1E" w14:textId="0C0823CF" w:rsidR="00313B67" w:rsidRDefault="00313B67">
      <w:pPr>
        <w:spacing w:after="160" w:line="259" w:lineRule="auto"/>
        <w:jc w:val="left"/>
        <w:rPr>
          <w:rFonts w:cs="Times New Roman"/>
          <w:szCs w:val="24"/>
        </w:rPr>
      </w:pPr>
      <w:r>
        <w:rPr>
          <w:rFonts w:cs="Times New Roman"/>
          <w:szCs w:val="24"/>
        </w:rPr>
        <w:br w:type="page"/>
      </w:r>
    </w:p>
    <w:p w14:paraId="22F885DD" w14:textId="77777777" w:rsidR="00A41442" w:rsidRDefault="00A41442" w:rsidP="00A41442">
      <w:pPr>
        <w:pStyle w:val="Ttulo1"/>
        <w:numPr>
          <w:ilvl w:val="0"/>
          <w:numId w:val="2"/>
        </w:numPr>
      </w:pPr>
      <w:bookmarkStart w:id="14" w:name="_Toc166785287"/>
      <w:r>
        <w:t>Objetivos</w:t>
      </w:r>
      <w:bookmarkEnd w:id="14"/>
    </w:p>
    <w:p w14:paraId="33343665" w14:textId="77777777" w:rsidR="00A41442" w:rsidRPr="00FC5448" w:rsidRDefault="00A41442" w:rsidP="00A41442">
      <w:pPr>
        <w:pStyle w:val="Ttulo2"/>
        <w:numPr>
          <w:ilvl w:val="1"/>
          <w:numId w:val="2"/>
        </w:numPr>
        <w:ind w:left="567" w:hanging="567"/>
      </w:pPr>
      <w:bookmarkStart w:id="15" w:name="_Toc166785288"/>
      <w:r>
        <w:t>Objetivo General</w:t>
      </w:r>
      <w:bookmarkEnd w:id="15"/>
    </w:p>
    <w:p w14:paraId="3DC076B7" w14:textId="4E1ECAB8" w:rsidR="00BF4825" w:rsidRPr="008E3548" w:rsidRDefault="00BF4825" w:rsidP="00BF4825">
      <w:pPr>
        <w:pStyle w:val="TextoIndependienteconSangraPrimeraLnea"/>
      </w:pPr>
      <w:r>
        <w:t>D</w:t>
      </w:r>
      <w:r w:rsidRPr="00BF4825">
        <w:t xml:space="preserve">iseñar e implementar un sistema automatizado para conocer los parqueaderos disponibles en el edificio matriz del </w:t>
      </w:r>
      <w:r>
        <w:t>I</w:t>
      </w:r>
      <w:r w:rsidRPr="00BF4825">
        <w:t xml:space="preserve">nstituto </w:t>
      </w:r>
      <w:r>
        <w:t>S</w:t>
      </w:r>
      <w:r w:rsidRPr="00BF4825">
        <w:t xml:space="preserve">uperior </w:t>
      </w:r>
      <w:r>
        <w:t>T</w:t>
      </w:r>
      <w:r w:rsidRPr="00BF4825">
        <w:t xml:space="preserve">ecnológico </w:t>
      </w:r>
      <w:r>
        <w:t>S</w:t>
      </w:r>
      <w:r w:rsidRPr="00BF4825">
        <w:t xml:space="preserve">udamericano </w:t>
      </w:r>
      <w:r>
        <w:t>Q</w:t>
      </w:r>
      <w:r w:rsidRPr="00BF4825">
        <w:t>uito</w:t>
      </w:r>
    </w:p>
    <w:p w14:paraId="118BD9F4" w14:textId="77777777" w:rsidR="00D77145" w:rsidRPr="00FC5448" w:rsidRDefault="00D77145" w:rsidP="00A41442">
      <w:pPr>
        <w:pStyle w:val="TextoIndependienteconSangraPrimeraLnea"/>
      </w:pPr>
    </w:p>
    <w:p w14:paraId="21FB2E56" w14:textId="77777777" w:rsidR="00A41442" w:rsidRPr="00FC5448" w:rsidRDefault="00A41442" w:rsidP="00A41442">
      <w:pPr>
        <w:pStyle w:val="Ttulo2"/>
        <w:numPr>
          <w:ilvl w:val="1"/>
          <w:numId w:val="2"/>
        </w:numPr>
        <w:ind w:left="567" w:hanging="567"/>
      </w:pPr>
      <w:bookmarkStart w:id="16" w:name="_Toc166785289"/>
      <w:r>
        <w:t>Objetivos Específicos</w:t>
      </w:r>
      <w:bookmarkEnd w:id="16"/>
    </w:p>
    <w:p w14:paraId="46E3CD4A" w14:textId="77777777" w:rsidR="00927B61" w:rsidRDefault="00927B61" w:rsidP="00927B61">
      <w:pPr>
        <w:pStyle w:val="Prrafodelista"/>
        <w:numPr>
          <w:ilvl w:val="0"/>
          <w:numId w:val="13"/>
        </w:numPr>
        <w:rPr>
          <w:rFonts w:cs="Times New Roman"/>
          <w:szCs w:val="24"/>
        </w:rPr>
      </w:pPr>
      <w:commentRangeStart w:id="17"/>
      <w:r>
        <w:rPr>
          <w:rFonts w:cs="Times New Roman"/>
          <w:szCs w:val="24"/>
        </w:rPr>
        <w:t>Investigar y desarrollar el marco teórico necesario para la realización del presente proyecto.</w:t>
      </w:r>
      <w:commentRangeEnd w:id="17"/>
      <w:r w:rsidR="000D3069">
        <w:rPr>
          <w:rStyle w:val="Refdecomentario"/>
        </w:rPr>
        <w:commentReference w:id="17"/>
      </w:r>
    </w:p>
    <w:p w14:paraId="2C476F1E" w14:textId="77777777" w:rsidR="00927B61" w:rsidRDefault="00927B61" w:rsidP="00927B61">
      <w:pPr>
        <w:pStyle w:val="Prrafodelista"/>
        <w:numPr>
          <w:ilvl w:val="0"/>
          <w:numId w:val="13"/>
        </w:numPr>
        <w:rPr>
          <w:rFonts w:cs="Times New Roman"/>
          <w:szCs w:val="24"/>
        </w:rPr>
      </w:pPr>
      <w:commentRangeStart w:id="18"/>
      <w:r>
        <w:rPr>
          <w:rFonts w:cs="Times New Roman"/>
          <w:szCs w:val="24"/>
        </w:rPr>
        <w:t>Diseñar y d</w:t>
      </w:r>
      <w:r w:rsidRPr="00291805">
        <w:rPr>
          <w:rFonts w:cs="Times New Roman"/>
          <w:szCs w:val="24"/>
        </w:rPr>
        <w:t xml:space="preserve">esarrollar </w:t>
      </w:r>
      <w:r>
        <w:rPr>
          <w:rFonts w:cs="Times New Roman"/>
          <w:szCs w:val="24"/>
        </w:rPr>
        <w:t>el sistema de sensores en Arduino.</w:t>
      </w:r>
    </w:p>
    <w:p w14:paraId="54C8EC41" w14:textId="131B0BA4" w:rsidR="00927B61" w:rsidRPr="00291805" w:rsidRDefault="00927B61" w:rsidP="00927B61">
      <w:pPr>
        <w:pStyle w:val="Prrafodelista"/>
        <w:numPr>
          <w:ilvl w:val="0"/>
          <w:numId w:val="13"/>
        </w:numPr>
        <w:rPr>
          <w:rFonts w:cs="Times New Roman"/>
          <w:szCs w:val="24"/>
        </w:rPr>
      </w:pPr>
      <w:r w:rsidRPr="00291805">
        <w:rPr>
          <w:rFonts w:cs="Times New Roman"/>
          <w:szCs w:val="24"/>
        </w:rPr>
        <w:t xml:space="preserve">Desarrollar </w:t>
      </w:r>
      <w:r>
        <w:rPr>
          <w:rFonts w:cs="Times New Roman"/>
          <w:szCs w:val="24"/>
        </w:rPr>
        <w:t xml:space="preserve">la </w:t>
      </w:r>
      <w:r w:rsidR="0027781D">
        <w:rPr>
          <w:rFonts w:cs="Times New Roman"/>
          <w:szCs w:val="24"/>
        </w:rPr>
        <w:t>interacción de la página web</w:t>
      </w:r>
      <w:r w:rsidRPr="00291805">
        <w:rPr>
          <w:rFonts w:cs="Times New Roman"/>
          <w:szCs w:val="24"/>
        </w:rPr>
        <w:t>.</w:t>
      </w:r>
    </w:p>
    <w:p w14:paraId="3B1C62D0" w14:textId="1B6B2673" w:rsidR="00927B61" w:rsidRDefault="00927B61" w:rsidP="00927B61">
      <w:pPr>
        <w:pStyle w:val="Prrafodelista"/>
        <w:numPr>
          <w:ilvl w:val="0"/>
          <w:numId w:val="13"/>
        </w:numPr>
        <w:rPr>
          <w:rFonts w:cs="Times New Roman"/>
          <w:szCs w:val="24"/>
        </w:rPr>
      </w:pPr>
      <w:r>
        <w:rPr>
          <w:rFonts w:cs="Times New Roman"/>
          <w:szCs w:val="24"/>
        </w:rPr>
        <w:t xml:space="preserve">Vincular el sistema de sensores a la </w:t>
      </w:r>
      <w:r w:rsidR="0027781D">
        <w:rPr>
          <w:rFonts w:cs="Times New Roman"/>
          <w:szCs w:val="24"/>
          <w:lang w:val="es-ES_tradnl"/>
        </w:rPr>
        <w:t>página web</w:t>
      </w:r>
      <w:r>
        <w:rPr>
          <w:rFonts w:cs="Times New Roman"/>
          <w:szCs w:val="24"/>
        </w:rPr>
        <w:t>.</w:t>
      </w:r>
    </w:p>
    <w:p w14:paraId="7E9D8289" w14:textId="77777777" w:rsidR="00927B61" w:rsidRDefault="00927B61" w:rsidP="00927B61">
      <w:pPr>
        <w:pStyle w:val="Prrafodelista"/>
        <w:numPr>
          <w:ilvl w:val="0"/>
          <w:numId w:val="13"/>
        </w:numPr>
        <w:rPr>
          <w:rFonts w:cs="Times New Roman"/>
          <w:szCs w:val="24"/>
        </w:rPr>
      </w:pPr>
      <w:r>
        <w:rPr>
          <w:rFonts w:cs="Times New Roman"/>
          <w:szCs w:val="24"/>
        </w:rPr>
        <w:t>Pruebas de funcionamiento del sistema.</w:t>
      </w:r>
      <w:commentRangeEnd w:id="18"/>
      <w:r w:rsidR="000D3069">
        <w:rPr>
          <w:rStyle w:val="Refdecomentario"/>
        </w:rPr>
        <w:commentReference w:id="18"/>
      </w:r>
    </w:p>
    <w:p w14:paraId="4C240540" w14:textId="1CEA4C82" w:rsidR="00927B61" w:rsidRDefault="00927B61">
      <w:pPr>
        <w:spacing w:after="160" w:line="259" w:lineRule="auto"/>
        <w:jc w:val="left"/>
        <w:rPr>
          <w:rFonts w:cs="Times New Roman"/>
          <w:szCs w:val="24"/>
        </w:rPr>
      </w:pPr>
      <w:r>
        <w:rPr>
          <w:rFonts w:cs="Times New Roman"/>
          <w:szCs w:val="24"/>
        </w:rPr>
        <w:br w:type="page"/>
      </w:r>
    </w:p>
    <w:p w14:paraId="4CE2FA79" w14:textId="77777777" w:rsidR="00A41442" w:rsidRPr="00102473" w:rsidRDefault="00A41442" w:rsidP="00102473">
      <w:pPr>
        <w:pStyle w:val="Ttulo1"/>
        <w:numPr>
          <w:ilvl w:val="0"/>
          <w:numId w:val="2"/>
        </w:numPr>
      </w:pPr>
      <w:bookmarkStart w:id="19" w:name="_Toc166785290"/>
      <w:r w:rsidRPr="00C23207">
        <w:t>Marco Teórico</w:t>
      </w:r>
      <w:bookmarkEnd w:id="19"/>
      <w:r w:rsidRPr="00C23207">
        <w:t xml:space="preserve"> </w:t>
      </w:r>
    </w:p>
    <w:p w14:paraId="6EEC3A69" w14:textId="0455E18B" w:rsidR="00603393" w:rsidRDefault="00603393" w:rsidP="00603393">
      <w:pPr>
        <w:pStyle w:val="Ttulo2"/>
        <w:numPr>
          <w:ilvl w:val="1"/>
          <w:numId w:val="2"/>
        </w:numPr>
      </w:pPr>
      <w:bookmarkStart w:id="20" w:name="_Toc166785291"/>
      <w:r>
        <w:t>BackEnd</w:t>
      </w:r>
      <w:bookmarkEnd w:id="20"/>
    </w:p>
    <w:p w14:paraId="3E4FFFE7" w14:textId="2E5A9FBE" w:rsidR="001C5160" w:rsidRPr="00387992" w:rsidRDefault="007F1962" w:rsidP="00387992">
      <w:pPr>
        <w:pStyle w:val="TextoIndependienteconSangraPrimeraLnea"/>
      </w:pPr>
      <w:r>
        <w:t xml:space="preserve">El </w:t>
      </w:r>
      <w:r w:rsidR="007F08A6">
        <w:t>B</w:t>
      </w:r>
      <w:r>
        <w:t>ack</w:t>
      </w:r>
      <w:r w:rsidR="007F08A6">
        <w:t>E</w:t>
      </w:r>
      <w:r>
        <w:t xml:space="preserve">nd es uno de los dos conceptos fundamentales en el mundo de la programación, orientado al desarrollo software orientado a la web. En la actualidad el crear aplicaciones y programas que faciliten el </w:t>
      </w:r>
      <w:r w:rsidRPr="00387992">
        <w:t>día a día.</w:t>
      </w:r>
    </w:p>
    <w:p w14:paraId="6EC55CCE" w14:textId="6F1B6FFC" w:rsidR="007F1962" w:rsidRPr="00387992" w:rsidRDefault="00F240FA" w:rsidP="00387992">
      <w:pPr>
        <w:pStyle w:val="TextoIndependienteconSangraPrimeraLnea"/>
      </w:pPr>
      <w:r w:rsidRPr="00387992">
        <w:t>Esta área de la programación basada en web</w:t>
      </w:r>
      <w:r w:rsidR="00BB7328" w:rsidRPr="00387992">
        <w:t xml:space="preserve"> procesa la información que luego alimentara al </w:t>
      </w:r>
      <w:r w:rsidR="007F08A6" w:rsidRPr="00387992">
        <w:t>F</w:t>
      </w:r>
      <w:r w:rsidR="00BB7328" w:rsidRPr="00387992">
        <w:t>ront</w:t>
      </w:r>
      <w:r w:rsidR="007F08A6" w:rsidRPr="00387992">
        <w:t>E</w:t>
      </w:r>
      <w:r w:rsidR="00BB7328" w:rsidRPr="00387992">
        <w:t>nd</w:t>
      </w:r>
      <w:r w:rsidR="00934002" w:rsidRPr="00387992">
        <w:t xml:space="preserve"> de datos. Directamente es la capa de acceso a los datos de un software o de algún sistema, sensor o cualquier dispositivo físico, hace referencia a la lógica tecnológica del funcionamiento en general de un conjunto de equipos o software de una </w:t>
      </w:r>
      <w:r w:rsidR="00B34895" w:rsidRPr="00387992">
        <w:t>página</w:t>
      </w:r>
      <w:r w:rsidR="00934002" w:rsidRPr="00387992">
        <w:t xml:space="preserve"> web quedando oculto a los ojos de los clientes.</w:t>
      </w:r>
      <w:r w:rsidR="007F08A6" w:rsidRPr="00387992">
        <w:t xml:space="preserve"> </w:t>
      </w:r>
      <w:r w:rsidR="00B5373F" w:rsidRPr="00387992">
        <w:t>La programación</w:t>
      </w:r>
      <w:r w:rsidR="007F08A6" w:rsidRPr="00387992">
        <w:t xml:space="preserve"> de un buen BackEnd va adecuado a que tan bien </w:t>
      </w:r>
      <w:r w:rsidR="00B5373F" w:rsidRPr="00387992">
        <w:t>este planteada la lógica, y que experiencia, ya sea positiva o negativa, tendrá el usuario.</w:t>
      </w:r>
    </w:p>
    <w:p w14:paraId="2CAD6B6C" w14:textId="50B99B93" w:rsidR="00B5373F" w:rsidRPr="00387992" w:rsidRDefault="00570BDC" w:rsidP="00387992">
      <w:pPr>
        <w:pStyle w:val="TextoIndependienteconSangraPrimeraLnea"/>
      </w:pPr>
      <w:r w:rsidRPr="00387992">
        <w:t xml:space="preserve">El trabajo de un desarrollador BackEnd supone el dominio de términos </w:t>
      </w:r>
      <w:r w:rsidR="00B34895" w:rsidRPr="00387992">
        <w:t>más</w:t>
      </w:r>
      <w:r w:rsidRPr="00387992">
        <w:t xml:space="preserve"> adecuados a lenguajes de programación que requieren una lógica, ya que es el área encargada de optimizar los recursos disponibles, seguridad del sitio y otros factores.</w:t>
      </w:r>
    </w:p>
    <w:p w14:paraId="31675245" w14:textId="133DB4E8" w:rsidR="00522744" w:rsidRPr="00387992" w:rsidRDefault="00570BDC" w:rsidP="00387992">
      <w:pPr>
        <w:pStyle w:val="TextoIndependienteconSangraPrimeraLnea"/>
      </w:pPr>
      <w:r w:rsidRPr="00387992">
        <w:t>Se suelen utilizar frameworks de desarrollo que trabajan del lado del servidor que ayudan a la aceleración de procesos y reutilización de código obteniendo buenas prácticas y generación de código más dinámico.</w:t>
      </w:r>
    </w:p>
    <w:p w14:paraId="4151E6D9" w14:textId="310C3D00" w:rsidR="00632EC7" w:rsidRDefault="00632EC7" w:rsidP="00387992">
      <w:pPr>
        <w:pStyle w:val="TextoIndependienteconSangraPrimeraLnea"/>
        <w:rPr>
          <w:lang w:val="es-ES_tradnl"/>
        </w:rPr>
      </w:pPr>
      <w:r w:rsidRPr="00387992">
        <w:t>Entre l</w:t>
      </w:r>
      <w:r w:rsidR="00817724" w:rsidRPr="00387992">
        <w:t>os lenguajes</w:t>
      </w:r>
      <w:r w:rsidRPr="00387992">
        <w:t xml:space="preserve"> m</w:t>
      </w:r>
      <w:r w:rsidR="00817724" w:rsidRPr="00387992">
        <w:t>á</w:t>
      </w:r>
      <w:r w:rsidRPr="00387992">
        <w:t>s utilizad</w:t>
      </w:r>
      <w:r w:rsidR="00817724" w:rsidRPr="00387992">
        <w:t>o</w:t>
      </w:r>
      <w:r w:rsidRPr="00387992">
        <w:t xml:space="preserve">s para escribir </w:t>
      </w:r>
      <w:r w:rsidR="00817724" w:rsidRPr="00387992">
        <w:t>códigos</w:t>
      </w:r>
      <w:r w:rsidRPr="00387992">
        <w:t xml:space="preserve"> o desarrollar aplicaciones en términos funcionales con lógica de programación tenemos PHP, JavaScript, Python y Ruby. Pero existen muchos otros </w:t>
      </w:r>
      <w:r w:rsidR="00B34895" w:rsidRPr="00387992">
        <w:t>más</w:t>
      </w:r>
      <w:r w:rsidRPr="00387992">
        <w:t xml:space="preserve"> como C</w:t>
      </w:r>
      <w:r w:rsidRPr="00632EC7">
        <w:t>++</w:t>
      </w:r>
      <w:r w:rsidRPr="00387992">
        <w:t>, Java, entre otros.</w:t>
      </w:r>
      <w:r w:rsidR="00817724" w:rsidRPr="00387992">
        <w:t xml:space="preserve"> Y las herramientas que se utilizan para accionar estos lenguajes son editores de código, compiladores, debugge</w:t>
      </w:r>
      <w:r w:rsidR="00B34895">
        <w:t>r</w:t>
      </w:r>
      <w:r w:rsidR="00817724" w:rsidRPr="00387992">
        <w:t>s, gestores de bases de datos, entre otros.</w:t>
      </w:r>
      <w:commentRangeStart w:id="21"/>
      <w:sdt>
        <w:sdtPr>
          <w:rPr>
            <w:lang w:val="es-ES_tradnl"/>
          </w:rPr>
          <w:id w:val="-1427487180"/>
          <w:citation/>
        </w:sdtPr>
        <w:sdtContent>
          <w:r w:rsidR="00060653">
            <w:rPr>
              <w:lang w:val="es-ES_tradnl"/>
            </w:rPr>
            <w:fldChar w:fldCharType="begin"/>
          </w:r>
          <w:r w:rsidR="00060653">
            <w:rPr>
              <w:lang w:val="es-ES_tradnl"/>
            </w:rPr>
            <w:instrText xml:space="preserve"> CITATION Ivá21 \l 1034 </w:instrText>
          </w:r>
          <w:r w:rsidR="00060653">
            <w:rPr>
              <w:lang w:val="es-ES_tradnl"/>
            </w:rPr>
            <w:fldChar w:fldCharType="separate"/>
          </w:r>
          <w:r w:rsidR="00F17D7A">
            <w:rPr>
              <w:noProof/>
              <w:lang w:val="es-ES_tradnl"/>
            </w:rPr>
            <w:t xml:space="preserve"> </w:t>
          </w:r>
          <w:r w:rsidR="00F17D7A" w:rsidRPr="00F17D7A">
            <w:rPr>
              <w:noProof/>
              <w:lang w:val="es-ES_tradnl"/>
            </w:rPr>
            <w:t>[3]</w:t>
          </w:r>
          <w:r w:rsidR="00060653">
            <w:rPr>
              <w:lang w:val="es-ES_tradnl"/>
            </w:rPr>
            <w:fldChar w:fldCharType="end"/>
          </w:r>
        </w:sdtContent>
      </w:sdt>
      <w:commentRangeEnd w:id="21"/>
      <w:r w:rsidR="005549CC">
        <w:rPr>
          <w:rStyle w:val="Refdecomentario"/>
        </w:rPr>
        <w:commentReference w:id="21"/>
      </w:r>
    </w:p>
    <w:p w14:paraId="2F408E64" w14:textId="77777777" w:rsidR="005549CC" w:rsidRDefault="005549CC" w:rsidP="00387992">
      <w:pPr>
        <w:pStyle w:val="TextoIndependienteconSangraPrimeraLnea"/>
        <w:rPr>
          <w:lang w:val="es-ES_tradnl"/>
        </w:rPr>
      </w:pPr>
    </w:p>
    <w:p w14:paraId="487F960E" w14:textId="77777777" w:rsidR="005549CC" w:rsidRDefault="005549CC" w:rsidP="00387992">
      <w:pPr>
        <w:pStyle w:val="TextoIndependienteconSangraPrimeraLnea"/>
        <w:rPr>
          <w:lang w:val="es-ES_tradnl"/>
        </w:rPr>
      </w:pPr>
    </w:p>
    <w:p w14:paraId="25BE6D6A" w14:textId="77777777" w:rsidR="005549CC" w:rsidRDefault="005549CC" w:rsidP="00387992">
      <w:pPr>
        <w:pStyle w:val="TextoIndependienteconSangraPrimeraLnea"/>
        <w:rPr>
          <w:lang w:val="es-ES_tradnl"/>
        </w:rPr>
      </w:pPr>
    </w:p>
    <w:p w14:paraId="1A5D6BE9" w14:textId="77777777" w:rsidR="005549CC" w:rsidRDefault="005549CC" w:rsidP="00387992">
      <w:pPr>
        <w:pStyle w:val="TextoIndependienteconSangraPrimeraLnea"/>
        <w:rPr>
          <w:lang w:val="es-ES_tradnl"/>
        </w:rPr>
      </w:pPr>
    </w:p>
    <w:p w14:paraId="301C8DBF" w14:textId="77777777" w:rsidR="005549CC" w:rsidRPr="005549CC" w:rsidRDefault="005549CC" w:rsidP="005549CC">
      <w:pPr>
        <w:pStyle w:val="TextoIndependienteconSangraPrimeraLnea"/>
        <w:rPr>
          <w:lang w:val="es-ES_tradnl"/>
        </w:rPr>
      </w:pPr>
      <w:r w:rsidRPr="005549CC">
        <w:rPr>
          <w:lang w:val="es-ES_tradnl"/>
        </w:rPr>
        <w:t>Para realizar referencias siguiendo las pautas de la séptima edición del estilo de citación de la Asociación Estadounidense de Psicología (APA), debes seguir estas recomendaciones generales:</w:t>
      </w:r>
    </w:p>
    <w:p w14:paraId="5276936E" w14:textId="77777777" w:rsidR="005549CC" w:rsidRPr="005549CC" w:rsidRDefault="005549CC" w:rsidP="005549CC">
      <w:pPr>
        <w:pStyle w:val="TextoIndependienteconSangraPrimeraLnea"/>
        <w:rPr>
          <w:lang w:val="es-ES_tradnl"/>
        </w:rPr>
      </w:pPr>
    </w:p>
    <w:p w14:paraId="2A02C1E6" w14:textId="77777777" w:rsidR="005549CC" w:rsidRPr="005549CC" w:rsidRDefault="005549CC" w:rsidP="005549CC">
      <w:pPr>
        <w:pStyle w:val="TextoIndependienteconSangraPrimeraLnea"/>
        <w:rPr>
          <w:highlight w:val="yellow"/>
          <w:lang w:val="es-ES_tradnl"/>
        </w:rPr>
      </w:pPr>
      <w:r w:rsidRPr="005549CC">
        <w:rPr>
          <w:highlight w:val="yellow"/>
          <w:lang w:val="es-ES_tradnl"/>
        </w:rPr>
        <w:t>1. **Libros:**</w:t>
      </w:r>
    </w:p>
    <w:p w14:paraId="46D54D5A" w14:textId="77777777" w:rsidR="005549CC" w:rsidRPr="005549CC" w:rsidRDefault="005549CC" w:rsidP="005549CC">
      <w:pPr>
        <w:pStyle w:val="TextoIndependienteconSangraPrimeraLnea"/>
        <w:rPr>
          <w:highlight w:val="yellow"/>
          <w:lang w:val="es-ES_tradnl"/>
        </w:rPr>
      </w:pPr>
      <w:r w:rsidRPr="005549CC">
        <w:rPr>
          <w:highlight w:val="yellow"/>
          <w:lang w:val="es-ES_tradnl"/>
        </w:rPr>
        <w:t xml:space="preserve">   Apellido del autor, Iniciales del nombre. (Año de publicación). Título del libro. Editorial.</w:t>
      </w:r>
    </w:p>
    <w:p w14:paraId="00054366" w14:textId="77777777" w:rsidR="005549CC" w:rsidRPr="005549CC" w:rsidRDefault="005549CC" w:rsidP="005549CC">
      <w:pPr>
        <w:pStyle w:val="TextoIndependienteconSangraPrimeraLnea"/>
        <w:rPr>
          <w:highlight w:val="yellow"/>
          <w:lang w:val="es-ES_tradnl"/>
        </w:rPr>
      </w:pPr>
    </w:p>
    <w:p w14:paraId="64F76164" w14:textId="77777777" w:rsidR="005549CC" w:rsidRPr="005549CC" w:rsidRDefault="005549CC" w:rsidP="005549CC">
      <w:pPr>
        <w:pStyle w:val="TextoIndependienteconSangraPrimeraLnea"/>
        <w:rPr>
          <w:highlight w:val="yellow"/>
          <w:lang w:val="es-ES_tradnl"/>
        </w:rPr>
      </w:pPr>
      <w:r w:rsidRPr="005549CC">
        <w:rPr>
          <w:highlight w:val="yellow"/>
          <w:lang w:val="es-ES_tradnl"/>
        </w:rPr>
        <w:t>2. **Artículos de revista:**</w:t>
      </w:r>
    </w:p>
    <w:p w14:paraId="01602229" w14:textId="77777777" w:rsidR="005549CC" w:rsidRPr="005549CC" w:rsidRDefault="005549CC" w:rsidP="005549CC">
      <w:pPr>
        <w:pStyle w:val="TextoIndependienteconSangraPrimeraLnea"/>
        <w:rPr>
          <w:highlight w:val="yellow"/>
          <w:lang w:val="es-ES_tradnl"/>
        </w:rPr>
      </w:pPr>
      <w:r w:rsidRPr="005549CC">
        <w:rPr>
          <w:highlight w:val="yellow"/>
          <w:lang w:val="es-ES_tradnl"/>
        </w:rPr>
        <w:t xml:space="preserve">   Apellido del autor, Iniciales del nombre. (Año de publicación). Título del artículo. Título de la Revista, volumen(número), páginas.</w:t>
      </w:r>
    </w:p>
    <w:p w14:paraId="600B1E4A" w14:textId="77777777" w:rsidR="005549CC" w:rsidRPr="005549CC" w:rsidRDefault="005549CC" w:rsidP="005549CC">
      <w:pPr>
        <w:pStyle w:val="TextoIndependienteconSangraPrimeraLnea"/>
        <w:rPr>
          <w:highlight w:val="yellow"/>
          <w:lang w:val="es-ES_tradnl"/>
        </w:rPr>
      </w:pPr>
    </w:p>
    <w:p w14:paraId="2595DAD9" w14:textId="77777777" w:rsidR="005549CC" w:rsidRPr="005549CC" w:rsidRDefault="005549CC" w:rsidP="005549CC">
      <w:pPr>
        <w:pStyle w:val="TextoIndependienteconSangraPrimeraLnea"/>
        <w:rPr>
          <w:highlight w:val="yellow"/>
          <w:lang w:val="es-ES_tradnl"/>
        </w:rPr>
      </w:pPr>
      <w:r w:rsidRPr="005549CC">
        <w:rPr>
          <w:highlight w:val="yellow"/>
          <w:lang w:val="es-ES_tradnl"/>
        </w:rPr>
        <w:t>3. **Artículos de periódico:**</w:t>
      </w:r>
    </w:p>
    <w:p w14:paraId="00F96D3C" w14:textId="77777777" w:rsidR="005549CC" w:rsidRPr="005549CC" w:rsidRDefault="005549CC" w:rsidP="005549CC">
      <w:pPr>
        <w:pStyle w:val="TextoIndependienteconSangraPrimeraLnea"/>
        <w:rPr>
          <w:highlight w:val="yellow"/>
          <w:lang w:val="es-ES_tradnl"/>
        </w:rPr>
      </w:pPr>
      <w:r w:rsidRPr="005549CC">
        <w:rPr>
          <w:highlight w:val="yellow"/>
          <w:lang w:val="es-ES_tradnl"/>
        </w:rPr>
        <w:t xml:space="preserve">   Apellido del autor, Iniciales del nombre. (Año, Mes día). Título del artículo. Nombre del Periódico, página(s).</w:t>
      </w:r>
    </w:p>
    <w:p w14:paraId="7BE04553" w14:textId="77777777" w:rsidR="005549CC" w:rsidRPr="005549CC" w:rsidRDefault="005549CC" w:rsidP="005549CC">
      <w:pPr>
        <w:pStyle w:val="TextoIndependienteconSangraPrimeraLnea"/>
        <w:rPr>
          <w:highlight w:val="yellow"/>
          <w:lang w:val="es-ES_tradnl"/>
        </w:rPr>
      </w:pPr>
    </w:p>
    <w:p w14:paraId="65D079A3" w14:textId="77777777" w:rsidR="005549CC" w:rsidRPr="005549CC" w:rsidRDefault="005549CC" w:rsidP="005549CC">
      <w:pPr>
        <w:pStyle w:val="TextoIndependienteconSangraPrimeraLnea"/>
        <w:rPr>
          <w:highlight w:val="yellow"/>
          <w:lang w:val="es-ES_tradnl"/>
        </w:rPr>
      </w:pPr>
      <w:r w:rsidRPr="005549CC">
        <w:rPr>
          <w:highlight w:val="yellow"/>
          <w:lang w:val="es-ES_tradnl"/>
        </w:rPr>
        <w:t>4. **Sitios web:**</w:t>
      </w:r>
    </w:p>
    <w:p w14:paraId="09D74A98" w14:textId="77777777" w:rsidR="005549CC" w:rsidRPr="005549CC" w:rsidRDefault="005549CC" w:rsidP="005549CC">
      <w:pPr>
        <w:pStyle w:val="TextoIndependienteconSangraPrimeraLnea"/>
        <w:rPr>
          <w:highlight w:val="yellow"/>
          <w:lang w:val="es-ES_tradnl"/>
        </w:rPr>
      </w:pPr>
      <w:r w:rsidRPr="005549CC">
        <w:rPr>
          <w:highlight w:val="yellow"/>
          <w:lang w:val="es-ES_tradnl"/>
        </w:rPr>
        <w:t xml:space="preserve">   Nombre del autor (si está disponible) o nombre de la organización. (Año de publicación o actualización). Título de la página. URL</w:t>
      </w:r>
    </w:p>
    <w:p w14:paraId="23555DAC" w14:textId="77777777" w:rsidR="005549CC" w:rsidRPr="005549CC" w:rsidRDefault="005549CC" w:rsidP="005549CC">
      <w:pPr>
        <w:pStyle w:val="TextoIndependienteconSangraPrimeraLnea"/>
        <w:rPr>
          <w:highlight w:val="yellow"/>
          <w:lang w:val="es-ES_tradnl"/>
        </w:rPr>
      </w:pPr>
    </w:p>
    <w:p w14:paraId="1CF748A8" w14:textId="77777777" w:rsidR="005549CC" w:rsidRPr="005549CC" w:rsidRDefault="005549CC" w:rsidP="005549CC">
      <w:pPr>
        <w:pStyle w:val="TextoIndependienteconSangraPrimeraLnea"/>
        <w:rPr>
          <w:highlight w:val="yellow"/>
          <w:lang w:val="es-ES_tradnl"/>
        </w:rPr>
      </w:pPr>
      <w:r w:rsidRPr="005549CC">
        <w:rPr>
          <w:highlight w:val="yellow"/>
          <w:lang w:val="es-ES_tradnl"/>
        </w:rPr>
        <w:t>5. **Fuentes electrónicas sin autor identificado:**</w:t>
      </w:r>
    </w:p>
    <w:p w14:paraId="55AB1F36" w14:textId="77777777" w:rsidR="005549CC" w:rsidRPr="005549CC" w:rsidRDefault="005549CC" w:rsidP="005549CC">
      <w:pPr>
        <w:pStyle w:val="TextoIndependienteconSangraPrimeraLnea"/>
        <w:rPr>
          <w:highlight w:val="yellow"/>
          <w:lang w:val="es-ES_tradnl"/>
        </w:rPr>
      </w:pPr>
      <w:r w:rsidRPr="005549CC">
        <w:rPr>
          <w:highlight w:val="yellow"/>
          <w:lang w:val="es-ES_tradnl"/>
        </w:rPr>
        <w:t xml:space="preserve">   Título del documento o descripción. (Año). Recuperado de URL</w:t>
      </w:r>
    </w:p>
    <w:p w14:paraId="20D92DB7" w14:textId="77777777" w:rsidR="005549CC" w:rsidRPr="005549CC" w:rsidRDefault="005549CC" w:rsidP="005549CC">
      <w:pPr>
        <w:pStyle w:val="TextoIndependienteconSangraPrimeraLnea"/>
        <w:rPr>
          <w:highlight w:val="yellow"/>
          <w:lang w:val="es-ES_tradnl"/>
        </w:rPr>
      </w:pPr>
    </w:p>
    <w:p w14:paraId="72F6179F" w14:textId="46BB89D1" w:rsidR="005549CC" w:rsidRDefault="005549CC" w:rsidP="005549CC">
      <w:pPr>
        <w:pStyle w:val="TextoIndependienteconSangraPrimeraLnea"/>
        <w:rPr>
          <w:lang w:val="es-ES_tradnl"/>
        </w:rPr>
      </w:pPr>
      <w:r w:rsidRPr="005549CC">
        <w:rPr>
          <w:highlight w:val="yellow"/>
          <w:lang w:val="es-ES_tradnl"/>
        </w:rPr>
        <w:t>Recuerda que el formato exacto puede variar dependiendo del tipo de fuente, si tiene autor o no, y otros detalles específicos. Si tienes dudas sobre cómo citar un tipo particular de fuente, te recomendaría consultar el manual oficial de la APA o alguna guía de estilo confiable que siga las pautas de la séptima edición.</w:t>
      </w:r>
    </w:p>
    <w:p w14:paraId="386C017B" w14:textId="54B16E5C" w:rsidR="005549CC" w:rsidRPr="00632EC7" w:rsidRDefault="005549CC" w:rsidP="005549CC">
      <w:pPr>
        <w:pStyle w:val="TextoIndependienteconSangraPrimeraLnea"/>
        <w:rPr>
          <w:lang w:val="es-ES_tradnl"/>
        </w:rPr>
      </w:pPr>
      <w:r>
        <w:rPr>
          <w:lang w:val="es-ES_tradnl"/>
        </w:rPr>
        <w:t>LE RECOMIENDO VER UN VIDEO DE LAS NORMAS APP SEPTMA EDICIÒN SOBRE TODO CUANDO SE CITA Y EN QUE PARTE NO PUEDO SEGUIR CORRIGIENDO PORQUE LAS REFENCIAS ESTAN MAL ENTONCES EN LA PAGINA DE PLAGIO SALE UN % ELEVADO</w:t>
      </w:r>
    </w:p>
    <w:p w14:paraId="0A30C511" w14:textId="4FD664F7" w:rsidR="000C1A7C" w:rsidRDefault="000C1A7C" w:rsidP="000741C3">
      <w:pPr>
        <w:pStyle w:val="Ttulo2"/>
        <w:numPr>
          <w:ilvl w:val="1"/>
          <w:numId w:val="2"/>
        </w:numPr>
      </w:pPr>
      <w:bookmarkStart w:id="22" w:name="_Toc166785292"/>
      <w:r>
        <w:t>Arduino</w:t>
      </w:r>
      <w:bookmarkEnd w:id="22"/>
    </w:p>
    <w:p w14:paraId="0C04D1C7" w14:textId="7439DAB2" w:rsidR="000C1A7C" w:rsidRDefault="000C1A7C" w:rsidP="00AD2A1A">
      <w:pPr>
        <w:pStyle w:val="Ttulo3"/>
        <w:numPr>
          <w:ilvl w:val="2"/>
          <w:numId w:val="2"/>
        </w:numPr>
      </w:pPr>
      <w:bookmarkStart w:id="23" w:name="_Toc166785293"/>
      <w:r>
        <w:t>Qué es Arduino</w:t>
      </w:r>
      <w:bookmarkEnd w:id="23"/>
    </w:p>
    <w:p w14:paraId="0DE118E2" w14:textId="540711BE" w:rsidR="004431CC" w:rsidRDefault="00CB7357" w:rsidP="004431CC">
      <w:pPr>
        <w:pStyle w:val="TextoIndependienteconSangraPrimeraLnea"/>
      </w:pPr>
      <w:r w:rsidRPr="00CB7357">
        <w:t xml:space="preserve">Arduino es una plataforma de código abierto ampliamente utilizada para crear proyectos de electrónica interactiva. Desde su aparición, ha revolucionado el mundo de la electrónica y la programación, permitiendo a personas de todas las edades y niveles crear de todo, desde </w:t>
      </w:r>
      <w:r w:rsidR="003E3C25">
        <w:t>circuitos</w:t>
      </w:r>
      <w:r w:rsidRPr="00CB7357">
        <w:t xml:space="preserve"> simples hasta complejos sistemas automatizados. El Arduino actúa como un microcontrolador programable capaz de interactuar con su entorno a través de entradas y salidas digitales y analógicas.</w:t>
      </w:r>
    </w:p>
    <w:p w14:paraId="2A6CA56B" w14:textId="7B8CA2DB" w:rsidR="00CB7357" w:rsidRDefault="00CB7357" w:rsidP="004431CC">
      <w:pPr>
        <w:pStyle w:val="TextoIndependienteconSangraPrimeraLnea"/>
      </w:pPr>
      <w:r w:rsidRPr="00CB7357">
        <w:t>El código Arduino está escrito en un lenguaje de programación simplificado basado en C/C++. Este código controla cómo Arduino interactúa con los componentes conectados y responde a diversas entradas y condiciones. La estructura básica de un programa Arduino incluye una función de configuración</w:t>
      </w:r>
      <w:r w:rsidR="00875ED3">
        <w:t xml:space="preserve"> (setup)</w:t>
      </w:r>
      <w:r w:rsidRPr="00CB7357">
        <w:t xml:space="preserve"> en la que se </w:t>
      </w:r>
      <w:r w:rsidR="00875ED3">
        <w:t>inicializan</w:t>
      </w:r>
      <w:r w:rsidRPr="00CB7357">
        <w:t xml:space="preserve"> las entradas y salidas, así como una función principal (bucle</w:t>
      </w:r>
      <w:r w:rsidR="0084221F">
        <w:t xml:space="preserve"> - loop</w:t>
      </w:r>
      <w:r w:rsidRPr="00CB7357">
        <w:t xml:space="preserve">) </w:t>
      </w:r>
      <w:r w:rsidR="00280B80">
        <w:t>donde el código escrito se</w:t>
      </w:r>
      <w:r w:rsidRPr="00CB7357">
        <w:t xml:space="preserve"> ejecuta repetidamente mientras la placa esté encendida. Esto permite que Arduino realice tareas específicas automáticamente una vez que se carga el programa.</w:t>
      </w:r>
      <w:sdt>
        <w:sdtPr>
          <w:id w:val="-269557198"/>
          <w:citation/>
        </w:sdtPr>
        <w:sdtContent>
          <w:r w:rsidR="00C11DA3">
            <w:fldChar w:fldCharType="begin"/>
          </w:r>
          <w:r w:rsidR="00C11DA3" w:rsidRPr="00C11DA3">
            <w:instrText xml:space="preserve"> CITATION Yúb22 \l 1033 </w:instrText>
          </w:r>
          <w:r w:rsidR="00C11DA3">
            <w:fldChar w:fldCharType="separate"/>
          </w:r>
          <w:r w:rsidR="00F17D7A">
            <w:rPr>
              <w:noProof/>
            </w:rPr>
            <w:t xml:space="preserve"> </w:t>
          </w:r>
          <w:r w:rsidR="00F17D7A" w:rsidRPr="00F17D7A">
            <w:rPr>
              <w:noProof/>
            </w:rPr>
            <w:t>[4]</w:t>
          </w:r>
          <w:r w:rsidR="00C11DA3">
            <w:fldChar w:fldCharType="end"/>
          </w:r>
        </w:sdtContent>
      </w:sdt>
    </w:p>
    <w:p w14:paraId="55E1FDCF" w14:textId="625B7F22" w:rsidR="00EB691C" w:rsidRDefault="00EB691C" w:rsidP="004431CC">
      <w:pPr>
        <w:pStyle w:val="TextoIndependienteconSangraPrimeraLnea"/>
      </w:pPr>
      <w:r w:rsidRPr="00EB691C">
        <w:t>Una de las mayores ventajas de Arduino es su flexibilidad. Se puede utilizar en muchos proyectos ya que todos sus componentes, como los sensores, dependen del esquema estándar global</w:t>
      </w:r>
      <w:r w:rsidR="00610E42">
        <w:t xml:space="preserve"> para el desarrollo de sistemas micro controlados</w:t>
      </w:r>
      <w:r w:rsidRPr="00EB691C">
        <w:t xml:space="preserve"> en Arduino</w:t>
      </w:r>
      <w:r w:rsidR="00610E42">
        <w:t>,</w:t>
      </w:r>
      <w:r w:rsidRPr="00EB691C">
        <w:t xml:space="preserve"> con los comandos de programación correspondientes según el fabricante. Su versatilidad la convierte en una herramienta ideal para estudiantes, artistas, ingenieros y aficionados.</w:t>
      </w:r>
    </w:p>
    <w:p w14:paraId="6B29157D" w14:textId="77777777" w:rsidR="00DE7A0F" w:rsidRPr="00557006" w:rsidRDefault="00DE7A0F" w:rsidP="004431CC">
      <w:pPr>
        <w:pStyle w:val="TextoIndependienteconSangraPrimeraLnea"/>
      </w:pPr>
    </w:p>
    <w:p w14:paraId="2FF08667" w14:textId="42C315F8" w:rsidR="000C1A7C" w:rsidRDefault="000C1A7C" w:rsidP="00AD2A1A">
      <w:pPr>
        <w:pStyle w:val="Ttulo3"/>
        <w:numPr>
          <w:ilvl w:val="2"/>
          <w:numId w:val="2"/>
        </w:numPr>
      </w:pPr>
      <w:bookmarkStart w:id="24" w:name="_Toc166785294"/>
      <w:r>
        <w:t>Arduino UNO</w:t>
      </w:r>
      <w:bookmarkEnd w:id="24"/>
    </w:p>
    <w:p w14:paraId="77448CE9" w14:textId="0ADA13D7" w:rsidR="00353177" w:rsidRDefault="00353177" w:rsidP="00DE7A0F">
      <w:pPr>
        <w:pStyle w:val="TextoIndependienteconSangraPrimeraLnea"/>
      </w:pPr>
      <w:r w:rsidRPr="00353177">
        <w:t>La placa Arduino UNO consta de varios componentes importantes, incluido un microcontrolador ATmega328P, puertos digitales y analógicos y una memoria EEPROM de 1 Kbyte que puede almacenar datos incluso cuando la placa está desconectada de la alimentación. Estos componentes forman la base de la funcionalidad y versatilidad de Arduino UNO en una amplia gama de aplicaciones.</w:t>
      </w:r>
    </w:p>
    <w:p w14:paraId="512E92CD" w14:textId="367EF825" w:rsidR="002D775B" w:rsidRDefault="00DE7A0F" w:rsidP="00DE7A0F">
      <w:pPr>
        <w:pStyle w:val="TextoIndependienteconSangraPrimeraLnea"/>
        <w:rPr>
          <w:rFonts w:ascii="Arial" w:hAnsi="Arial" w:cs="Arial"/>
          <w:color w:val="202122"/>
          <w:sz w:val="21"/>
          <w:szCs w:val="21"/>
          <w:shd w:val="clear" w:color="auto" w:fill="FFFFFF"/>
        </w:rPr>
      </w:pPr>
      <w:r>
        <w:rPr>
          <w:rFonts w:ascii="Arial" w:hAnsi="Arial" w:cs="Arial"/>
          <w:color w:val="202122"/>
          <w:sz w:val="21"/>
          <w:szCs w:val="21"/>
          <w:shd w:val="clear" w:color="auto" w:fill="FFFFFF"/>
        </w:rPr>
        <w:t>La placa tiene 14 pines digitales</w:t>
      </w:r>
      <w:r w:rsidR="002E4D6F">
        <w:rPr>
          <w:rFonts w:ascii="Arial" w:hAnsi="Arial" w:cs="Arial"/>
          <w:color w:val="202122"/>
          <w:sz w:val="21"/>
          <w:szCs w:val="21"/>
          <w:shd w:val="clear" w:color="auto" w:fill="FFFFFF"/>
        </w:rPr>
        <w:t xml:space="preserve"> de los cuales 6 de ellos brindan salida de PWM o llamado modulación de ancho de pulso el cual puede generar una se</w:t>
      </w:r>
      <w:r w:rsidR="002E4D6F">
        <w:rPr>
          <w:rFonts w:ascii="Arial" w:hAnsi="Arial" w:cs="Arial"/>
          <w:color w:val="202122"/>
          <w:sz w:val="21"/>
          <w:szCs w:val="21"/>
          <w:shd w:val="clear" w:color="auto" w:fill="FFFFFF"/>
          <w:lang w:val="es-ES_tradnl"/>
        </w:rPr>
        <w:t>ñal</w:t>
      </w:r>
      <w:r w:rsidR="002E4D6F" w:rsidRPr="002E4D6F">
        <w:rPr>
          <w:rFonts w:ascii="Arial" w:hAnsi="Arial" w:cs="Arial"/>
          <w:color w:val="202122"/>
          <w:sz w:val="21"/>
          <w:szCs w:val="21"/>
          <w:shd w:val="clear" w:color="auto" w:fill="FFFFFF"/>
        </w:rPr>
        <w:t xml:space="preserve"> </w:t>
      </w:r>
      <w:r w:rsidR="002E4D6F">
        <w:rPr>
          <w:rFonts w:ascii="Arial" w:hAnsi="Arial" w:cs="Arial"/>
          <w:color w:val="202122"/>
          <w:sz w:val="21"/>
          <w:szCs w:val="21"/>
          <w:shd w:val="clear" w:color="auto" w:fill="FFFFFF"/>
        </w:rPr>
        <w:t>analógica de salida partiendo de una fuente digital</w:t>
      </w:r>
      <w:r>
        <w:rPr>
          <w:rFonts w:ascii="Arial" w:hAnsi="Arial" w:cs="Arial"/>
          <w:color w:val="202122"/>
          <w:sz w:val="21"/>
          <w:szCs w:val="21"/>
          <w:shd w:val="clear" w:color="auto" w:fill="FFFFFF"/>
        </w:rPr>
        <w:t xml:space="preserve">, 6 pines analógicos y programables con el </w:t>
      </w:r>
      <w:r w:rsidRPr="00DE7A0F">
        <w:rPr>
          <w:rFonts w:ascii="Arial" w:hAnsi="Arial" w:cs="Arial"/>
          <w:sz w:val="21"/>
          <w:szCs w:val="21"/>
          <w:shd w:val="clear" w:color="auto" w:fill="FFFFFF"/>
        </w:rPr>
        <w:t>Arduino IDE</w:t>
      </w:r>
      <w:r>
        <w:rPr>
          <w:rFonts w:ascii="Arial" w:hAnsi="Arial" w:cs="Arial"/>
          <w:color w:val="202122"/>
          <w:sz w:val="21"/>
          <w:szCs w:val="21"/>
          <w:shd w:val="clear" w:color="auto" w:fill="FFFFFF"/>
        </w:rPr>
        <w:t xml:space="preserve"> (Entorno de desarrollo integrado) a través de un </w:t>
      </w:r>
      <w:r w:rsidRPr="00DE7A0F">
        <w:rPr>
          <w:rFonts w:ascii="Arial" w:hAnsi="Arial" w:cs="Arial"/>
          <w:sz w:val="21"/>
          <w:szCs w:val="21"/>
          <w:shd w:val="clear" w:color="auto" w:fill="FFFFFF"/>
        </w:rPr>
        <w:t>cable USB</w:t>
      </w:r>
      <w:r>
        <w:rPr>
          <w:rFonts w:ascii="Arial" w:hAnsi="Arial" w:cs="Arial"/>
          <w:color w:val="202122"/>
          <w:sz w:val="21"/>
          <w:szCs w:val="21"/>
          <w:shd w:val="clear" w:color="auto" w:fill="FFFFFF"/>
        </w:rPr>
        <w:t xml:space="preserve"> tipo B</w:t>
      </w:r>
      <w:r w:rsidR="002E4D6F">
        <w:rPr>
          <w:rFonts w:ascii="Arial" w:hAnsi="Arial" w:cs="Arial"/>
          <w:color w:val="202122"/>
          <w:sz w:val="21"/>
          <w:szCs w:val="21"/>
          <w:shd w:val="clear" w:color="auto" w:fill="FFFFFF"/>
        </w:rPr>
        <w:t>, memoria FLASH de 32 KB, SRAM de 2 KB, posee un LED incorporado programable, entrada VIN para alimentación externa, pines de 5V y de 3.3V</w:t>
      </w:r>
      <w:r w:rsidR="00353177">
        <w:rPr>
          <w:rFonts w:ascii="Arial" w:hAnsi="Arial" w:cs="Arial"/>
          <w:color w:val="202122"/>
          <w:sz w:val="21"/>
          <w:szCs w:val="21"/>
          <w:shd w:val="clear" w:color="auto" w:fill="FFFFFF"/>
        </w:rPr>
        <w:t>, pin de GND o tierra, pin de RESET para reiniciar la placa</w:t>
      </w:r>
      <w:r>
        <w:rPr>
          <w:rFonts w:ascii="Arial" w:hAnsi="Arial" w:cs="Arial"/>
          <w:color w:val="202122"/>
          <w:sz w:val="21"/>
          <w:szCs w:val="21"/>
          <w:shd w:val="clear" w:color="auto" w:fill="FFFFFF"/>
        </w:rPr>
        <w:t>, acepta voltajes</w:t>
      </w:r>
      <w:r w:rsidR="002E4D6F">
        <w:rPr>
          <w:rFonts w:ascii="Arial" w:hAnsi="Arial" w:cs="Arial"/>
          <w:color w:val="202122"/>
          <w:sz w:val="21"/>
          <w:szCs w:val="21"/>
          <w:shd w:val="clear" w:color="auto" w:fill="FFFFFF"/>
        </w:rPr>
        <w:t xml:space="preserve"> de entrada</w:t>
      </w:r>
      <w:r>
        <w:rPr>
          <w:rFonts w:ascii="Arial" w:hAnsi="Arial" w:cs="Arial"/>
          <w:color w:val="202122"/>
          <w:sz w:val="21"/>
          <w:szCs w:val="21"/>
          <w:shd w:val="clear" w:color="auto" w:fill="FFFFFF"/>
        </w:rPr>
        <w:t xml:space="preserve"> entre 7 y 20 voltios</w:t>
      </w:r>
      <w:r w:rsidR="002E4D6F">
        <w:rPr>
          <w:rFonts w:ascii="Arial" w:hAnsi="Arial" w:cs="Arial"/>
          <w:color w:val="202122"/>
          <w:sz w:val="21"/>
          <w:szCs w:val="21"/>
          <w:shd w:val="clear" w:color="auto" w:fill="FFFFFF"/>
        </w:rPr>
        <w:t xml:space="preserve"> y para su funcionamiento requiere de 5 voltios</w:t>
      </w:r>
      <w:r w:rsidR="00353177">
        <w:rPr>
          <w:rFonts w:ascii="Arial" w:hAnsi="Arial" w:cs="Arial"/>
          <w:color w:val="202122"/>
          <w:sz w:val="21"/>
          <w:szCs w:val="21"/>
          <w:shd w:val="clear" w:color="auto" w:fill="FFFFFF"/>
        </w:rPr>
        <w:t>, dispone de interruptores externos, Serie/UART, SPI o interfaz periférica en serie, I2C para comunicación de interfaz entre dos cables y el voltaje de referencia analógica</w:t>
      </w:r>
      <w:r>
        <w:rPr>
          <w:rFonts w:ascii="Arial" w:hAnsi="Arial" w:cs="Arial"/>
          <w:color w:val="202122"/>
          <w:sz w:val="21"/>
          <w:szCs w:val="21"/>
          <w:shd w:val="clear" w:color="auto" w:fill="FFFFFF"/>
        </w:rPr>
        <w:t xml:space="preserve">. Se le dio el nombre de Arduino UNO por su significado correspondiente a la primera de una serie de placas desarrolladas </w:t>
      </w:r>
      <w:r w:rsidR="002E4D6F">
        <w:rPr>
          <w:rFonts w:ascii="Arial" w:hAnsi="Arial" w:cs="Arial"/>
          <w:color w:val="202122"/>
          <w:sz w:val="21"/>
          <w:szCs w:val="21"/>
          <w:shd w:val="clear" w:color="auto" w:fill="FFFFFF"/>
        </w:rPr>
        <w:t>por conexión USB</w:t>
      </w:r>
      <w:r w:rsidR="00353177">
        <w:rPr>
          <w:rFonts w:ascii="Arial" w:hAnsi="Arial" w:cs="Arial"/>
          <w:color w:val="202122"/>
          <w:sz w:val="21"/>
          <w:szCs w:val="21"/>
          <w:shd w:val="clear" w:color="auto" w:fill="FFFFFF"/>
        </w:rPr>
        <w:t>.</w:t>
      </w:r>
      <w:sdt>
        <w:sdtPr>
          <w:rPr>
            <w:rFonts w:ascii="Arial" w:hAnsi="Arial" w:cs="Arial"/>
            <w:color w:val="202122"/>
            <w:sz w:val="21"/>
            <w:szCs w:val="21"/>
            <w:shd w:val="clear" w:color="auto" w:fill="FFFFFF"/>
          </w:rPr>
          <w:id w:val="431711104"/>
          <w:citation/>
        </w:sdtPr>
        <w:sdtContent>
          <w:r w:rsidR="00E20FFC">
            <w:rPr>
              <w:rFonts w:ascii="Arial" w:hAnsi="Arial" w:cs="Arial"/>
              <w:color w:val="202122"/>
              <w:sz w:val="21"/>
              <w:szCs w:val="21"/>
              <w:shd w:val="clear" w:color="auto" w:fill="FFFFFF"/>
            </w:rPr>
            <w:fldChar w:fldCharType="begin"/>
          </w:r>
          <w:r w:rsidR="00E20FFC" w:rsidRPr="00E20FFC">
            <w:rPr>
              <w:rFonts w:ascii="Arial" w:hAnsi="Arial" w:cs="Arial"/>
              <w:color w:val="202122"/>
              <w:sz w:val="21"/>
              <w:szCs w:val="21"/>
              <w:shd w:val="clear" w:color="auto" w:fill="FFFFFF"/>
            </w:rPr>
            <w:instrText xml:space="preserve"> CITATION Wik19 \l 1033 </w:instrText>
          </w:r>
          <w:r w:rsidR="00E20FFC">
            <w:rPr>
              <w:rFonts w:ascii="Arial" w:hAnsi="Arial" w:cs="Arial"/>
              <w:color w:val="202122"/>
              <w:sz w:val="21"/>
              <w:szCs w:val="21"/>
              <w:shd w:val="clear" w:color="auto" w:fill="FFFFFF"/>
            </w:rPr>
            <w:fldChar w:fldCharType="separate"/>
          </w:r>
          <w:r w:rsidR="00F17D7A">
            <w:rPr>
              <w:rFonts w:ascii="Arial" w:hAnsi="Arial" w:cs="Arial"/>
              <w:noProof/>
              <w:color w:val="202122"/>
              <w:sz w:val="21"/>
              <w:szCs w:val="21"/>
              <w:shd w:val="clear" w:color="auto" w:fill="FFFFFF"/>
            </w:rPr>
            <w:t xml:space="preserve"> </w:t>
          </w:r>
          <w:r w:rsidR="00F17D7A" w:rsidRPr="00F17D7A">
            <w:rPr>
              <w:rFonts w:ascii="Arial" w:hAnsi="Arial" w:cs="Arial"/>
              <w:noProof/>
              <w:color w:val="202122"/>
              <w:sz w:val="21"/>
              <w:szCs w:val="21"/>
              <w:shd w:val="clear" w:color="auto" w:fill="FFFFFF"/>
            </w:rPr>
            <w:t>[5]</w:t>
          </w:r>
          <w:r w:rsidR="00E20FFC">
            <w:rPr>
              <w:rFonts w:ascii="Arial" w:hAnsi="Arial" w:cs="Arial"/>
              <w:color w:val="202122"/>
              <w:sz w:val="21"/>
              <w:szCs w:val="21"/>
              <w:shd w:val="clear" w:color="auto" w:fill="FFFFFF"/>
            </w:rPr>
            <w:fldChar w:fldCharType="end"/>
          </w:r>
        </w:sdtContent>
      </w:sdt>
    </w:p>
    <w:p w14:paraId="1A256FA6" w14:textId="77777777" w:rsidR="000C0F57" w:rsidRPr="002D775B" w:rsidRDefault="000C0F57" w:rsidP="00DE7A0F">
      <w:pPr>
        <w:pStyle w:val="TextoIndependienteconSangraPrimeraLnea"/>
      </w:pPr>
    </w:p>
    <w:p w14:paraId="3DCD8549" w14:textId="38838101" w:rsidR="00060A09" w:rsidRDefault="00060A09" w:rsidP="00AD2A1A">
      <w:pPr>
        <w:pStyle w:val="Ttulo3"/>
        <w:numPr>
          <w:ilvl w:val="2"/>
          <w:numId w:val="2"/>
        </w:numPr>
      </w:pPr>
      <w:bookmarkStart w:id="25" w:name="_Toc166785295"/>
      <w:r>
        <w:t>Arduino MEGA</w:t>
      </w:r>
      <w:bookmarkEnd w:id="25"/>
    </w:p>
    <w:p w14:paraId="27F8DDCE" w14:textId="1E4C2183" w:rsidR="007C3CF1" w:rsidRPr="009E4790" w:rsidRDefault="009E4790" w:rsidP="009E4790">
      <w:pPr>
        <w:pStyle w:val="TextoIndependienteconSangraPrimeraLnea"/>
      </w:pPr>
      <w:r w:rsidRPr="009E4790">
        <w:t>Arduino Mega es una variante de la familia Arduino, conocida por su amplio conjunto de características y capacidades avanzadas. Esta placa se destaca por su abundancia de puertos de entrada/salida (I/O), lo que la hace ideal para proyectos que requieren numerosos sensores, actuadores o dispositivos periféricos.</w:t>
      </w:r>
    </w:p>
    <w:p w14:paraId="69AE62C6" w14:textId="051CF6B8" w:rsidR="009E4790" w:rsidRPr="009E4790" w:rsidRDefault="009E4790" w:rsidP="009E4790">
      <w:pPr>
        <w:pStyle w:val="TextoIndependienteconSangraPrimeraLnea"/>
      </w:pPr>
      <w:r w:rsidRPr="009E4790">
        <w:t xml:space="preserve">El Arduino Mega se utiliza en una amplia gama de aplicaciones, desde proyectos de hobby hasta aplicaciones industriales. Su capacidad para manejar múltiples entradas y salidas lo hace ideal para proyectos de domótica, automatización industrial, robótica y sistemas de control. El Arduino Mega está equipado con un microcontrolador ATmega2560, que ofrece una potencia de procesamiento significativamente mayor en comparación con otros modelos de Arduino. Con una velocidad de reloj de hasta 16 MHz, este microcontrolador es capaz de manejar tareas complejas con facilidad. </w:t>
      </w:r>
      <w:r w:rsidR="009F5C42">
        <w:t>Disponiendo de</w:t>
      </w:r>
      <w:r w:rsidRPr="009E4790">
        <w:t xml:space="preserve"> 256 KB de memoria flash y 8 KB de RAM, los desarrolladores tienen suficiente espacio para almacenar programas y datos, lo que permite la creación de proyectos más grandes y sofisticados.</w:t>
      </w:r>
    </w:p>
    <w:p w14:paraId="2402EE9B" w14:textId="6B551B2B" w:rsidR="009E4790" w:rsidRDefault="009E4790" w:rsidP="009E4790">
      <w:pPr>
        <w:pStyle w:val="TextoIndependienteconSangraPrimeraLnea"/>
      </w:pPr>
      <w:r w:rsidRPr="009E4790">
        <w:t>El Arduino Mega</w:t>
      </w:r>
      <w:r w:rsidR="0091153B">
        <w:t xml:space="preserve"> además de incluir todo lo que dispone el Arduino UNO, también</w:t>
      </w:r>
      <w:r w:rsidRPr="009E4790">
        <w:t xml:space="preserve"> cuenta con </w:t>
      </w:r>
      <w:r w:rsidR="0091153B">
        <w:t>la</w:t>
      </w:r>
      <w:r w:rsidRPr="009E4790">
        <w:t xml:space="preserve"> impresionante</w:t>
      </w:r>
      <w:r w:rsidR="0091153B">
        <w:t xml:space="preserve"> cantidad</w:t>
      </w:r>
      <w:r w:rsidRPr="009E4790">
        <w:t xml:space="preserve"> de 54 pines de entrada/salida, incluidos 14 pines PWM y 16 pines analógicos. Esta abundancia de puertos proporciona una flexibilidad excepcional para conectar una variedad de dispositivos y periféricos externos.</w:t>
      </w:r>
    </w:p>
    <w:p w14:paraId="3B00239A" w14:textId="77777777" w:rsidR="00B81652" w:rsidRDefault="00B81652" w:rsidP="009E4790">
      <w:pPr>
        <w:pStyle w:val="TextoIndependienteconSangraPrimeraLnea"/>
      </w:pPr>
    </w:p>
    <w:p w14:paraId="13B75C16" w14:textId="3E51B3D7" w:rsidR="00B81652" w:rsidRDefault="00B81652" w:rsidP="009E4790">
      <w:pPr>
        <w:pStyle w:val="TextoIndependienteconSangraPrimeraLnea"/>
      </w:pPr>
      <w:r w:rsidRPr="00B81652">
        <w:t>Arduino Mega es una versión de la familia Arduino conocida por su amplia funcionalidad y características avanzadas. Esta placa tiene múltiples puertos de entrada/salida (E/S), lo que la hace ideal para proyectos que requieren múltiples sensores, actuadores o periféricos. El Arduino Mega se utiliza en una amplia gama de aplicaciones, desde proyectos de hobby hasta aplicaciones industriales. La capacidad de manejar múltiples entradas y salidas lo hace ideal para proyectos de domótica, automatización industrial, robótica y sistemas de control. El Arduino Mega está equipado con el microcontrolador ATmega2560, que ofrece una potencia de procesamiento significativamente mayor que otros modelos de Arduino. Con una frecuencia de reloj de hasta 16 MHz, este microcontrolador puede realizar tareas complejas con facilidad. Con 256 KB de memoria flash y 8 KB de RAM, los desarrolladores tienen suficiente espacio para almacenar programas y datos para afrontar proyectos más grandes y avanzados. Además de todas las características del Arduino UNO, el Arduino Mega tiene 54 pines de entrada/salida, incluidos 14 pines PWM y 16 pines analógicos. Esta abundancia de puertos proporciona una flexibilidad excepcional para conectar una variedad de dispositivos y periféricos externos.</w:t>
      </w:r>
      <w:sdt>
        <w:sdtPr>
          <w:id w:val="-738391701"/>
          <w:citation/>
        </w:sdtPr>
        <w:sdtContent>
          <w:r w:rsidR="00F1701C">
            <w:fldChar w:fldCharType="begin"/>
          </w:r>
          <w:r w:rsidR="00F1701C">
            <w:rPr>
              <w:lang w:val="es-ES_tradnl"/>
            </w:rPr>
            <w:instrText xml:space="preserve"> CITATION res15 \l 1034 </w:instrText>
          </w:r>
          <w:r w:rsidR="00F1701C">
            <w:fldChar w:fldCharType="separate"/>
          </w:r>
          <w:r w:rsidR="00F17D7A">
            <w:rPr>
              <w:noProof/>
              <w:lang w:val="es-ES_tradnl"/>
            </w:rPr>
            <w:t xml:space="preserve"> </w:t>
          </w:r>
          <w:r w:rsidR="00F17D7A" w:rsidRPr="00F17D7A">
            <w:rPr>
              <w:noProof/>
              <w:lang w:val="es-ES_tradnl"/>
            </w:rPr>
            <w:t>[6]</w:t>
          </w:r>
          <w:r w:rsidR="00F1701C">
            <w:fldChar w:fldCharType="end"/>
          </w:r>
        </w:sdtContent>
      </w:sdt>
    </w:p>
    <w:p w14:paraId="77DA2A7A" w14:textId="77777777" w:rsidR="009E4790" w:rsidRPr="007C3CF1" w:rsidRDefault="009E4790" w:rsidP="009E4790">
      <w:pPr>
        <w:pStyle w:val="TextoIndependienteconSangraPrimeraLnea"/>
      </w:pPr>
    </w:p>
    <w:p w14:paraId="0E142F7A" w14:textId="1E433711" w:rsidR="00ED5743" w:rsidRDefault="00060A09" w:rsidP="00ED5743">
      <w:pPr>
        <w:pStyle w:val="Ttulo3"/>
        <w:numPr>
          <w:ilvl w:val="2"/>
          <w:numId w:val="2"/>
        </w:numPr>
      </w:pPr>
      <w:bookmarkStart w:id="26" w:name="_Toc166785296"/>
      <w:r>
        <w:t>Arduino NANO</w:t>
      </w:r>
      <w:bookmarkEnd w:id="26"/>
    </w:p>
    <w:p w14:paraId="13A439D5" w14:textId="5F349B3D" w:rsidR="0063192D" w:rsidRDefault="00E2621F" w:rsidP="008F23A1">
      <w:pPr>
        <w:pStyle w:val="TextoIndependienteconSangraPrimeraLnea"/>
      </w:pPr>
      <w:r>
        <w:t>El Arduino NANO es otra de las variantes del Arduino UNO que dispone de características útiles por su di</w:t>
      </w:r>
      <w:r w:rsidRPr="008F23A1">
        <w:t>seño</w:t>
      </w:r>
      <w:r w:rsidRPr="00E2621F">
        <w:t xml:space="preserve"> </w:t>
      </w:r>
      <w:r>
        <w:t>compacto y versátil principalmente en proyectos donde el espacio es reducido, conservando la mayoría de posibilidades del Arduino UNO.</w:t>
      </w:r>
      <w:r w:rsidR="00A37642">
        <w:t xml:space="preserve"> </w:t>
      </w:r>
    </w:p>
    <w:p w14:paraId="440DBBE0" w14:textId="4934475A" w:rsidR="008F23A1" w:rsidRDefault="008F23A1" w:rsidP="008F23A1">
      <w:pPr>
        <w:pStyle w:val="TextoIndependienteconSangraPrimeraLnea"/>
      </w:pPr>
      <w:r w:rsidRPr="008F23A1">
        <w:t>La placa Arduino Nano cuenta con el procesador ATmega328, capaz de ejecutar tareas complejas a pesar de su tamaño. No te dejes engañar por su diminuto perfil; este pequeño dispositivo puede hacer maravillas. Con una memoria flash de 32 KB, 2 KB de SRAM y 1 KB de EEPROM, tiene espacio suficiente para todo tipo de proyectos, desde pequeños hasta grandes.</w:t>
      </w:r>
    </w:p>
    <w:p w14:paraId="3A566B49" w14:textId="0E23B0EC" w:rsidR="00001CA2" w:rsidRDefault="00001CA2" w:rsidP="008F23A1">
      <w:pPr>
        <w:pStyle w:val="TextoIndependienteconSangraPrimeraLnea"/>
      </w:pPr>
      <w:r w:rsidRPr="00001CA2">
        <w:t xml:space="preserve">Cuando hablamos de conectividad, la Nano </w:t>
      </w:r>
      <w:r>
        <w:t>cuenta c</w:t>
      </w:r>
      <w:r w:rsidRPr="00001CA2">
        <w:t>on un puerto mini-USB, pu</w:t>
      </w:r>
      <w:r>
        <w:t>diendo</w:t>
      </w:r>
      <w:r w:rsidRPr="00001CA2">
        <w:t xml:space="preserve"> conectarla fácilmente a tu computadora para cargar programas o para alimentación</w:t>
      </w:r>
      <w:r w:rsidR="00AA1F45">
        <w:t xml:space="preserve">, </w:t>
      </w:r>
      <w:r w:rsidR="00AA1F45" w:rsidRPr="00AA1F45">
        <w:t>14 pines digitales GPIO (6 de ellos pueden ser utilizados como salidas PWM) y 8 pines analógicos</w:t>
      </w:r>
      <w:r w:rsidRPr="00001CA2">
        <w:t>. También tiene capacidades UART, SPI y I2C, lo que te permite conectarla a una multitud de sensores y dispositivos periféricos.</w:t>
      </w:r>
      <w:r w:rsidR="002606A6">
        <w:t xml:space="preserve"> </w:t>
      </w:r>
      <w:r w:rsidR="002606A6" w:rsidRPr="002606A6">
        <w:t>La placa incluye un regulador de voltaje integrado que permite alimentarla con una fuente externa entre 7 y 12 voltios</w:t>
      </w:r>
      <w:r w:rsidR="002C2F12">
        <w:t xml:space="preserve"> y una tensión promedio de 5 voltios</w:t>
      </w:r>
      <w:r w:rsidR="002606A6">
        <w:t>.</w:t>
      </w:r>
    </w:p>
    <w:p w14:paraId="35C0BC02" w14:textId="77777777" w:rsidR="00A37642" w:rsidRDefault="00A37642" w:rsidP="00A37642">
      <w:pPr>
        <w:pStyle w:val="TextoIndependienteconSangraPrimeraLnea"/>
      </w:pPr>
      <w:r w:rsidRPr="008F23A1">
        <w:t>Una de las ventajas de la Arduino Nano es su compatibilidad con diversas plataformas de desarrollo. Puedes usarlo con Arduino IDE o incluso con otras herramientas, lo que le da una flexibilidad sorprendente.</w:t>
      </w:r>
    </w:p>
    <w:p w14:paraId="0A46F513" w14:textId="4EB64F32" w:rsidR="00A37642" w:rsidRDefault="00EC4356" w:rsidP="008F23A1">
      <w:pPr>
        <w:pStyle w:val="TextoIndependienteconSangraPrimeraLnea"/>
      </w:pPr>
      <w:r>
        <w:t xml:space="preserve">El software es sencillo de implementar y puede trabajar con otras placas similares debido a su software libre, bajo consumo de energía y adaptable a instalación con cualquier equipo. Una de sus desventajas </w:t>
      </w:r>
      <w:r w:rsidR="00FC738D">
        <w:t>más</w:t>
      </w:r>
      <w:r>
        <w:t xml:space="preserve"> claras es la minoría de puertos de entrada y salida.</w:t>
      </w:r>
      <w:sdt>
        <w:sdtPr>
          <w:id w:val="-575821987"/>
          <w:citation/>
        </w:sdtPr>
        <w:sdtContent>
          <w:r w:rsidR="00393CEA">
            <w:fldChar w:fldCharType="begin"/>
          </w:r>
          <w:r w:rsidR="00393CEA" w:rsidRPr="00393CEA">
            <w:instrText xml:space="preserve"> CITATION Tod24 \l 1033 </w:instrText>
          </w:r>
          <w:r w:rsidR="00393CEA">
            <w:fldChar w:fldCharType="separate"/>
          </w:r>
          <w:r w:rsidR="00F17D7A">
            <w:rPr>
              <w:noProof/>
            </w:rPr>
            <w:t xml:space="preserve"> </w:t>
          </w:r>
          <w:r w:rsidR="00F17D7A" w:rsidRPr="00F17D7A">
            <w:rPr>
              <w:noProof/>
            </w:rPr>
            <w:t>[7]</w:t>
          </w:r>
          <w:r w:rsidR="00393CEA">
            <w:fldChar w:fldCharType="end"/>
          </w:r>
        </w:sdtContent>
      </w:sdt>
    </w:p>
    <w:p w14:paraId="278E8E10" w14:textId="77777777" w:rsidR="009F6713" w:rsidRPr="00E2621F" w:rsidRDefault="009F6713" w:rsidP="008F23A1">
      <w:pPr>
        <w:pStyle w:val="TextoIndependienteconSangraPrimeraLnea"/>
      </w:pPr>
    </w:p>
    <w:p w14:paraId="7AA15BC3" w14:textId="4B6AE6EB" w:rsidR="00ED5743" w:rsidRDefault="00ED5743" w:rsidP="00ED5743">
      <w:pPr>
        <w:pStyle w:val="Ttulo3"/>
        <w:numPr>
          <w:ilvl w:val="2"/>
          <w:numId w:val="2"/>
        </w:numPr>
      </w:pPr>
      <w:bookmarkStart w:id="27" w:name="_Toc166785297"/>
      <w:r>
        <w:t>Arduino IDE</w:t>
      </w:r>
      <w:bookmarkEnd w:id="27"/>
    </w:p>
    <w:p w14:paraId="602AA9AF" w14:textId="77777777" w:rsidR="009F6713" w:rsidRDefault="009F6713" w:rsidP="003C13DA">
      <w:pPr>
        <w:pStyle w:val="TextoIndependienteconSangraPrimeraLnea"/>
      </w:pPr>
      <w:r>
        <w:t>Arduino IDE es un entorno de desarrollo integrado para programar y cargar código para placas de microcontroladores Arduino. El software ofrece una interfaz intuitiva y fácil de usar diseñada para personas con diferentes niveles de experiencia, desde principiantes hasta desarrolladores experimentados.</w:t>
      </w:r>
    </w:p>
    <w:p w14:paraId="60FBF749" w14:textId="127CE2D0" w:rsidR="009F6713" w:rsidRDefault="009F6713" w:rsidP="003C13DA">
      <w:pPr>
        <w:pStyle w:val="TextoIndependienteconSangraPrimeraLnea"/>
      </w:pPr>
      <w:r>
        <w:t xml:space="preserve">Uno de los aspectos más destacables del IDE de Arduino es su sencillez. Está diseñado para ser amigable y accesible, lo que permite a los usuarios escribir y probar código sin complicaciones innecesarias. El entorno </w:t>
      </w:r>
      <w:r w:rsidR="00F66ABF">
        <w:t>está basado en los</w:t>
      </w:r>
      <w:r>
        <w:t xml:space="preserve"> lenguajes de </w:t>
      </w:r>
      <w:r w:rsidR="00F66ABF">
        <w:t>programación de</w:t>
      </w:r>
      <w:r>
        <w:t xml:space="preserve"> C y C++, lo que proporciona una plataforma versátil para crear aplicaciones electrónicas</w:t>
      </w:r>
      <w:r w:rsidR="00DB44AC">
        <w:t xml:space="preserve"> o sistemas </w:t>
      </w:r>
      <w:r w:rsidR="00C420D5">
        <w:t>micro controlados</w:t>
      </w:r>
      <w:r>
        <w:t>.</w:t>
      </w:r>
    </w:p>
    <w:p w14:paraId="527D952A" w14:textId="17958A97" w:rsidR="003C13DA" w:rsidRDefault="009F6713" w:rsidP="003C13DA">
      <w:pPr>
        <w:pStyle w:val="TextoIndependienteconSangraPrimeraLnea"/>
      </w:pPr>
      <w:r>
        <w:t>El IDE de Arduino facilita este proceso al usuario mediante la compilación y carga de modelos.</w:t>
      </w:r>
      <w:r w:rsidR="003C13DA">
        <w:t xml:space="preserve"> El código fuente, también conocido como "sketch", se escribe en la interfaz y se compila antes de cargarlo en la placa Arduino mediante un cable USB. El software se encarga de configuraciones más técnicas, lo que permite a los usuarios centrarse en la lógica y la funcionalidad de sus proyectos.</w:t>
      </w:r>
    </w:p>
    <w:p w14:paraId="5F2991A6" w14:textId="01125A41" w:rsidR="009F6713" w:rsidRDefault="003C13DA" w:rsidP="003C13DA">
      <w:pPr>
        <w:pStyle w:val="TextoIndependienteconSangraPrimeraLnea"/>
      </w:pPr>
      <w:r>
        <w:t>La comunidad Arduino ha contribuido a la creación de una extensa biblioteca de recursos para Arduino IDE. Los usuarios tienen acceso a una variedad de ejemplos, bibliotecas y documentación para facilitar el aprendizaje y la creación de proyectos. Este ecosistema colaborativo fomenta la innovación y la experimentación, permitiendo a los usuarios compartir ideas y encontrar soluciones a problemas comunes.</w:t>
      </w:r>
      <w:sdt>
        <w:sdtPr>
          <w:id w:val="-915238003"/>
          <w:citation/>
        </w:sdtPr>
        <w:sdtContent>
          <w:r w:rsidR="00A259F9">
            <w:fldChar w:fldCharType="begin"/>
          </w:r>
          <w:r w:rsidR="00A259F9" w:rsidRPr="00A259F9">
            <w:instrText xml:space="preserve"> CITATION Col19 \l 1033 </w:instrText>
          </w:r>
          <w:r w:rsidR="00A259F9">
            <w:fldChar w:fldCharType="separate"/>
          </w:r>
          <w:r w:rsidR="00F17D7A">
            <w:rPr>
              <w:noProof/>
            </w:rPr>
            <w:t xml:space="preserve"> </w:t>
          </w:r>
          <w:r w:rsidR="00F17D7A" w:rsidRPr="00F17D7A">
            <w:rPr>
              <w:noProof/>
            </w:rPr>
            <w:t>[8]</w:t>
          </w:r>
          <w:r w:rsidR="00A259F9">
            <w:fldChar w:fldCharType="end"/>
          </w:r>
        </w:sdtContent>
      </w:sdt>
    </w:p>
    <w:p w14:paraId="28D7B067" w14:textId="77777777" w:rsidR="00C420D5" w:rsidRPr="009F6713" w:rsidRDefault="00C420D5" w:rsidP="003C13DA">
      <w:pPr>
        <w:pStyle w:val="TextoIndependienteconSangraPrimeraLnea"/>
      </w:pPr>
    </w:p>
    <w:p w14:paraId="5F5D41D5" w14:textId="7BB66D8A" w:rsidR="00060A09" w:rsidRDefault="003F0540" w:rsidP="00AD2A1A">
      <w:pPr>
        <w:pStyle w:val="Ttulo3"/>
        <w:numPr>
          <w:ilvl w:val="2"/>
          <w:numId w:val="2"/>
        </w:numPr>
      </w:pPr>
      <w:bookmarkStart w:id="28" w:name="_Toc166785298"/>
      <w:r>
        <w:t>Módulos</w:t>
      </w:r>
      <w:r w:rsidR="00060A09">
        <w:t xml:space="preserve"> en Arduino</w:t>
      </w:r>
      <w:bookmarkEnd w:id="28"/>
    </w:p>
    <w:p w14:paraId="5E2BEA24" w14:textId="29A9EF7D" w:rsidR="0006745F" w:rsidRDefault="00BE62BB" w:rsidP="00B62BE4">
      <w:pPr>
        <w:pStyle w:val="TextoIndependienteconSangraPrimeraLnea"/>
      </w:pPr>
      <w:r>
        <w:t xml:space="preserve">Los </w:t>
      </w:r>
      <w:r w:rsidR="0006745F">
        <w:t>módulos</w:t>
      </w:r>
      <w:r>
        <w:t xml:space="preserve"> </w:t>
      </w:r>
      <w:r w:rsidR="0006745F">
        <w:t xml:space="preserve">para Arduino son una herramienta extra que permite ampliar las capacidades de lo que ya podemos hacer con él. Arduino actúa como el cerebro y los distintos módulos o sensores se podrían reflejar como el resto de cuerpo y los sentidos de nuestro proyecto. Aunque eso no es todo, ya que no se puede comparar a una persona con un robot, también existen </w:t>
      </w:r>
      <w:r w:rsidR="00F0153B">
        <w:t>módulos</w:t>
      </w:r>
      <w:r w:rsidR="0006745F">
        <w:t xml:space="preserve"> en Arduino que cumplen con funciones </w:t>
      </w:r>
      <w:r w:rsidR="00F0153B">
        <w:t>más allá de los sentidos, como los módulos de comunicación, amplificadores, traductores y pantallas.</w:t>
      </w:r>
      <w:sdt>
        <w:sdtPr>
          <w:id w:val="-590393777"/>
          <w:citation/>
        </w:sdtPr>
        <w:sdtContent>
          <w:r w:rsidR="009D2C68">
            <w:fldChar w:fldCharType="begin"/>
          </w:r>
          <w:r w:rsidR="009D2C68" w:rsidRPr="009D2C68">
            <w:instrText xml:space="preserve"> CITATION res24 \l 1033 </w:instrText>
          </w:r>
          <w:r w:rsidR="009D2C68">
            <w:fldChar w:fldCharType="separate"/>
          </w:r>
          <w:r w:rsidR="00F17D7A">
            <w:rPr>
              <w:noProof/>
            </w:rPr>
            <w:t xml:space="preserve"> </w:t>
          </w:r>
          <w:r w:rsidR="00F17D7A" w:rsidRPr="00F17D7A">
            <w:rPr>
              <w:noProof/>
            </w:rPr>
            <w:t>[9]</w:t>
          </w:r>
          <w:r w:rsidR="009D2C68">
            <w:fldChar w:fldCharType="end"/>
          </w:r>
        </w:sdtContent>
      </w:sdt>
    </w:p>
    <w:p w14:paraId="3620EB46" w14:textId="43CA7FE5" w:rsidR="000171FA" w:rsidRDefault="000171FA" w:rsidP="00B62BE4">
      <w:pPr>
        <w:pStyle w:val="TextoIndependienteconSangraPrimeraLnea"/>
      </w:pPr>
      <w:r>
        <w:t xml:space="preserve">Muchos módulos y placas de expansión permiten aumentar las posibilidades realizables con Arduino, pudiendo crear proyectos interesantes aplicando principalmente lógica, </w:t>
      </w:r>
      <w:r w:rsidR="00D90AEA">
        <w:t>y</w:t>
      </w:r>
      <w:r>
        <w:t xml:space="preserve">a que gracias a la comunidad </w:t>
      </w:r>
      <w:r w:rsidR="00D90AEA">
        <w:t>se</w:t>
      </w:r>
      <w:r>
        <w:t xml:space="preserve"> ha</w:t>
      </w:r>
      <w:r w:rsidR="00D90AEA">
        <w:t>n</w:t>
      </w:r>
      <w:r>
        <w:t xml:space="preserve"> desarrollado diversidad de módulos</w:t>
      </w:r>
      <w:r w:rsidR="00D90AEA">
        <w:t xml:space="preserve"> los cuales poseen</w:t>
      </w:r>
      <w:r>
        <w:t xml:space="preserve"> guías y manuales que ayudan al entendimiento de como conectar y el funcionamiento de los mismos</w:t>
      </w:r>
      <w:r w:rsidR="00D90AEA">
        <w:t>. Lo mejor es que es de uso libre, así que todos los módulos tienen un estándar por el cual fueron fabricados para que sean utilizados por software y hardware de Arduino.</w:t>
      </w:r>
    </w:p>
    <w:p w14:paraId="4A993F0B" w14:textId="5E114494" w:rsidR="00D90AEA" w:rsidRDefault="007A104E" w:rsidP="00B62BE4">
      <w:pPr>
        <w:pStyle w:val="TextoIndependienteconSangraPrimeraLnea"/>
      </w:pPr>
      <w:r>
        <w:t>Entre los módulos que existen tenemos:</w:t>
      </w:r>
    </w:p>
    <w:p w14:paraId="5780BF93" w14:textId="4A8A4400" w:rsidR="007A104E" w:rsidRDefault="00B62BE4" w:rsidP="009D2C68">
      <w:pPr>
        <w:pStyle w:val="TextoIndependienteconSangraPrimeraLnea"/>
        <w:numPr>
          <w:ilvl w:val="0"/>
          <w:numId w:val="21"/>
        </w:numPr>
      </w:pPr>
      <w:r>
        <w:t>Módulos de diodo laser.</w:t>
      </w:r>
    </w:p>
    <w:p w14:paraId="46B578B9" w14:textId="2B6F5A93" w:rsidR="00B62BE4" w:rsidRDefault="00B62BE4" w:rsidP="009D2C68">
      <w:pPr>
        <w:pStyle w:val="TextoIndependienteconSangraPrimeraLnea"/>
        <w:numPr>
          <w:ilvl w:val="0"/>
          <w:numId w:val="21"/>
        </w:numPr>
      </w:pPr>
      <w:r>
        <w:t xml:space="preserve">Módulos </w:t>
      </w:r>
      <w:r w:rsidR="000B4778">
        <w:t>Wifi</w:t>
      </w:r>
      <w:r>
        <w:t>.</w:t>
      </w:r>
    </w:p>
    <w:p w14:paraId="4259B461" w14:textId="05BE2BD2" w:rsidR="00B62BE4" w:rsidRDefault="00B62BE4" w:rsidP="009D2C68">
      <w:pPr>
        <w:pStyle w:val="TextoIndependienteconSangraPrimeraLnea"/>
        <w:numPr>
          <w:ilvl w:val="0"/>
          <w:numId w:val="21"/>
        </w:numPr>
      </w:pPr>
      <w:r>
        <w:t>Pantallas LED y OLED.</w:t>
      </w:r>
    </w:p>
    <w:p w14:paraId="6BA3BF39" w14:textId="3D1F9748" w:rsidR="00B62BE4" w:rsidRDefault="00B62BE4" w:rsidP="009D2C68">
      <w:pPr>
        <w:pStyle w:val="TextoIndependienteconSangraPrimeraLnea"/>
        <w:numPr>
          <w:ilvl w:val="0"/>
          <w:numId w:val="21"/>
        </w:numPr>
      </w:pPr>
      <w:r>
        <w:t>Módulos Bluetooth.</w:t>
      </w:r>
    </w:p>
    <w:p w14:paraId="7D86FF36" w14:textId="6C61AF5C" w:rsidR="00B62BE4" w:rsidRDefault="00B62BE4" w:rsidP="009D2C68">
      <w:pPr>
        <w:pStyle w:val="TextoIndependienteconSangraPrimeraLnea"/>
        <w:numPr>
          <w:ilvl w:val="0"/>
          <w:numId w:val="21"/>
        </w:numPr>
      </w:pPr>
      <w:r>
        <w:t>Ethernet Shield.</w:t>
      </w:r>
    </w:p>
    <w:p w14:paraId="7A914BB0" w14:textId="0D50ACE2" w:rsidR="00B62BE4" w:rsidRDefault="000B4778" w:rsidP="009D2C68">
      <w:pPr>
        <w:pStyle w:val="TextoIndependienteconSangraPrimeraLnea"/>
        <w:numPr>
          <w:ilvl w:val="0"/>
          <w:numId w:val="21"/>
        </w:numPr>
      </w:pPr>
      <w:r>
        <w:t>Módulo</w:t>
      </w:r>
      <w:r w:rsidR="00B62BE4">
        <w:t xml:space="preserve"> grabador de voz.</w:t>
      </w:r>
    </w:p>
    <w:p w14:paraId="49639113" w14:textId="69F2950A" w:rsidR="00B62BE4" w:rsidRDefault="00B62BE4" w:rsidP="009D2C68">
      <w:pPr>
        <w:pStyle w:val="TextoIndependienteconSangraPrimeraLnea"/>
        <w:numPr>
          <w:ilvl w:val="0"/>
          <w:numId w:val="21"/>
        </w:numPr>
      </w:pPr>
      <w:r>
        <w:t>Módulo lector RFID.</w:t>
      </w:r>
    </w:p>
    <w:p w14:paraId="1A4C8018" w14:textId="608C3179" w:rsidR="000B4778" w:rsidRDefault="000C6D17" w:rsidP="009D2C68">
      <w:pPr>
        <w:pStyle w:val="TextoIndependienteconSangraPrimeraLnea"/>
        <w:numPr>
          <w:ilvl w:val="0"/>
          <w:numId w:val="21"/>
        </w:numPr>
      </w:pPr>
      <w:r>
        <w:t>Módulo reloj.</w:t>
      </w:r>
    </w:p>
    <w:p w14:paraId="7D52EACF" w14:textId="603753BA" w:rsidR="000C6D17" w:rsidRDefault="000C6D17" w:rsidP="009D2C68">
      <w:pPr>
        <w:pStyle w:val="TextoIndependienteconSangraPrimeraLnea"/>
        <w:numPr>
          <w:ilvl w:val="0"/>
          <w:numId w:val="21"/>
        </w:numPr>
      </w:pPr>
      <w:r>
        <w:t>Módulo micro SD.</w:t>
      </w:r>
    </w:p>
    <w:p w14:paraId="4593F16B" w14:textId="74156324" w:rsidR="000C6D17" w:rsidRDefault="000C6D17" w:rsidP="009D2C68">
      <w:pPr>
        <w:pStyle w:val="TextoIndependienteconSangraPrimeraLnea"/>
        <w:numPr>
          <w:ilvl w:val="0"/>
          <w:numId w:val="21"/>
        </w:numPr>
        <w:rPr>
          <w:lang w:val="en-US"/>
        </w:rPr>
      </w:pPr>
      <w:r>
        <w:t>Módulo rel</w:t>
      </w:r>
      <w:r>
        <w:rPr>
          <w:lang w:val="es-ES_tradnl"/>
        </w:rPr>
        <w:t>é</w:t>
      </w:r>
      <w:r>
        <w:rPr>
          <w:lang w:val="en-US"/>
        </w:rPr>
        <w:t>.</w:t>
      </w:r>
    </w:p>
    <w:p w14:paraId="5F52C7D4" w14:textId="0EF1C8BE" w:rsidR="000C6D17" w:rsidRDefault="000C6D17" w:rsidP="009D2C68">
      <w:pPr>
        <w:pStyle w:val="TextoIndependienteconSangraPrimeraLnea"/>
        <w:numPr>
          <w:ilvl w:val="0"/>
          <w:numId w:val="21"/>
        </w:numPr>
        <w:rPr>
          <w:lang w:val="en-US"/>
        </w:rPr>
      </w:pPr>
      <w:r>
        <w:rPr>
          <w:lang w:val="en-US"/>
        </w:rPr>
        <w:t>Ring neopixel.</w:t>
      </w:r>
    </w:p>
    <w:p w14:paraId="6CAEDBB1" w14:textId="0D551DD9" w:rsidR="000C6D17" w:rsidRDefault="000C6D17" w:rsidP="009D2C68">
      <w:pPr>
        <w:pStyle w:val="TextoIndependienteconSangraPrimeraLnea"/>
        <w:numPr>
          <w:ilvl w:val="0"/>
          <w:numId w:val="21"/>
        </w:numPr>
      </w:pPr>
      <w:r w:rsidRPr="000C6D17">
        <w:t>Displays de 7 segmentos.</w:t>
      </w:r>
    </w:p>
    <w:p w14:paraId="1566B4B9" w14:textId="672FCC15" w:rsidR="000C6D17" w:rsidRDefault="000C6D17" w:rsidP="009D2C68">
      <w:pPr>
        <w:pStyle w:val="TextoIndependienteconSangraPrimeraLnea"/>
        <w:numPr>
          <w:ilvl w:val="0"/>
          <w:numId w:val="21"/>
        </w:numPr>
      </w:pPr>
      <w:r>
        <w:t>Módulo player mini MP3.</w:t>
      </w:r>
    </w:p>
    <w:p w14:paraId="2FB525A9" w14:textId="4A90488F" w:rsidR="000C6D17" w:rsidRDefault="000C6D17" w:rsidP="009D2C68">
      <w:pPr>
        <w:pStyle w:val="TextoIndependienteconSangraPrimeraLnea"/>
        <w:numPr>
          <w:ilvl w:val="0"/>
          <w:numId w:val="21"/>
        </w:numPr>
      </w:pPr>
      <w:r>
        <w:t>Módulo sensor táctil.</w:t>
      </w:r>
    </w:p>
    <w:p w14:paraId="1C3C77E2" w14:textId="4FE06247" w:rsidR="000C6D17" w:rsidRDefault="000C6D17" w:rsidP="009D2C68">
      <w:pPr>
        <w:pStyle w:val="TextoIndependienteconSangraPrimeraLnea"/>
        <w:numPr>
          <w:ilvl w:val="0"/>
          <w:numId w:val="21"/>
        </w:numPr>
      </w:pPr>
      <w:r>
        <w:t>Módulos sensores de proximidad.</w:t>
      </w:r>
    </w:p>
    <w:p w14:paraId="6E2711C9" w14:textId="1E6F9535" w:rsidR="000C6D17" w:rsidRDefault="000C6D17" w:rsidP="009D2C68">
      <w:pPr>
        <w:pStyle w:val="TextoIndependienteconSangraPrimeraLnea"/>
        <w:numPr>
          <w:ilvl w:val="0"/>
          <w:numId w:val="21"/>
        </w:numPr>
      </w:pPr>
      <w:r>
        <w:t>Mando a distancia.</w:t>
      </w:r>
    </w:p>
    <w:p w14:paraId="39BBD82A" w14:textId="215FA618" w:rsidR="000C6D17" w:rsidRDefault="000C6D17" w:rsidP="009D2C68">
      <w:pPr>
        <w:pStyle w:val="TextoIndependienteconSangraPrimeraLnea"/>
        <w:numPr>
          <w:ilvl w:val="0"/>
          <w:numId w:val="21"/>
        </w:numPr>
      </w:pPr>
      <w:r>
        <w:t>Joystick analógico.</w:t>
      </w:r>
    </w:p>
    <w:p w14:paraId="6D73ADF9" w14:textId="7D080697" w:rsidR="000C6D17" w:rsidRDefault="000C6D17" w:rsidP="009D2C68">
      <w:pPr>
        <w:pStyle w:val="TextoIndependienteconSangraPrimeraLnea"/>
        <w:numPr>
          <w:ilvl w:val="0"/>
          <w:numId w:val="21"/>
        </w:numPr>
      </w:pPr>
      <w:r>
        <w:t>Motores DC.</w:t>
      </w:r>
    </w:p>
    <w:p w14:paraId="37F1BE59" w14:textId="0AFC26C9" w:rsidR="000C6D17" w:rsidRDefault="000C6D17" w:rsidP="009D2C68">
      <w:pPr>
        <w:pStyle w:val="TextoIndependienteconSangraPrimeraLnea"/>
        <w:numPr>
          <w:ilvl w:val="0"/>
          <w:numId w:val="21"/>
        </w:numPr>
      </w:pPr>
      <w:r>
        <w:t>Servomotores.</w:t>
      </w:r>
    </w:p>
    <w:p w14:paraId="0668AFB6" w14:textId="6CCC8F65" w:rsidR="000C6D17" w:rsidRDefault="000C6D17" w:rsidP="009D2C68">
      <w:pPr>
        <w:pStyle w:val="TextoIndependienteconSangraPrimeraLnea"/>
        <w:numPr>
          <w:ilvl w:val="0"/>
          <w:numId w:val="21"/>
        </w:numPr>
      </w:pPr>
      <w:r>
        <w:t>Módulos GSM.</w:t>
      </w:r>
    </w:p>
    <w:p w14:paraId="7EA6178A" w14:textId="1318D706" w:rsidR="000C6D17" w:rsidRDefault="000C6D17" w:rsidP="009D2C68">
      <w:pPr>
        <w:pStyle w:val="TextoIndependienteconSangraPrimeraLnea"/>
        <w:numPr>
          <w:ilvl w:val="0"/>
          <w:numId w:val="21"/>
        </w:numPr>
      </w:pPr>
      <w:r>
        <w:t>Módulo zumbador.</w:t>
      </w:r>
    </w:p>
    <w:p w14:paraId="3AFDB687" w14:textId="55355017" w:rsidR="000C6D17" w:rsidRDefault="000C6D17" w:rsidP="009D2C68">
      <w:pPr>
        <w:pStyle w:val="TextoIndependienteconSangraPrimeraLnea"/>
        <w:numPr>
          <w:ilvl w:val="0"/>
          <w:numId w:val="21"/>
        </w:numPr>
      </w:pPr>
      <w:r>
        <w:t>Módulo sensor de humedad.</w:t>
      </w:r>
    </w:p>
    <w:p w14:paraId="794E72E5" w14:textId="2F529882" w:rsidR="000C6D17" w:rsidRDefault="000C6D17" w:rsidP="009D2C68">
      <w:pPr>
        <w:pStyle w:val="TextoIndependienteconSangraPrimeraLnea"/>
        <w:numPr>
          <w:ilvl w:val="0"/>
          <w:numId w:val="21"/>
        </w:numPr>
      </w:pPr>
      <w:r>
        <w:t>Módulos de cámara VGA.</w:t>
      </w:r>
    </w:p>
    <w:p w14:paraId="0EB189EC" w14:textId="389BE714" w:rsidR="000C6D17" w:rsidRDefault="000C6D17" w:rsidP="009D2C68">
      <w:pPr>
        <w:pStyle w:val="TextoIndependienteconSangraPrimeraLnea"/>
        <w:numPr>
          <w:ilvl w:val="0"/>
          <w:numId w:val="21"/>
        </w:numPr>
      </w:pPr>
      <w:r>
        <w:t>Potenciómetros.</w:t>
      </w:r>
    </w:p>
    <w:p w14:paraId="1CD89EE4" w14:textId="781A43A3" w:rsidR="000C6D17" w:rsidRDefault="000C6D17" w:rsidP="009D2C68">
      <w:pPr>
        <w:pStyle w:val="TextoIndependienteconSangraPrimeraLnea"/>
        <w:numPr>
          <w:ilvl w:val="0"/>
          <w:numId w:val="21"/>
        </w:numPr>
      </w:pPr>
      <w:r>
        <w:t>Módulo de radiofrecuencia.</w:t>
      </w:r>
    </w:p>
    <w:p w14:paraId="22A1AC24" w14:textId="47C231EC" w:rsidR="00E76AF5" w:rsidRDefault="00E76AF5" w:rsidP="009D2C68">
      <w:pPr>
        <w:pStyle w:val="TextoIndependienteconSangraPrimeraLnea"/>
        <w:numPr>
          <w:ilvl w:val="0"/>
          <w:numId w:val="21"/>
        </w:numPr>
      </w:pPr>
      <w:r>
        <w:t>Fuentes de alimentación DC.</w:t>
      </w:r>
    </w:p>
    <w:p w14:paraId="0CADACEF" w14:textId="6DB5935D" w:rsidR="00CD0EE0" w:rsidRDefault="00CD0EE0" w:rsidP="009D2C68">
      <w:pPr>
        <w:pStyle w:val="TextoIndependienteconSangraPrimeraLnea"/>
        <w:numPr>
          <w:ilvl w:val="0"/>
          <w:numId w:val="21"/>
        </w:numPr>
      </w:pPr>
      <w:r>
        <w:t>Amplificadores.</w:t>
      </w:r>
      <w:sdt>
        <w:sdtPr>
          <w:id w:val="1762875951"/>
          <w:citation/>
        </w:sdtPr>
        <w:sdtContent>
          <w:r w:rsidR="009D2C68">
            <w:fldChar w:fldCharType="begin"/>
          </w:r>
          <w:r w:rsidR="009D2C68">
            <w:rPr>
              <w:lang w:val="en-US"/>
            </w:rPr>
            <w:instrText xml:space="preserve"> CITATION res241 \l 1033 </w:instrText>
          </w:r>
          <w:r w:rsidR="009D2C68">
            <w:fldChar w:fldCharType="separate"/>
          </w:r>
          <w:r w:rsidR="00F17D7A">
            <w:rPr>
              <w:noProof/>
              <w:lang w:val="en-US"/>
            </w:rPr>
            <w:t xml:space="preserve"> </w:t>
          </w:r>
          <w:r w:rsidR="00F17D7A" w:rsidRPr="00F17D7A">
            <w:rPr>
              <w:noProof/>
              <w:lang w:val="en-US"/>
            </w:rPr>
            <w:t>[10]</w:t>
          </w:r>
          <w:r w:rsidR="009D2C68">
            <w:fldChar w:fldCharType="end"/>
          </w:r>
        </w:sdtContent>
      </w:sdt>
    </w:p>
    <w:p w14:paraId="79088FD9" w14:textId="77777777" w:rsidR="009D2C68" w:rsidRPr="000C6D17" w:rsidRDefault="009D2C68" w:rsidP="00B62BE4">
      <w:pPr>
        <w:pStyle w:val="TextoIndependienteconSangraPrimeraLnea"/>
      </w:pPr>
    </w:p>
    <w:p w14:paraId="2D94D823" w14:textId="5D04EC75" w:rsidR="004455DD" w:rsidRDefault="004455DD" w:rsidP="004455DD">
      <w:pPr>
        <w:pStyle w:val="Ttulo3"/>
        <w:numPr>
          <w:ilvl w:val="1"/>
          <w:numId w:val="2"/>
        </w:numPr>
        <w:rPr>
          <w:sz w:val="28"/>
          <w:szCs w:val="26"/>
        </w:rPr>
      </w:pPr>
      <w:bookmarkStart w:id="29" w:name="_Toc166785299"/>
      <w:r w:rsidRPr="008016F2">
        <w:rPr>
          <w:sz w:val="28"/>
          <w:szCs w:val="26"/>
        </w:rPr>
        <w:t>Protocolo 802.11</w:t>
      </w:r>
      <w:bookmarkEnd w:id="29"/>
    </w:p>
    <w:p w14:paraId="20F03473" w14:textId="50EF545C" w:rsidR="001A5F89" w:rsidRDefault="0026465A" w:rsidP="00764176">
      <w:pPr>
        <w:pStyle w:val="TextoIndependienteconSangraPrimeraLnea"/>
      </w:pPr>
      <w:r w:rsidRPr="0026465A">
        <w:t>El estándar 802.11 es una s</w:t>
      </w:r>
      <w:r>
        <w:t xml:space="preserve">eria de normativas que especifican las redes inalámbricas creadas por la IEEE (Institute of Electrical and Electronics Engineers). Denominadas técnicas de </w:t>
      </w:r>
      <w:r w:rsidR="00B034FD">
        <w:t>modulación</w:t>
      </w:r>
      <w:r>
        <w:t xml:space="preserve"> </w:t>
      </w:r>
      <w:r w:rsidR="00B034FD">
        <w:t>semidúplex</w:t>
      </w:r>
      <w:r w:rsidR="001031D9">
        <w:t xml:space="preserve">. El primer estándar desarrollado fue el estándar 802.11-1997 y el primero adaptado con mayor presencia </w:t>
      </w:r>
      <w:r w:rsidR="00F047DB">
        <w:t>fue el 802.11b. Con los a</w:t>
      </w:r>
      <w:r w:rsidR="00F047DB" w:rsidRPr="00764176">
        <w:t>ños y el avance de la tecnología se determinaron las versiones</w:t>
      </w:r>
      <w:r w:rsidR="00F047DB">
        <w:t xml:space="preserve"> </w:t>
      </w:r>
      <w:r w:rsidR="00525BE3">
        <w:t>802.11ª, 802.11g, 802.11n, 802.11ac, entre otras.</w:t>
      </w:r>
    </w:p>
    <w:p w14:paraId="088420AC" w14:textId="481B33AC" w:rsidR="003345D9" w:rsidRDefault="003345D9" w:rsidP="00764176">
      <w:pPr>
        <w:pStyle w:val="TextoIndependienteconSangraPrimeraLnea"/>
      </w:pPr>
      <w:r>
        <w:t>Los estándares 802.11b and 802.11g utilizan banda ISM (banda de radio industrial, científica y médica)</w:t>
      </w:r>
      <w:r w:rsidR="00376469">
        <w:t xml:space="preserve"> pero uno de los mayores problemas es que estas bandas de frecuencia pueden sufrir de interferencias con electrodomésticos como el horno o el microondas a los dispositivos Bluetooth.</w:t>
      </w:r>
      <w:r w:rsidR="00243565">
        <w:t xml:space="preserve"> Debido a esto es necesario que controlen las interferencias mediante métodos de señalización DSSS (espectro Ensanchado por Secuencia Directa)</w:t>
      </w:r>
      <w:r w:rsidR="00E524D8">
        <w:t xml:space="preserve"> y OFDM (multiplexación por división de frecuencia ortogonal)</w:t>
      </w:r>
      <w:r w:rsidR="00125618">
        <w:t>.</w:t>
      </w:r>
    </w:p>
    <w:p w14:paraId="569A2A65" w14:textId="7E98CF8E" w:rsidR="00125618" w:rsidRDefault="00125618" w:rsidP="00764176">
      <w:pPr>
        <w:pStyle w:val="TextoIndependienteconSangraPrimeraLnea"/>
      </w:pPr>
      <w:r w:rsidRPr="00764176">
        <w:t xml:space="preserve">En cuanto al estándar </w:t>
      </w:r>
      <w:r>
        <w:t xml:space="preserve">802.11a utiliza la banda </w:t>
      </w:r>
      <w:r w:rsidRPr="00125618">
        <w:t>U</w:t>
      </w:r>
      <w:r>
        <w:t xml:space="preserve">-NII de 5GHz la cual ofrece 23 canales que no se superponen a diferencia de </w:t>
      </w:r>
      <w:r w:rsidR="005C4A15">
        <w:t xml:space="preserve">los estándares anteriormente mencionados que disponen de una banda de frecuencia de 2,4 GHz que solo dispone de 3 canales que </w:t>
      </w:r>
      <w:r w:rsidR="00224CA8">
        <w:t>no sufren de</w:t>
      </w:r>
      <w:r w:rsidR="005C4A15">
        <w:t xml:space="preserve"> superposición</w:t>
      </w:r>
      <w:r w:rsidR="00224CA8">
        <w:t>. El protocolo 802.11n</w:t>
      </w:r>
      <w:r w:rsidR="008F453E">
        <w:t xml:space="preserve"> puede utilizar ambas bandas de frecuencia 2,4GHz y 5GHz, por otro lado, la normativa 802.11ac utiliza solo banda de 5GHz. Cabe resaltar que las radiofrecuencias empleadas por el espectro de la normativa 802.11 varía según el país</w:t>
      </w:r>
      <w:r w:rsidR="00274D8A">
        <w:t>.</w:t>
      </w:r>
      <w:sdt>
        <w:sdtPr>
          <w:id w:val="-1955404036"/>
          <w:citation/>
        </w:sdtPr>
        <w:sdtContent>
          <w:r w:rsidR="00470C97">
            <w:fldChar w:fldCharType="begin"/>
          </w:r>
          <w:r w:rsidR="00470C97" w:rsidRPr="00470C97">
            <w:instrText xml:space="preserve"> CITATION Col04 \l 1033 </w:instrText>
          </w:r>
          <w:r w:rsidR="00470C97">
            <w:fldChar w:fldCharType="separate"/>
          </w:r>
          <w:r w:rsidR="00F17D7A">
            <w:rPr>
              <w:noProof/>
            </w:rPr>
            <w:t xml:space="preserve"> </w:t>
          </w:r>
          <w:r w:rsidR="00F17D7A" w:rsidRPr="00F17D7A">
            <w:rPr>
              <w:noProof/>
            </w:rPr>
            <w:t>[11]</w:t>
          </w:r>
          <w:r w:rsidR="00470C97">
            <w:fldChar w:fldCharType="end"/>
          </w:r>
        </w:sdtContent>
      </w:sdt>
    </w:p>
    <w:p w14:paraId="69CDE468" w14:textId="0C5510CF" w:rsidR="00764176" w:rsidRDefault="009D4C7F" w:rsidP="00764176">
      <w:pPr>
        <w:pStyle w:val="TextoIndependienteconSangraPrimeraLnea"/>
      </w:pPr>
      <w:r>
        <w:t xml:space="preserve">En resumen, los distintos </w:t>
      </w:r>
      <w:r w:rsidR="00B34895">
        <w:t>estándares</w:t>
      </w:r>
      <w:r>
        <w:t xml:space="preserve"> sirven para definir las tecnologías implementadas en equipos para las redes inalámbricas permitiendo la comunicación de ellos a través del aire. Algunas de las características importantes que se puede mencionar es que la tecnología </w:t>
      </w:r>
      <w:r w:rsidR="00A36E5C">
        <w:t>802.11a no es compatible con otros protocolos de red.</w:t>
      </w:r>
    </w:p>
    <w:p w14:paraId="1E5FF199" w14:textId="2C6C8FC6" w:rsidR="00A36E5C" w:rsidRDefault="00A36E5C" w:rsidP="00764176">
      <w:pPr>
        <w:pStyle w:val="TextoIndependienteconSangraPrimeraLnea"/>
      </w:pPr>
      <w:r>
        <w:t xml:space="preserve">Los </w:t>
      </w:r>
      <w:r w:rsidR="00B34895">
        <w:t>Gateway</w:t>
      </w:r>
      <w:r>
        <w:t xml:space="preserve"> sin cables y los puntos de acceso soportan todos los protocolos requeridos por los distintos </w:t>
      </w:r>
      <w:r w:rsidR="007C1D52">
        <w:t>estándares</w:t>
      </w:r>
      <w:r>
        <w:t xml:space="preserve"> (b/g/n/ac) para la conectividad de los clientes.</w:t>
      </w:r>
      <w:r w:rsidR="007318BE">
        <w:t xml:space="preserve"> Ya que los protocolos están disponibles dependiendo de la tecnología de los equipos que se </w:t>
      </w:r>
      <w:r w:rsidR="00B34895">
        <w:t>estén</w:t>
      </w:r>
      <w:r w:rsidR="007318BE">
        <w:t xml:space="preserve"> conectando a estos enrutadores, proveen de la mejor banda que puedan soportar los clientes, quiere decir que poseen tanto bandas de 2,4GHz como de 5GHz.</w:t>
      </w:r>
    </w:p>
    <w:p w14:paraId="194E3F78" w14:textId="2CA793AE" w:rsidR="007C1D52" w:rsidRDefault="007C1D52" w:rsidP="00764176">
      <w:pPr>
        <w:pStyle w:val="TextoIndependienteconSangraPrimeraLnea"/>
      </w:pPr>
      <w:r>
        <w:t xml:space="preserve">Durante el periodo de conexión, los equipos aprenden los protocolos que dispone el enrutador y seleccionan el </w:t>
      </w:r>
      <w:r w:rsidR="006C7475">
        <w:t>estándar</w:t>
      </w:r>
      <w:r>
        <w:t xml:space="preserve"> </w:t>
      </w:r>
      <w:r w:rsidR="006C7475">
        <w:t>más</w:t>
      </w:r>
      <w:r>
        <w:t xml:space="preserve"> </w:t>
      </w:r>
      <w:r w:rsidR="006C7475">
        <w:t>óptimo</w:t>
      </w:r>
      <w:r>
        <w:t xml:space="preserve"> para la comunicación de datos.</w:t>
      </w:r>
      <w:r w:rsidR="006142DC">
        <w:t xml:space="preserve"> </w:t>
      </w:r>
      <w:r w:rsidR="00F25AA8">
        <w:t>Además</w:t>
      </w:r>
      <w:r w:rsidR="006142DC">
        <w:t>, cuando el equipo pasa por la selección, este normalmente establece el mejor protocolo adecuado a la capacidad y velocidad.</w:t>
      </w:r>
    </w:p>
    <w:p w14:paraId="369CF469" w14:textId="0C366039" w:rsidR="006142DC" w:rsidRPr="0079652B" w:rsidRDefault="007318BE" w:rsidP="00764176">
      <w:pPr>
        <w:pStyle w:val="TextoIndependienteconSangraPrimeraLnea"/>
        <w:rPr>
          <w:lang w:val="es-ES"/>
        </w:rPr>
      </w:pPr>
      <w:r>
        <w:t xml:space="preserve">Mientras </w:t>
      </w:r>
      <w:r w:rsidR="00B34895">
        <w:t>más</w:t>
      </w:r>
      <w:r>
        <w:t xml:space="preserve"> actualizado sea el protocolo, mejor rendimiento tendrá</w:t>
      </w:r>
      <w:r w:rsidR="00140195">
        <w:t xml:space="preserve">. Como la tecnología 802.11ac dispone de una alta tasa de velocidad implementando la banda de 5GHz, es la ideal para la cobertura de señal en el lugar de residencia. Dispone de una funcionalidad llamada </w:t>
      </w:r>
      <w:r w:rsidR="00140195" w:rsidRPr="00140195">
        <w:t>“beamforming” que identifica la localidad de un equipo y ampli</w:t>
      </w:r>
      <w:r w:rsidR="00140195">
        <w:t>fica</w:t>
      </w:r>
      <w:r w:rsidR="0079652B">
        <w:t xml:space="preserve"> la señal en orientación al dispositivo. En la actualidad los equipos mayormente incorporan un conjunto de chips 802.11n/ac para disponer de un mejor desempeño.</w:t>
      </w:r>
      <w:sdt>
        <w:sdtPr>
          <w:id w:val="364410848"/>
          <w:citation/>
        </w:sdtPr>
        <w:sdtContent>
          <w:r w:rsidR="00D02DD1">
            <w:fldChar w:fldCharType="begin"/>
          </w:r>
          <w:r w:rsidR="00D02DD1">
            <w:rPr>
              <w:lang w:val="es-ES"/>
            </w:rPr>
            <w:instrText xml:space="preserve"> CITATION Tod245 \l 3082 </w:instrText>
          </w:r>
          <w:r w:rsidR="00D02DD1">
            <w:fldChar w:fldCharType="separate"/>
          </w:r>
          <w:r w:rsidR="00F17D7A">
            <w:rPr>
              <w:noProof/>
              <w:lang w:val="es-ES"/>
            </w:rPr>
            <w:t xml:space="preserve"> </w:t>
          </w:r>
          <w:r w:rsidR="00F17D7A" w:rsidRPr="00F17D7A">
            <w:rPr>
              <w:noProof/>
              <w:lang w:val="es-ES"/>
            </w:rPr>
            <w:t>[12]</w:t>
          </w:r>
          <w:r w:rsidR="00D02DD1">
            <w:fldChar w:fldCharType="end"/>
          </w:r>
        </w:sdtContent>
      </w:sdt>
    </w:p>
    <w:p w14:paraId="4DFA49F6" w14:textId="77777777" w:rsidR="00764176" w:rsidRPr="00125618" w:rsidRDefault="00764176" w:rsidP="00E56862">
      <w:pPr>
        <w:pStyle w:val="TextoIndependienteconSangraPrimeraLnea"/>
        <w:ind w:firstLine="0"/>
      </w:pPr>
    </w:p>
    <w:p w14:paraId="3960DF5B" w14:textId="5467CF9F" w:rsidR="000C1A7C" w:rsidRDefault="00ED5743" w:rsidP="00AD2A1A">
      <w:pPr>
        <w:pStyle w:val="Ttulo3"/>
        <w:numPr>
          <w:ilvl w:val="2"/>
          <w:numId w:val="2"/>
        </w:numPr>
      </w:pPr>
      <w:bookmarkStart w:id="30" w:name="_Toc166785300"/>
      <w:r>
        <w:t>ESP8266</w:t>
      </w:r>
      <w:bookmarkEnd w:id="30"/>
    </w:p>
    <w:p w14:paraId="6115472C" w14:textId="376B1D84" w:rsidR="004660B6" w:rsidRDefault="004660B6" w:rsidP="004660B6">
      <w:pPr>
        <w:pStyle w:val="TextoIndependienteconSangraPrimeraLnea"/>
      </w:pPr>
      <w:r w:rsidRPr="004660B6">
        <w:t xml:space="preserve">El ESP8266 es un microcontrolador para sistemas IoT con conectividad </w:t>
      </w:r>
      <w:r w:rsidR="00B34895" w:rsidRPr="004660B6">
        <w:t>Wifi</w:t>
      </w:r>
      <w:r w:rsidRPr="004660B6">
        <w:t>, perfecto para dispositivos portátiles y automatización del hogar. Aunque su arquitectura es simple, ofrece una serie de características destacables que lo hacen un componente atractivo para proyectos de electrónica y desarrollo de software.</w:t>
      </w:r>
    </w:p>
    <w:p w14:paraId="1670E17A" w14:textId="0688B547" w:rsidR="000C1F3E" w:rsidRDefault="000C1F3E" w:rsidP="004660B6">
      <w:pPr>
        <w:pStyle w:val="TextoIndependienteconSangraPrimeraLnea"/>
        <w:rPr>
          <w:lang w:val="es-ES_tradnl"/>
        </w:rPr>
      </w:pPr>
      <w:r>
        <w:t>Este microcontrolador destac</w:t>
      </w:r>
      <w:r w:rsidR="007C7D72">
        <w:t>ó</w:t>
      </w:r>
      <w:r>
        <w:t xml:space="preserve"> por el motivo de ser programable como en Arduino usando su mismo IDE (Entorno de Desarrollo Integrado) pero con la posibilidad de incluir directamente un </w:t>
      </w:r>
      <w:r w:rsidR="00B34895">
        <w:t>módulo</w:t>
      </w:r>
      <w:r>
        <w:t xml:space="preserve"> Wifi, lo que suponía una mejora ya que el Arduino clásico necesita de un Shield </w:t>
      </w:r>
      <w:r>
        <w:rPr>
          <w:lang w:val="es-ES_tradnl"/>
        </w:rPr>
        <w:t xml:space="preserve">añadido lo que daba como resultado un aumento de costos y de dificultad, </w:t>
      </w:r>
      <w:r w:rsidR="003B7A2F">
        <w:rPr>
          <w:lang w:val="es-ES_tradnl"/>
        </w:rPr>
        <w:t>además que con el ESP8266 solo era necesario incluir la librería dentro del IDE de Arduino para poder utilizar todo su potencial al alcance del código.</w:t>
      </w:r>
    </w:p>
    <w:p w14:paraId="36A2BF4F" w14:textId="5DB0DEDA" w:rsidR="00E306C9" w:rsidRDefault="0095418B" w:rsidP="004660B6">
      <w:pPr>
        <w:pStyle w:val="TextoIndependienteconSangraPrimeraLnea"/>
        <w:rPr>
          <w:lang w:val="es-ES_tradnl"/>
        </w:rPr>
      </w:pPr>
      <w:r>
        <w:rPr>
          <w:lang w:val="es-ES_tradnl"/>
        </w:rPr>
        <w:t>Entre algunas características podemos destacar:</w:t>
      </w:r>
    </w:p>
    <w:p w14:paraId="65624316" w14:textId="2B09BD22" w:rsidR="0095418B" w:rsidRDefault="0095418B" w:rsidP="0095418B">
      <w:pPr>
        <w:pStyle w:val="TextoIndependienteconSangraPrimeraLnea"/>
        <w:numPr>
          <w:ilvl w:val="0"/>
          <w:numId w:val="22"/>
        </w:numPr>
        <w:rPr>
          <w:lang w:val="es-ES_tradnl"/>
        </w:rPr>
      </w:pPr>
      <w:r>
        <w:rPr>
          <w:lang w:val="es-ES_tradnl"/>
        </w:rPr>
        <w:t>30 metros de alcance teórico.</w:t>
      </w:r>
    </w:p>
    <w:p w14:paraId="2FA9914D" w14:textId="6B668D2D" w:rsidR="0095418B" w:rsidRPr="0095418B" w:rsidRDefault="0095418B" w:rsidP="0095418B">
      <w:pPr>
        <w:pStyle w:val="TextoIndependienteconSangraPrimeraLnea"/>
        <w:numPr>
          <w:ilvl w:val="0"/>
          <w:numId w:val="22"/>
        </w:numPr>
        <w:rPr>
          <w:lang w:val="es-ES_tradnl"/>
        </w:rPr>
      </w:pPr>
      <w:r>
        <w:rPr>
          <w:lang w:val="es-ES_tradnl"/>
        </w:rPr>
        <w:t>Procesador interno de 32 bits a 80Mhz con un máximo de subida de 160Mhz</w:t>
      </w:r>
    </w:p>
    <w:p w14:paraId="0A0F6FD1" w14:textId="6E9D19B4" w:rsidR="0095418B" w:rsidRDefault="0095418B" w:rsidP="0095418B">
      <w:pPr>
        <w:pStyle w:val="TextoIndependienteconSangraPrimeraLnea"/>
        <w:numPr>
          <w:ilvl w:val="0"/>
          <w:numId w:val="22"/>
        </w:numPr>
        <w:rPr>
          <w:lang w:val="es-ES_tradnl"/>
        </w:rPr>
      </w:pPr>
      <w:r>
        <w:rPr>
          <w:lang w:val="es-ES_tradnl"/>
        </w:rPr>
        <w:t>80</w:t>
      </w:r>
      <w:r w:rsidR="008F5358">
        <w:rPr>
          <w:lang w:val="es-ES_tradnl"/>
        </w:rPr>
        <w:t>kB</w:t>
      </w:r>
      <w:r>
        <w:rPr>
          <w:lang w:val="es-ES_tradnl"/>
        </w:rPr>
        <w:t xml:space="preserve"> de DRAM</w:t>
      </w:r>
      <w:r w:rsidR="008F5358">
        <w:rPr>
          <w:lang w:val="es-ES_tradnl"/>
        </w:rPr>
        <w:t xml:space="preserve"> </w:t>
      </w:r>
      <w:r w:rsidR="008F5358" w:rsidRPr="008F5358">
        <w:t xml:space="preserve">(El valor </w:t>
      </w:r>
      <w:r w:rsidR="008F5358">
        <w:t>varía según los modelos</w:t>
      </w:r>
      <w:r w:rsidR="008F5358" w:rsidRPr="008F5358">
        <w:t xml:space="preserve"> de Esp8266)</w:t>
      </w:r>
      <w:r>
        <w:rPr>
          <w:lang w:val="es-ES_tradnl"/>
        </w:rPr>
        <w:t>.</w:t>
      </w:r>
    </w:p>
    <w:p w14:paraId="6A2DBB0C" w14:textId="52256BFD" w:rsidR="0095418B" w:rsidRDefault="0095418B" w:rsidP="0095418B">
      <w:pPr>
        <w:pStyle w:val="TextoIndependienteconSangraPrimeraLnea"/>
        <w:numPr>
          <w:ilvl w:val="0"/>
          <w:numId w:val="22"/>
        </w:numPr>
        <w:rPr>
          <w:lang w:val="es-ES_tradnl"/>
        </w:rPr>
      </w:pPr>
      <w:r>
        <w:rPr>
          <w:lang w:val="es-ES_tradnl"/>
        </w:rPr>
        <w:t>35</w:t>
      </w:r>
      <w:r w:rsidR="008F5358">
        <w:rPr>
          <w:lang w:val="es-ES_tradnl"/>
        </w:rPr>
        <w:t>kB</w:t>
      </w:r>
      <w:r>
        <w:rPr>
          <w:lang w:val="es-ES_tradnl"/>
        </w:rPr>
        <w:t xml:space="preserve"> de IRAM, memoria rápida para el procesador</w:t>
      </w:r>
      <w:r w:rsidR="008F5358">
        <w:rPr>
          <w:lang w:val="es-ES_tradnl"/>
        </w:rPr>
        <w:t xml:space="preserve"> </w:t>
      </w:r>
      <w:r w:rsidR="008F5358" w:rsidRPr="008F5358">
        <w:t xml:space="preserve">(El valor </w:t>
      </w:r>
      <w:r w:rsidR="008F5358">
        <w:t>varía según los modelos</w:t>
      </w:r>
      <w:r w:rsidR="008F5358" w:rsidRPr="008F5358">
        <w:t xml:space="preserve"> de Esp8266)</w:t>
      </w:r>
      <w:r>
        <w:rPr>
          <w:lang w:val="es-ES_tradnl"/>
        </w:rPr>
        <w:t>.</w:t>
      </w:r>
    </w:p>
    <w:p w14:paraId="1D9E98E5" w14:textId="0444B74D" w:rsidR="0095418B" w:rsidRDefault="0095418B" w:rsidP="0095418B">
      <w:pPr>
        <w:pStyle w:val="TextoIndependienteconSangraPrimeraLnea"/>
        <w:numPr>
          <w:ilvl w:val="0"/>
          <w:numId w:val="22"/>
        </w:numPr>
        <w:rPr>
          <w:lang w:val="en-US"/>
        </w:rPr>
      </w:pPr>
      <w:r w:rsidRPr="0095418B">
        <w:rPr>
          <w:lang w:val="en-US"/>
        </w:rPr>
        <w:t>Full stack TCP/IP WIFI</w:t>
      </w:r>
      <w:r>
        <w:rPr>
          <w:lang w:val="en-US"/>
        </w:rPr>
        <w:t xml:space="preserve"> a 2.4 G</w:t>
      </w:r>
      <w:r w:rsidR="00B34895">
        <w:rPr>
          <w:lang w:val="en-US"/>
        </w:rPr>
        <w:t>H</w:t>
      </w:r>
      <w:r>
        <w:rPr>
          <w:lang w:val="en-US"/>
        </w:rPr>
        <w:t xml:space="preserve">z </w:t>
      </w:r>
      <w:r w:rsidRPr="00F17D7A">
        <w:rPr>
          <w:lang w:val="en-US"/>
        </w:rPr>
        <w:t>incluido</w:t>
      </w:r>
      <w:r>
        <w:rPr>
          <w:lang w:val="en-US"/>
        </w:rPr>
        <w:t>.</w:t>
      </w:r>
    </w:p>
    <w:p w14:paraId="2CB45384" w14:textId="374EA99D" w:rsidR="0095418B" w:rsidRPr="0095418B" w:rsidRDefault="0095418B" w:rsidP="0095418B">
      <w:pPr>
        <w:pStyle w:val="TextoIndependienteconSangraPrimeraLnea"/>
        <w:numPr>
          <w:ilvl w:val="0"/>
          <w:numId w:val="22"/>
        </w:numPr>
        <w:rPr>
          <w:lang w:val="en-US"/>
        </w:rPr>
      </w:pPr>
      <w:r>
        <w:rPr>
          <w:lang w:val="en-US"/>
        </w:rPr>
        <w:t>802.11 protocol y WIFI Direct (P2P) Soft-AP (</w:t>
      </w:r>
      <w:r w:rsidRPr="00B34895">
        <w:rPr>
          <w:lang w:val="es-ES_tradnl"/>
        </w:rPr>
        <w:t>Funcionalidad</w:t>
      </w:r>
      <w:r>
        <w:rPr>
          <w:lang w:val="en-US"/>
        </w:rPr>
        <w:t xml:space="preserve"> de Access Point).</w:t>
      </w:r>
    </w:p>
    <w:p w14:paraId="5FCDCFB0" w14:textId="7B5AC495" w:rsidR="0095418B" w:rsidRPr="0095418B" w:rsidRDefault="0095418B" w:rsidP="0095418B">
      <w:pPr>
        <w:pStyle w:val="TextoIndependienteconSangraPrimeraLnea"/>
        <w:numPr>
          <w:ilvl w:val="0"/>
          <w:numId w:val="22"/>
        </w:numPr>
      </w:pPr>
      <w:r w:rsidRPr="0095418B">
        <w:t>Soporta antena externa para m</w:t>
      </w:r>
      <w:r>
        <w:t>ayor rango.</w:t>
      </w:r>
      <w:sdt>
        <w:sdtPr>
          <w:id w:val="-2103405280"/>
          <w:citation/>
        </w:sdtPr>
        <w:sdtContent>
          <w:r w:rsidR="00F66302">
            <w:fldChar w:fldCharType="begin"/>
          </w:r>
          <w:r w:rsidR="00F66302" w:rsidRPr="00F66302">
            <w:instrText xml:space="preserve"> CITATION Tod242 \l 1033 </w:instrText>
          </w:r>
          <w:r w:rsidR="00F66302">
            <w:fldChar w:fldCharType="separate"/>
          </w:r>
          <w:r w:rsidR="00F17D7A">
            <w:rPr>
              <w:noProof/>
            </w:rPr>
            <w:t xml:space="preserve"> </w:t>
          </w:r>
          <w:r w:rsidR="00F17D7A" w:rsidRPr="00F17D7A">
            <w:rPr>
              <w:noProof/>
            </w:rPr>
            <w:t>[13]</w:t>
          </w:r>
          <w:r w:rsidR="00F66302">
            <w:fldChar w:fldCharType="end"/>
          </w:r>
        </w:sdtContent>
      </w:sdt>
    </w:p>
    <w:p w14:paraId="1B22291F" w14:textId="48936789" w:rsidR="00A0167B" w:rsidRPr="00390F33" w:rsidRDefault="00E65FE1" w:rsidP="00A0167B">
      <w:pPr>
        <w:pStyle w:val="TextoIndependienteconSangraPrimeraLnea"/>
      </w:pPr>
      <w:r>
        <w:rPr>
          <w:lang w:val="es-ES_tradnl"/>
        </w:rPr>
        <w:t xml:space="preserve">La familia ESP8266 se pueden encontrar diversos </w:t>
      </w:r>
      <w:r w:rsidR="00A0167B">
        <w:rPr>
          <w:lang w:val="es-ES_tradnl"/>
        </w:rPr>
        <w:t>módulos</w:t>
      </w:r>
      <w:r>
        <w:rPr>
          <w:lang w:val="es-ES_tradnl"/>
        </w:rPr>
        <w:t xml:space="preserve"> distintos, que fueron desarrollados con el paso del tiempo según las necesidades</w:t>
      </w:r>
      <w:r w:rsidR="00A0167B">
        <w:rPr>
          <w:lang w:val="es-ES_tradnl"/>
        </w:rPr>
        <w:t>.</w:t>
      </w:r>
      <w:r w:rsidR="00A0167B" w:rsidRPr="00A0167B">
        <w:t xml:space="preserve"> </w:t>
      </w:r>
      <w:r w:rsidR="00A0167B" w:rsidRPr="004660B6">
        <w:t>El ESP-01 es uno de los más populares debido a su bajo costo, aunque puede ser menos conveniente por su falta de pines GPIO</w:t>
      </w:r>
      <w:r w:rsidR="00B30227">
        <w:t xml:space="preserve"> además de dar la posibilidad a problemas al momento de programar que otros </w:t>
      </w:r>
      <w:r w:rsidR="00E306C9">
        <w:t>módulos</w:t>
      </w:r>
      <w:r w:rsidR="00B30227">
        <w:t xml:space="preserve"> más modernos no presentan</w:t>
      </w:r>
      <w:r w:rsidR="00A0167B" w:rsidRPr="004660B6">
        <w:t>. Otros módulos como el ESP-12 ofrecen más puertos GPIO y un puerto analógico con resolución de 10-bit. El ESP-201 es el favorito entre los Makers para prototipar.</w:t>
      </w:r>
      <w:r w:rsidR="00390F33">
        <w:t xml:space="preserve"> Pero cabe destacar que también existen </w:t>
      </w:r>
      <w:r w:rsidR="00E306C9">
        <w:t>módulos</w:t>
      </w:r>
      <w:r w:rsidR="00390F33">
        <w:t xml:space="preserve"> como el ESP</w:t>
      </w:r>
      <w:r w:rsidR="00390F33" w:rsidRPr="00390F33">
        <w:t>-</w:t>
      </w:r>
      <w:r w:rsidR="00390F33">
        <w:t>0</w:t>
      </w:r>
      <w:r w:rsidR="009C1A3C">
        <w:t>3</w:t>
      </w:r>
      <w:r w:rsidR="00390F33">
        <w:t>, ESP</w:t>
      </w:r>
      <w:r w:rsidR="00390F33" w:rsidRPr="00390F33">
        <w:t>-</w:t>
      </w:r>
      <w:r w:rsidR="00390F33">
        <w:t>0</w:t>
      </w:r>
      <w:r w:rsidR="009C1A3C">
        <w:t>5, ESP</w:t>
      </w:r>
      <w:r w:rsidR="009C1A3C" w:rsidRPr="00390F33">
        <w:t>-</w:t>
      </w:r>
      <w:r w:rsidR="009C1A3C">
        <w:t>12E, e</w:t>
      </w:r>
      <w:r w:rsidR="006E53C2">
        <w:t>ntre otros</w:t>
      </w:r>
      <w:r w:rsidR="009C1A3C">
        <w:t>.</w:t>
      </w:r>
    </w:p>
    <w:p w14:paraId="3A838FA6" w14:textId="77777777" w:rsidR="003438AD" w:rsidRPr="004660B6" w:rsidRDefault="003438AD" w:rsidP="003438AD">
      <w:pPr>
        <w:pStyle w:val="TextoIndependienteconSangraPrimeraLnea"/>
      </w:pPr>
      <w:r w:rsidRPr="004660B6">
        <w:t>El ESP8266 funciona entre 3V y 3,6V, aunque puede tolerar tensiones de entrada de hasta 5V. En cuanto al consumo, oscila entre 0,5 μA cuando está apagado y 170 mA cuando está transmitiendo a máxima capacidad.</w:t>
      </w:r>
    </w:p>
    <w:p w14:paraId="08584059" w14:textId="256DF551" w:rsidR="004660B6" w:rsidRDefault="004660B6" w:rsidP="004660B6">
      <w:pPr>
        <w:pStyle w:val="TextoIndependienteconSangraPrimeraLnea"/>
      </w:pPr>
      <w:r w:rsidRPr="004660B6">
        <w:t xml:space="preserve">El ESP8266 tiene 17 puertos GPIO, pero solo 9 o 10 se pueden usar para propósitos generales. El GPIO16 es especial, ya que está conectado al RTC (Real Time Clock). Este microcontrolador soporta buses de comunicación como SPI, I2C y UART, y puede configurarse con resistencias pull-up o pull-down. En cuanto a los modos de operación, hay tres opciones: activo, sueño y sueño profundo. El modo activo consume más </w:t>
      </w:r>
      <w:r w:rsidR="00FC738D" w:rsidRPr="004660B6">
        <w:t>energía,</w:t>
      </w:r>
      <w:r w:rsidRPr="004660B6">
        <w:t xml:space="preserve"> pero está listo para funcionar, mientras que el modo de sueño y sueño profundo reducen el consumo de energía considerablemente.</w:t>
      </w:r>
      <w:r w:rsidR="00390F33">
        <w:t xml:space="preserve"> La diferencia radica principalmente en los sockets en los cuales son montados </w:t>
      </w:r>
      <w:r w:rsidR="00F80139">
        <w:t>ya que</w:t>
      </w:r>
      <w:r w:rsidR="00390F33">
        <w:t xml:space="preserve"> pueden disponer de</w:t>
      </w:r>
      <w:r w:rsidR="00996F24">
        <w:t xml:space="preserve"> más</w:t>
      </w:r>
      <w:r w:rsidR="00390F33">
        <w:t xml:space="preserve"> o menos pines según el modelo.</w:t>
      </w:r>
    </w:p>
    <w:p w14:paraId="556F403D" w14:textId="5620B6B0" w:rsidR="003654CE" w:rsidRDefault="00473FD1" w:rsidP="004660B6">
      <w:pPr>
        <w:pStyle w:val="TextoIndependienteconSangraPrimeraLnea"/>
      </w:pPr>
      <w:r>
        <w:t>Para configurar un ESP</w:t>
      </w:r>
      <w:r w:rsidRPr="00473FD1">
        <w:t>-01 s</w:t>
      </w:r>
      <w:r>
        <w:t xml:space="preserve">e puede utilizar el entorno de desarrollo integrado de Arduino. </w:t>
      </w:r>
      <w:r w:rsidR="00DD4EB6">
        <w:t>Primeramente,</w:t>
      </w:r>
      <w:r>
        <w:t xml:space="preserve"> es necesario instalarlo desde el sitio web oficial de Arduino, y es completamente obligatorio instalar la librería particular del ESP8266, desde el buscador de librerías en Arduino es posible encontrarla, pero también existe la forma de añadirla por medio del repositorio oficial de GitHub para </w:t>
      </w:r>
      <w:r w:rsidR="00DD4EB6">
        <w:t>las distintas placas de</w:t>
      </w:r>
      <w:r>
        <w:t xml:space="preserve"> ESP8266 y ESP32.</w:t>
      </w:r>
      <w:r w:rsidR="00DD4EB6">
        <w:t xml:space="preserve"> Una vez instalado se puede configurar los puertos COM detectados por el IDE de Arduino para asignar el modelo de la placa ESP utilizada y diversas opciones como </w:t>
      </w:r>
      <w:r w:rsidR="00FC4E88">
        <w:t>nivel</w:t>
      </w:r>
      <w:r w:rsidR="00DD4EB6">
        <w:t xml:space="preserve"> de depuración, memoria flash disponible,</w:t>
      </w:r>
      <w:r w:rsidR="00FC4E88">
        <w:t xml:space="preserve"> frecuencia de la CPU, velocidad de carga de la información en el monitor serial, entre otros.</w:t>
      </w:r>
    </w:p>
    <w:p w14:paraId="400D55AE" w14:textId="4D8BB2B4" w:rsidR="00477F53" w:rsidRDefault="00B42A81" w:rsidP="004660B6">
      <w:pPr>
        <w:pStyle w:val="TextoIndependienteconSangraPrimeraLnea"/>
      </w:pPr>
      <w:r>
        <w:t xml:space="preserve">Las capacidades que poseen estas placas para desarrollo </w:t>
      </w:r>
      <w:r w:rsidR="00A1549C">
        <w:t>son</w:t>
      </w:r>
      <w:r>
        <w:t xml:space="preserve"> para tener en cuenta estos equipos dentro de proyectos de domótica. Es integrable con HomeSmart que realiza un control de sensores </w:t>
      </w:r>
      <w:r w:rsidR="00535021">
        <w:t xml:space="preserve">midiendo presión, humedad, temperatura, asignación de colores por notas musicales, control de luces led </w:t>
      </w:r>
      <w:r>
        <w:t xml:space="preserve">en el hogar para ser </w:t>
      </w:r>
      <w:r w:rsidR="00450AA7">
        <w:t>activados</w:t>
      </w:r>
      <w:r>
        <w:t xml:space="preserve"> vía internet</w:t>
      </w:r>
      <w:r w:rsidR="00A1549C">
        <w:t>.</w:t>
      </w:r>
      <w:sdt>
        <w:sdtPr>
          <w:id w:val="2046560092"/>
          <w:citation/>
        </w:sdtPr>
        <w:sdtContent>
          <w:r w:rsidR="008C43CB">
            <w:fldChar w:fldCharType="begin"/>
          </w:r>
          <w:r w:rsidR="008C43CB">
            <w:rPr>
              <w:lang w:val="es-ES_tradnl"/>
            </w:rPr>
            <w:instrText xml:space="preserve"> CITATION Lui24 \l 1034 </w:instrText>
          </w:r>
          <w:r w:rsidR="008C43CB">
            <w:fldChar w:fldCharType="separate"/>
          </w:r>
          <w:r w:rsidR="00F17D7A">
            <w:rPr>
              <w:noProof/>
              <w:lang w:val="es-ES_tradnl"/>
            </w:rPr>
            <w:t xml:space="preserve"> </w:t>
          </w:r>
          <w:r w:rsidR="00F17D7A" w:rsidRPr="00F17D7A">
            <w:rPr>
              <w:noProof/>
              <w:lang w:val="es-ES_tradnl"/>
            </w:rPr>
            <w:t>[14]</w:t>
          </w:r>
          <w:r w:rsidR="008C43CB">
            <w:fldChar w:fldCharType="end"/>
          </w:r>
        </w:sdtContent>
      </w:sdt>
    </w:p>
    <w:p w14:paraId="4A66B64D" w14:textId="77777777" w:rsidR="007361BA" w:rsidRPr="00473FD1" w:rsidRDefault="007361BA" w:rsidP="004660B6">
      <w:pPr>
        <w:pStyle w:val="TextoIndependienteconSangraPrimeraLnea"/>
        <w:rPr>
          <w:lang w:val="es-ES_tradnl"/>
        </w:rPr>
      </w:pPr>
    </w:p>
    <w:p w14:paraId="7D8BAF34" w14:textId="1FAF439D" w:rsidR="000C1A7C" w:rsidRPr="00491A41" w:rsidRDefault="000C1A7C" w:rsidP="00491A41">
      <w:pPr>
        <w:pStyle w:val="Ttulo3"/>
        <w:numPr>
          <w:ilvl w:val="1"/>
          <w:numId w:val="2"/>
        </w:numPr>
        <w:rPr>
          <w:sz w:val="28"/>
          <w:szCs w:val="26"/>
        </w:rPr>
      </w:pPr>
      <w:bookmarkStart w:id="31" w:name="_Toc166785301"/>
      <w:r w:rsidRPr="00491A41">
        <w:rPr>
          <w:sz w:val="28"/>
          <w:szCs w:val="26"/>
        </w:rPr>
        <w:t>Sensores de pr</w:t>
      </w:r>
      <w:r w:rsidR="00C637A6" w:rsidRPr="00491A41">
        <w:rPr>
          <w:sz w:val="28"/>
          <w:szCs w:val="26"/>
        </w:rPr>
        <w:t>oximidad</w:t>
      </w:r>
      <w:bookmarkEnd w:id="31"/>
    </w:p>
    <w:p w14:paraId="1A294EE7" w14:textId="579AAB5C" w:rsidR="00233681" w:rsidRDefault="00233681" w:rsidP="00233681">
      <w:pPr>
        <w:pStyle w:val="TextoIndependienteconSangraPrimeraLnea"/>
      </w:pPr>
      <w:r>
        <w:t xml:space="preserve">Un </w:t>
      </w:r>
      <w:r w:rsidR="00DA5E66">
        <w:t>sensor</w:t>
      </w:r>
      <w:r>
        <w:t xml:space="preserve"> de proximidad es un</w:t>
      </w:r>
      <w:r w:rsidR="008A2EEF">
        <w:t xml:space="preserve"> componente electrónico</w:t>
      </w:r>
      <w:r>
        <w:t xml:space="preserve"> que identifica la presencia o ausencia de un objeto sin contacto físico y es capaz de detectar cuerpos, medidas, sustancias, distancias o movimientos. Estos detectores emiten campos electromagnéticos para capturar alteraciones o señales producidas por la presencia de objetos dentro de un rango específico. Luego, esta información se convierte en señales eléctricas, lo que proporciona datos valiosos para los sistemas de control y automatización.</w:t>
      </w:r>
    </w:p>
    <w:p w14:paraId="2720455F" w14:textId="4D0192D7" w:rsidR="00DF4A8A" w:rsidRDefault="00DF4A8A" w:rsidP="00233681">
      <w:pPr>
        <w:pStyle w:val="TextoIndependienteconSangraPrimeraLnea"/>
      </w:pPr>
      <w:r>
        <w:t>La detección</w:t>
      </w:r>
      <w:r w:rsidRPr="00DF4A8A">
        <w:t xml:space="preserve"> de un objeto se encuentra influenciado por una serie de </w:t>
      </w:r>
      <w:r>
        <w:t>factore</w:t>
      </w:r>
      <w:r w:rsidRPr="00DF4A8A">
        <w:t xml:space="preserve">s, tales como la composición material del objeto en cuestión o la distancia a la que debe </w:t>
      </w:r>
      <w:r>
        <w:t>estar</w:t>
      </w:r>
      <w:r w:rsidRPr="00DF4A8A">
        <w:t xml:space="preserve"> para su detección. </w:t>
      </w:r>
      <w:r>
        <w:t>Además</w:t>
      </w:r>
      <w:r w:rsidRPr="00DF4A8A">
        <w:t xml:space="preserve">, </w:t>
      </w:r>
      <w:r>
        <w:t>existen</w:t>
      </w:r>
      <w:r w:rsidRPr="00DF4A8A">
        <w:t xml:space="preserve"> </w:t>
      </w:r>
      <w:r>
        <w:t>distintos tipos</w:t>
      </w:r>
      <w:r w:rsidRPr="00DF4A8A">
        <w:t xml:space="preserve"> de </w:t>
      </w:r>
      <w:r>
        <w:t>sensores</w:t>
      </w:r>
      <w:r w:rsidRPr="00DF4A8A">
        <w:t xml:space="preserve"> que se adecuan a los escenarios planteados.</w:t>
      </w:r>
      <w:sdt>
        <w:sdtPr>
          <w:id w:val="-1120834256"/>
          <w:citation/>
        </w:sdtPr>
        <w:sdtContent>
          <w:r w:rsidR="005C421E">
            <w:fldChar w:fldCharType="begin"/>
          </w:r>
          <w:r w:rsidR="005C421E" w:rsidRPr="005C421E">
            <w:instrText xml:space="preserve"> CITATION Tod243 \l 1033 </w:instrText>
          </w:r>
          <w:r w:rsidR="005C421E">
            <w:fldChar w:fldCharType="separate"/>
          </w:r>
          <w:r w:rsidR="00F17D7A">
            <w:rPr>
              <w:noProof/>
            </w:rPr>
            <w:t xml:space="preserve"> </w:t>
          </w:r>
          <w:r w:rsidR="00F17D7A" w:rsidRPr="00F17D7A">
            <w:rPr>
              <w:noProof/>
            </w:rPr>
            <w:t>[15]</w:t>
          </w:r>
          <w:r w:rsidR="005C421E">
            <w:fldChar w:fldCharType="end"/>
          </w:r>
        </w:sdtContent>
      </w:sdt>
    </w:p>
    <w:p w14:paraId="05999156" w14:textId="77777777" w:rsidR="0088347F" w:rsidRPr="00316A99" w:rsidRDefault="0088347F" w:rsidP="00233681">
      <w:pPr>
        <w:pStyle w:val="TextoIndependienteconSangraPrimeraLnea"/>
      </w:pPr>
    </w:p>
    <w:p w14:paraId="53AB0EAC" w14:textId="69E759D5" w:rsidR="005B3799" w:rsidRDefault="005B3799" w:rsidP="005B3799">
      <w:pPr>
        <w:pStyle w:val="Ttulo3"/>
        <w:numPr>
          <w:ilvl w:val="2"/>
          <w:numId w:val="2"/>
        </w:numPr>
      </w:pPr>
      <w:bookmarkStart w:id="32" w:name="_Toc166785302"/>
      <w:r>
        <w:t>Sensores inductivos</w:t>
      </w:r>
      <w:bookmarkEnd w:id="32"/>
    </w:p>
    <w:p w14:paraId="6B6E3065" w14:textId="3010C7E9" w:rsidR="00B46E08" w:rsidRDefault="00AF5080" w:rsidP="00816187">
      <w:pPr>
        <w:pStyle w:val="TextoIndependienteconSangraPrimeraLnea"/>
      </w:pPr>
      <w:r w:rsidRPr="00AF5080">
        <w:t>Los detectores de proximidad inductivos identifican la presencia de elementos conductores (es decir, metálicos)</w:t>
      </w:r>
      <w:r w:rsidR="00662A01">
        <w:t xml:space="preserve"> sin necesidad de tener contacto físico</w:t>
      </w:r>
      <w:r w:rsidRPr="00AF5080">
        <w:t xml:space="preserve"> y su alcance de detección varía según el tipo de metal detectado. Estos dispositivos operan con un campo magnético de alta frecuencia generado por una bobina en un circuito oscilante. Un objeto conductor que se aproxima al campo magnético experimenta una inducción o corriente de Foucault en él, generando así un campo magnético contrario que reduce la inductancia del </w:t>
      </w:r>
      <w:r>
        <w:t>sensor</w:t>
      </w:r>
      <w:r w:rsidRPr="00AF5080">
        <w:t xml:space="preserve"> inductivo de manera efectiva.</w:t>
      </w:r>
    </w:p>
    <w:p w14:paraId="529C89F7" w14:textId="77777777" w:rsidR="0054194E" w:rsidRDefault="0054194E" w:rsidP="00816187">
      <w:pPr>
        <w:pStyle w:val="TextoIndependienteconSangraPrimeraLnea"/>
      </w:pPr>
      <w:r>
        <w:t>Los sensores inductivos de proximidad se basan en dos métodos de funcionamiento. En el primer método, a medida que el objetivo se aproxima al sensor, la corriente de inducción aumenta, lo que provoca un incremento en la carga en el circuito de oscilación y resulta en una disminución o detención de su oscilación.</w:t>
      </w:r>
    </w:p>
    <w:p w14:paraId="0ED20ED0" w14:textId="4D5448CC" w:rsidR="0054194E" w:rsidRDefault="0054194E" w:rsidP="00816187">
      <w:pPr>
        <w:pStyle w:val="TextoIndependienteconSangraPrimeraLnea"/>
      </w:pPr>
      <w:r>
        <w:t>Una alternativa en el esquema de funcionamiento implica un cambio en la frecuencia en lugar de en la amplitud de la oscilación, debido a la presencia de un objetivo conductor. Un objeto de metal no ferroso, como el aluminio o el cobre, al acercarse al sensor, provoca un aumento en la frecuencia de oscilación, mientras que un objeto de metal ferroso, como el hierro o el acero, causa una disminución en la frecuencia de oscilación. La variación en la frecuencia de oscilación respecto a una frecuencia de referencia conduce a un cambio en el estado de salida del sensor.</w:t>
      </w:r>
      <w:sdt>
        <w:sdtPr>
          <w:id w:val="-1518071097"/>
          <w:citation/>
        </w:sdtPr>
        <w:sdtContent>
          <w:r w:rsidR="0049565D">
            <w:fldChar w:fldCharType="begin"/>
          </w:r>
          <w:r w:rsidR="0049565D" w:rsidRPr="0049565D">
            <w:instrText xml:space="preserve"> CITATION Pin21 \l 1033 </w:instrText>
          </w:r>
          <w:r w:rsidR="0049565D">
            <w:fldChar w:fldCharType="separate"/>
          </w:r>
          <w:r w:rsidR="00F17D7A">
            <w:rPr>
              <w:noProof/>
            </w:rPr>
            <w:t xml:space="preserve"> </w:t>
          </w:r>
          <w:r w:rsidR="00F17D7A" w:rsidRPr="00F17D7A">
            <w:rPr>
              <w:noProof/>
            </w:rPr>
            <w:t>[16]</w:t>
          </w:r>
          <w:r w:rsidR="0049565D">
            <w:fldChar w:fldCharType="end"/>
          </w:r>
        </w:sdtContent>
      </w:sdt>
    </w:p>
    <w:p w14:paraId="7E0251FF" w14:textId="7EE24A5D" w:rsidR="00163242" w:rsidRDefault="00163242" w:rsidP="00816187">
      <w:pPr>
        <w:pStyle w:val="TextoIndependienteconSangraPrimeraLnea"/>
      </w:pPr>
      <w:r w:rsidRPr="00163242">
        <w:t>El sensor inductivo se compone de un circuito oscilador LC, un rectificador para transformar la corriente alterna en continua, y un comparador que genera dos tensiones diferentes según la presencia o ausencia del objeto. El fabricante establece la distancia máxima teórica a la que el sensor puede detectar el objeto de referencia. Por lo general, la distancia de detección de estos sensores es limitada, oscilando entre 1 y 50 mm. La distancia a la que el objeto es detectable está influenciada por la permeabilidad del material; cuanto menor sea la permeabilidad, menor será la distancia de detección. Estos sensores presentan un rendimiento deficiente con materiales paramagnéticos (con permeabilidad magnética relativa superior a la unidad), e incluso pueden no detectar objetos si son diamagnéticos (con permeabilidad relativa inferior a la unidad).</w:t>
      </w:r>
      <w:sdt>
        <w:sdtPr>
          <w:id w:val="-1231918469"/>
          <w:citation/>
        </w:sdtPr>
        <w:sdtContent>
          <w:r w:rsidR="00237915">
            <w:fldChar w:fldCharType="begin"/>
          </w:r>
          <w:r w:rsidR="00237915" w:rsidRPr="00237915">
            <w:instrText xml:space="preserve"> CITATION Tod243 \l 1033 </w:instrText>
          </w:r>
          <w:r w:rsidR="00237915">
            <w:fldChar w:fldCharType="separate"/>
          </w:r>
          <w:r w:rsidR="00F17D7A">
            <w:rPr>
              <w:noProof/>
            </w:rPr>
            <w:t xml:space="preserve"> </w:t>
          </w:r>
          <w:r w:rsidR="00F17D7A" w:rsidRPr="00F17D7A">
            <w:rPr>
              <w:noProof/>
            </w:rPr>
            <w:t>[15]</w:t>
          </w:r>
          <w:r w:rsidR="00237915">
            <w:fldChar w:fldCharType="end"/>
          </w:r>
        </w:sdtContent>
      </w:sdt>
    </w:p>
    <w:p w14:paraId="3B35E805" w14:textId="77777777" w:rsidR="00B46E08" w:rsidRPr="00B46E08" w:rsidRDefault="00B46E08" w:rsidP="00B46E08"/>
    <w:p w14:paraId="0E02B32F" w14:textId="6E0F1525" w:rsidR="00413396" w:rsidRDefault="00094748" w:rsidP="00413396">
      <w:pPr>
        <w:pStyle w:val="Ttulo3"/>
        <w:numPr>
          <w:ilvl w:val="2"/>
          <w:numId w:val="2"/>
        </w:numPr>
      </w:pPr>
      <w:bookmarkStart w:id="33" w:name="_Toc166785303"/>
      <w:r>
        <w:t>Senso</w:t>
      </w:r>
      <w:r w:rsidR="00413396">
        <w:t>res capacitivos</w:t>
      </w:r>
      <w:bookmarkEnd w:id="33"/>
    </w:p>
    <w:p w14:paraId="37ED568A" w14:textId="4A016C2A" w:rsidR="0011360E" w:rsidRPr="0011360E" w:rsidRDefault="0011360E" w:rsidP="0011360E">
      <w:pPr>
        <w:pStyle w:val="TextoIndependienteconSangraPrimeraLnea"/>
      </w:pPr>
      <w:r w:rsidRPr="0011360E">
        <w:t>Los sensores de proximidad capacitivos pueden detectar objetivos metálicos y no metálicos en forma de polvo, granulados, líquidos y sólidos. El dispositivo es generalmente similar a un sensor inductivo. Se utilizan principalmente para detectar niveles de líquidos en tanques de almacenamiento.</w:t>
      </w:r>
    </w:p>
    <w:p w14:paraId="31147CC0" w14:textId="17AE1B2C" w:rsidR="00251059" w:rsidRDefault="0011360E" w:rsidP="00251059">
      <w:pPr>
        <w:pStyle w:val="TextoIndependienteconSangraPrimeraLnea"/>
      </w:pPr>
      <w:r w:rsidRPr="0011360E">
        <w:t>Estos sensores se basan en la interacción entre el objeto a detectar y el campo electrostático generado por el propio sensor. El funcionamiento es similar al caso del inductor, pero ahora el sensor es un condensador.</w:t>
      </w:r>
      <w:r w:rsidR="00251059">
        <w:t xml:space="preserve"> </w:t>
      </w:r>
      <w:r w:rsidRPr="0011360E">
        <w:t>La capacitancia de</w:t>
      </w:r>
      <w:r>
        <w:t>l condensado</w:t>
      </w:r>
      <w:r w:rsidRPr="0011360E">
        <w:t>r depende de la distancia entre los electrodos, su área y la constante dieléctrica, que representa la capacidad del material para polarizarse en presencia de un campo eléctrico.</w:t>
      </w:r>
    </w:p>
    <w:p w14:paraId="5EAE2153" w14:textId="1F238791" w:rsidR="0011360E" w:rsidRDefault="0011360E" w:rsidP="00251059">
      <w:pPr>
        <w:pStyle w:val="TextoIndependienteconSangraPrimeraLnea"/>
      </w:pPr>
      <w:r>
        <w:t>La constante dieléctrica es igual al producto de la permitividad del vacío y la permitividad relativa del material dieléctrico que separa las placas del condensador.</w:t>
      </w:r>
    </w:p>
    <w:p w14:paraId="4B27A275" w14:textId="229D7D47" w:rsidR="0011360E" w:rsidRDefault="0011360E" w:rsidP="0011360E">
      <w:pPr>
        <w:pStyle w:val="TextoIndependienteconSangraPrimeraLnea"/>
      </w:pPr>
      <w:r>
        <w:t>Cuando un objeto se acerca al sensor y entra en el campo electrostático de los electrodos, la capacidad del condensador aumenta. Los cambios de capacitancia son detectados por el circuito oscilador al que pertenecen. A medida que aumenta la capacidad, aumenta la amplificación del oscilador, lo que hace que el oscilador entre en un estado de oscilación. Cuando la amplitud de oscilación excede un cierto nivel en presencia de un objeto, el estado del sensor cambia. Si el objeto se aleja, la amplitud del oscilador disminuye hasta que cambia a su estado original. El sensor también consta de un circuito rectificador, un comparador y una etapa de salida.</w:t>
      </w:r>
    </w:p>
    <w:p w14:paraId="0EDBD6FA" w14:textId="42314099" w:rsidR="000D5391" w:rsidRDefault="000D5391" w:rsidP="0011360E">
      <w:pPr>
        <w:pStyle w:val="TextoIndependienteconSangraPrimeraLnea"/>
      </w:pPr>
      <w:r>
        <w:t xml:space="preserve">La posibilidad de detección dependerá de los valores de la constante dieléctrica, siendo directamente proporcionales con la facilidad y la detección, si su valor es </w:t>
      </w:r>
      <w:r w:rsidR="00B34895">
        <w:t>más</w:t>
      </w:r>
      <w:r>
        <w:t xml:space="preserve"> alto, mayor facilidad de detección tendrá y si su valor es más bajo, más difícil será de detectar ese objeto</w:t>
      </w:r>
      <w:r w:rsidR="00197A13">
        <w:t>. Por ejemplo, el agua tiene una constante equivalente a 80, quiere decir que el sensor podrá detectar la presencia del elemento, a diferencia del aire que tiene una constante de 1, lo que indica que no será sensible a la detección del mismo. También es posible detectar materiales con altas constantes dieléctricas que estén a través de envases o paredes mientras su constante sea menor.</w:t>
      </w:r>
      <w:sdt>
        <w:sdtPr>
          <w:id w:val="1261570765"/>
          <w:citation/>
        </w:sdtPr>
        <w:sdtContent>
          <w:r w:rsidR="007F2B19">
            <w:fldChar w:fldCharType="begin"/>
          </w:r>
          <w:r w:rsidR="007F2B19">
            <w:rPr>
              <w:lang w:val="es-ES_tradnl"/>
            </w:rPr>
            <w:instrText xml:space="preserve"> CITATION Tod243 \l 1034 </w:instrText>
          </w:r>
          <w:r w:rsidR="007F2B19">
            <w:fldChar w:fldCharType="separate"/>
          </w:r>
          <w:r w:rsidR="00F17D7A">
            <w:rPr>
              <w:noProof/>
              <w:lang w:val="es-ES_tradnl"/>
            </w:rPr>
            <w:t xml:space="preserve"> </w:t>
          </w:r>
          <w:r w:rsidR="00F17D7A" w:rsidRPr="00F17D7A">
            <w:rPr>
              <w:noProof/>
              <w:lang w:val="es-ES_tradnl"/>
            </w:rPr>
            <w:t>[15]</w:t>
          </w:r>
          <w:r w:rsidR="007F2B19">
            <w:fldChar w:fldCharType="end"/>
          </w:r>
        </w:sdtContent>
      </w:sdt>
    </w:p>
    <w:p w14:paraId="3BB3E128" w14:textId="77777777" w:rsidR="000D5391" w:rsidRPr="005B3799" w:rsidRDefault="000D5391" w:rsidP="0011360E">
      <w:pPr>
        <w:pStyle w:val="TextoIndependienteconSangraPrimeraLnea"/>
      </w:pPr>
    </w:p>
    <w:p w14:paraId="76C93A27" w14:textId="2D1E059E" w:rsidR="00413396" w:rsidRDefault="00413396" w:rsidP="00413396">
      <w:pPr>
        <w:pStyle w:val="Ttulo3"/>
        <w:numPr>
          <w:ilvl w:val="2"/>
          <w:numId w:val="2"/>
        </w:numPr>
      </w:pPr>
      <w:bookmarkStart w:id="34" w:name="_Toc166785304"/>
      <w:r>
        <w:t>Sensores fotoeléctricos</w:t>
      </w:r>
      <w:bookmarkEnd w:id="34"/>
    </w:p>
    <w:p w14:paraId="73CA3937" w14:textId="4854AD58" w:rsidR="007A4919" w:rsidRDefault="007A4919" w:rsidP="00082954">
      <w:pPr>
        <w:pStyle w:val="TextoIndependienteconSangraPrimeraLnea"/>
      </w:pPr>
      <w:r>
        <w:t>Los</w:t>
      </w:r>
      <w:r w:rsidRPr="007A4919">
        <w:t xml:space="preserve"> sensores </w:t>
      </w:r>
      <w:r>
        <w:t xml:space="preserve">fotoeléctricos </w:t>
      </w:r>
      <w:r w:rsidRPr="007A4919">
        <w:t>operan detectando la presencia de un objeto mediante fenómenos asociados a la luz. Cada sensor cuenta con un emisor que emite un haz de luz, ya sea en el espectro visible o infrarrojo. Por lo general, el emisor envía una señal de luz modulada, lo que significa que la fuente de luz recibe pulsos de corriente que generan pulsos de luz. Este método permite aplicar una potencia instantánea mayor a la fuente de luz, lo que facilita la amplificación de la señal alterna en el receptor, resultando en un sensor con un alcance más extenso. Además, el emisor está equipado con una lente que ayuda a obtener una luz colimada en su salida.</w:t>
      </w:r>
    </w:p>
    <w:p w14:paraId="05144289" w14:textId="19285A99" w:rsidR="00F46F5B" w:rsidRPr="007A4919" w:rsidRDefault="00F46F5B" w:rsidP="00082954">
      <w:pPr>
        <w:pStyle w:val="TextoIndependienteconSangraPrimeraLnea"/>
      </w:pPr>
      <w:r>
        <w:t>La fuente de iluminación es un diodo de infrarrojos hecho de arseniuro de galio, o de luz visible mediante LEDs (Light Emitting Diode) de color verde o rojo.</w:t>
      </w:r>
    </w:p>
    <w:p w14:paraId="51540EAE" w14:textId="6CA10BE6" w:rsidR="00EE214C" w:rsidRPr="0078236C" w:rsidRDefault="00EE214C" w:rsidP="0078236C">
      <w:pPr>
        <w:pStyle w:val="TextoIndependienteconSangraPrimeraLnea"/>
      </w:pPr>
      <w:r w:rsidRPr="0078236C">
        <w:t>Este sensor también cuenta con un receptor que puede recibir el haz de luz emitido o no, dependiendo de la presencia del objeto, o recibirlo de manera modificada. Estos sensores se pueden clasificar según el método de detección utilizado y la disposición de los elementos emisor y receptor.</w:t>
      </w:r>
    </w:p>
    <w:p w14:paraId="20C41423" w14:textId="43E7B436" w:rsidR="00EE214C" w:rsidRPr="0078236C" w:rsidRDefault="00EE214C" w:rsidP="0078236C">
      <w:pPr>
        <w:pStyle w:val="TextoIndependienteconSangraPrimeraLnea"/>
      </w:pPr>
      <w:r w:rsidRPr="0078236C">
        <w:t>El receptor generalmente incorpora una lente en su entrada para enfocar el haz de luz emitido en un componente fotosensible, como un fotodiodo o un fototransistor, cuyos parámetros</w:t>
      </w:r>
      <w:r w:rsidR="0039784E" w:rsidRPr="0078236C">
        <w:t xml:space="preserve"> </w:t>
      </w:r>
      <w:r w:rsidRPr="0078236C">
        <w:t>se ven alterados por la incidencia de la luz. Además, puede filtrar y amplificar la señal en función de la frecuencia de los pulsos generados por el emisor para descartar la luz que no proviene de él.</w:t>
      </w:r>
    </w:p>
    <w:p w14:paraId="36631345" w14:textId="2F829EFC" w:rsidR="00B80328" w:rsidRPr="0078236C" w:rsidRDefault="00EE214C" w:rsidP="0078236C">
      <w:pPr>
        <w:pStyle w:val="TextoIndependienteconSangraPrimeraLnea"/>
      </w:pPr>
      <w:r w:rsidRPr="0078236C">
        <w:t>Estos sensores pueden activarse en presencia de luz o cuando no la reciben.</w:t>
      </w:r>
      <w:sdt>
        <w:sdtPr>
          <w:id w:val="378518297"/>
          <w:citation/>
        </w:sdtPr>
        <w:sdtContent>
          <w:r w:rsidR="006A1BF1">
            <w:fldChar w:fldCharType="begin"/>
          </w:r>
          <w:r w:rsidR="006A1BF1" w:rsidRPr="006A1BF1">
            <w:instrText xml:space="preserve"> CITATION Tod243 \l 1033 </w:instrText>
          </w:r>
          <w:r w:rsidR="006A1BF1">
            <w:fldChar w:fldCharType="separate"/>
          </w:r>
          <w:r w:rsidR="00F17D7A">
            <w:rPr>
              <w:noProof/>
            </w:rPr>
            <w:t xml:space="preserve"> </w:t>
          </w:r>
          <w:r w:rsidR="00F17D7A" w:rsidRPr="00F17D7A">
            <w:rPr>
              <w:noProof/>
            </w:rPr>
            <w:t>[15]</w:t>
          </w:r>
          <w:r w:rsidR="006A1BF1">
            <w:fldChar w:fldCharType="end"/>
          </w:r>
        </w:sdtContent>
      </w:sdt>
    </w:p>
    <w:p w14:paraId="62149031" w14:textId="77777777" w:rsidR="0078236C" w:rsidRPr="0078236C" w:rsidRDefault="0078236C" w:rsidP="0078236C">
      <w:pPr>
        <w:pStyle w:val="TextoIndependienteconSangraPrimeraLnea"/>
      </w:pPr>
    </w:p>
    <w:p w14:paraId="1E0667CF" w14:textId="229B5EE4" w:rsidR="00413396" w:rsidRDefault="00413396" w:rsidP="00413396">
      <w:pPr>
        <w:pStyle w:val="Ttulo3"/>
        <w:numPr>
          <w:ilvl w:val="2"/>
          <w:numId w:val="2"/>
        </w:numPr>
      </w:pPr>
      <w:bookmarkStart w:id="35" w:name="_Toc166785305"/>
      <w:r>
        <w:t>Sensores magnéticos</w:t>
      </w:r>
      <w:bookmarkEnd w:id="35"/>
    </w:p>
    <w:p w14:paraId="3D9423B3" w14:textId="39A53B45" w:rsidR="00181E4D" w:rsidRDefault="000475BA" w:rsidP="00BD12DC">
      <w:pPr>
        <w:pStyle w:val="TextoIndependienteconSangraPrimeraLnea"/>
      </w:pPr>
      <w:r>
        <w:t>Los sensores magnéticos sirven para medir posición y velocidad de objetos metálicos en movimiento, este tipo de sensores pueden ser dispositivos activos, como sensores de efecto hall, o también pueden ser pasivos como lo es un sensor de reluctancia variable. El sensor de reluctancia mide los cambios en la misma en donde el magnetismo es análogo a la resistencia eléctrica de un circuito y consta de un imán permanente, una pieza polar la cual recibe una polaridad y una bobina de detección que permanece cubierta dentro de una caja cilíndrica.</w:t>
      </w:r>
    </w:p>
    <w:p w14:paraId="12DF9040" w14:textId="7613BE15" w:rsidR="000475BA" w:rsidRDefault="000475BA" w:rsidP="00BD12DC">
      <w:pPr>
        <w:pStyle w:val="TextoIndependienteconSangraPrimeraLnea"/>
      </w:pPr>
      <w:r>
        <w:t>Un cuerpo ferromagnético que pase cerca del polo provoca una variación en el campo magnético. Este cambio genera una tensión de señal en la bobina. La magnitud de la señal dependerá del tamaño del objetivo, de su velocidad, y la distancia entre la pieza polar y el objeto en cuestión. L</w:t>
      </w:r>
      <w:r w:rsidR="00BD12DC">
        <w:t>os objetos deben de estar en movimiento para ser detectados por el sensor RV.</w:t>
      </w:r>
    </w:p>
    <w:p w14:paraId="6E701E0B" w14:textId="7531A0CC" w:rsidR="00BD12DC" w:rsidRDefault="00BD12DC" w:rsidP="00BD12DC">
      <w:pPr>
        <w:pStyle w:val="TextoIndependienteconSangraPrimeraLnea"/>
      </w:pPr>
      <w:r>
        <w:t xml:space="preserve">Estos sensores RV son pasivos debido a que necesitan están conectados a una fuente de alimentación, normalmente su aplicación </w:t>
      </w:r>
      <w:r w:rsidR="0057443B">
        <w:t>está</w:t>
      </w:r>
      <w:r>
        <w:t xml:space="preserve"> en la medición de máquinas que tienen rotación, como por ejemplo detectar el paso de los dientes de un engranaje dentado, también pueden ser vistos para la detección de cabezas de tornillos o cualquier otro elemento en un movimiento rápido.</w:t>
      </w:r>
    </w:p>
    <w:p w14:paraId="4CA89DA6" w14:textId="57A3B0EC" w:rsidR="00BD12DC" w:rsidRDefault="00BD12DC" w:rsidP="00BD12DC">
      <w:pPr>
        <w:pStyle w:val="TextoIndependienteconSangraPrimeraLnea"/>
      </w:pPr>
      <w:r>
        <w:t>Son empleados por medio de tacómetros para medir la velocidad de rotación o también son aplicados en parejas para medir la excentricidad del eje giratorio.</w:t>
      </w:r>
      <w:sdt>
        <w:sdtPr>
          <w:id w:val="1959759435"/>
          <w:citation/>
        </w:sdtPr>
        <w:sdtContent>
          <w:r w:rsidR="00E81C40">
            <w:fldChar w:fldCharType="begin"/>
          </w:r>
          <w:r w:rsidR="00E81C40">
            <w:rPr>
              <w:lang w:val="es-ES_tradnl"/>
            </w:rPr>
            <w:instrText xml:space="preserve"> CITATION Pin21 \l 1034 </w:instrText>
          </w:r>
          <w:r w:rsidR="00E81C40">
            <w:fldChar w:fldCharType="separate"/>
          </w:r>
          <w:r w:rsidR="00F17D7A">
            <w:rPr>
              <w:noProof/>
              <w:lang w:val="es-ES_tradnl"/>
            </w:rPr>
            <w:t xml:space="preserve"> </w:t>
          </w:r>
          <w:r w:rsidR="00F17D7A" w:rsidRPr="00F17D7A">
            <w:rPr>
              <w:noProof/>
              <w:lang w:val="es-ES_tradnl"/>
            </w:rPr>
            <w:t>[16]</w:t>
          </w:r>
          <w:r w:rsidR="00E81C40">
            <w:fldChar w:fldCharType="end"/>
          </w:r>
        </w:sdtContent>
      </w:sdt>
    </w:p>
    <w:p w14:paraId="1F4F48B0" w14:textId="77777777" w:rsidR="00BD12DC" w:rsidRPr="00BD12DC" w:rsidRDefault="00BD12DC" w:rsidP="00BD12DC">
      <w:pPr>
        <w:pStyle w:val="TextoIndependienteconSangraPrimeraLnea"/>
      </w:pPr>
    </w:p>
    <w:p w14:paraId="72CD5ADE" w14:textId="26EF0F7A" w:rsidR="000C1A7C" w:rsidRDefault="000C1A7C" w:rsidP="00AD2A1A">
      <w:pPr>
        <w:pStyle w:val="Ttulo3"/>
        <w:numPr>
          <w:ilvl w:val="2"/>
          <w:numId w:val="2"/>
        </w:numPr>
      </w:pPr>
      <w:bookmarkStart w:id="36" w:name="_Toc166785306"/>
      <w:r>
        <w:t>Sensores infrarrojos</w:t>
      </w:r>
      <w:bookmarkEnd w:id="36"/>
    </w:p>
    <w:p w14:paraId="3C317E02" w14:textId="75837275" w:rsidR="00832C49" w:rsidRDefault="00723822" w:rsidP="007702DF">
      <w:pPr>
        <w:pStyle w:val="TextoIndependienteconSangraPrimeraLnea"/>
      </w:pPr>
      <w:r>
        <w:t>Los sensores infrarrojos son capaces de medir la radiación electromagnética infrarroja que emiten los cuerpos dentro de su campo de visión. Son principalmente usados para medir temperatura de los objetos, además nos brindan la posibilidad de atravesar objetos opacos para la luz visible.</w:t>
      </w:r>
    </w:p>
    <w:p w14:paraId="4ECAE9F0" w14:textId="4EDBFE57" w:rsidR="00723822" w:rsidRDefault="00723822" w:rsidP="007702DF">
      <w:pPr>
        <w:pStyle w:val="TextoIndependienteconSangraPrimeraLnea"/>
      </w:pPr>
      <w:r>
        <w:t>Están dise</w:t>
      </w:r>
      <w:r w:rsidRPr="007702DF">
        <w:t>ñados para la</w:t>
      </w:r>
      <w:r w:rsidR="007702DF" w:rsidRPr="007702DF">
        <w:t xml:space="preserve"> </w:t>
      </w:r>
      <w:r w:rsidR="007702DF">
        <w:t>detección de figuras, clasificación y posicionamiento de objetos, diferencias de superficie y colores, incluso sometido en condiciones ambientales extremas.</w:t>
      </w:r>
    </w:p>
    <w:p w14:paraId="68B9307C" w14:textId="5D9CAF63" w:rsidR="007702DF" w:rsidRDefault="007702DF" w:rsidP="007702DF">
      <w:pPr>
        <w:pStyle w:val="TextoIndependienteconSangraPrimeraLnea"/>
      </w:pPr>
      <w:r>
        <w:t>Entre alguna de sus aplicaciones en la vida podemos encontrar la detección de fugas de gas, movimiento, inundaciones, en electrodomésticos como el microondas para distribuir el calor en el interior de forma uniforme, sirven para el control climático ahorrando energía y beneficiando a la ralentización del cambio climático.</w:t>
      </w:r>
      <w:sdt>
        <w:sdtPr>
          <w:id w:val="23763305"/>
          <w:citation/>
        </w:sdtPr>
        <w:sdtContent>
          <w:r w:rsidR="002374DC">
            <w:fldChar w:fldCharType="begin"/>
          </w:r>
          <w:r w:rsidR="002374DC" w:rsidRPr="002374DC">
            <w:instrText xml:space="preserve"> CITATION Tod18 \l 1033 </w:instrText>
          </w:r>
          <w:r w:rsidR="002374DC">
            <w:fldChar w:fldCharType="separate"/>
          </w:r>
          <w:r w:rsidR="00F17D7A">
            <w:rPr>
              <w:noProof/>
            </w:rPr>
            <w:t xml:space="preserve"> </w:t>
          </w:r>
          <w:r w:rsidR="00F17D7A" w:rsidRPr="00F17D7A">
            <w:rPr>
              <w:noProof/>
            </w:rPr>
            <w:t>[17]</w:t>
          </w:r>
          <w:r w:rsidR="002374DC">
            <w:fldChar w:fldCharType="end"/>
          </w:r>
        </w:sdtContent>
      </w:sdt>
    </w:p>
    <w:p w14:paraId="563E2F1A" w14:textId="77777777" w:rsidR="00FE4BF3" w:rsidRPr="007702DF" w:rsidRDefault="00FE4BF3" w:rsidP="007702DF">
      <w:pPr>
        <w:pStyle w:val="TextoIndependienteconSangraPrimeraLnea"/>
      </w:pPr>
    </w:p>
    <w:p w14:paraId="16865409" w14:textId="0014AEDF" w:rsidR="0045381B" w:rsidRDefault="000C1A7C" w:rsidP="0045381B">
      <w:pPr>
        <w:pStyle w:val="Ttulo3"/>
        <w:numPr>
          <w:ilvl w:val="2"/>
          <w:numId w:val="2"/>
        </w:numPr>
      </w:pPr>
      <w:bookmarkStart w:id="37" w:name="_Toc166785307"/>
      <w:r>
        <w:t>Sensores de ultrasonido</w:t>
      </w:r>
      <w:bookmarkEnd w:id="37"/>
    </w:p>
    <w:p w14:paraId="34855C0E" w14:textId="403B34D6" w:rsidR="00FE4BF3" w:rsidRDefault="005E7CE9" w:rsidP="00F80F66">
      <w:pPr>
        <w:pStyle w:val="TextoIndependienteconSangraPrimeraLnea"/>
      </w:pPr>
      <w:r>
        <w:t xml:space="preserve">Los sensores de ultrasonido son los </w:t>
      </w:r>
      <w:r w:rsidR="00322472">
        <w:t>más</w:t>
      </w:r>
      <w:r>
        <w:t xml:space="preserve"> utilizados para la detección de vehículos, detectando objetos de cualquier tipo a varios metros de distancia. Su funcionamiento está basado en el envío de señales sonoras que superan el rango audible por el ser humano </w:t>
      </w:r>
      <w:r w:rsidRPr="005E7CE9">
        <w:t>(</w:t>
      </w:r>
      <w:r>
        <w:t>20KHz)</w:t>
      </w:r>
      <w:r w:rsidR="004C6AA5">
        <w:t>, estos sensores suelen operar en un rango de frecuencias de entre 20KHz - 250KHz.</w:t>
      </w:r>
    </w:p>
    <w:p w14:paraId="615705C0" w14:textId="2B312902" w:rsidR="004C6AA5" w:rsidRDefault="007D7ADE" w:rsidP="00F80F66">
      <w:pPr>
        <w:pStyle w:val="TextoIndependienteconSangraPrimeraLnea"/>
      </w:pPr>
      <w:r>
        <w:t xml:space="preserve">El ultrasónico </w:t>
      </w:r>
      <w:r w:rsidR="00D57559">
        <w:t>está</w:t>
      </w:r>
      <w:r>
        <w:t xml:space="preserve"> constituido por un emisor y un receptor de ultrasonido que utiliza como medio de transmisión el aire. Utiliza el efecto piezoeléctrico realizando una presión sobre el material haciendo que se produzca un movimiento de cargas generando una diferencia de potencial entre las caras del material, el receptor </w:t>
      </w:r>
      <w:r w:rsidR="00D57559">
        <w:t>está</w:t>
      </w:r>
      <w:r>
        <w:t xml:space="preserve"> basado en la deformación que producen las señales de presión del aire.</w:t>
      </w:r>
      <w:sdt>
        <w:sdtPr>
          <w:id w:val="-1612966159"/>
          <w:citation/>
        </w:sdtPr>
        <w:sdtContent>
          <w:r w:rsidR="00A47E22">
            <w:fldChar w:fldCharType="begin"/>
          </w:r>
          <w:r w:rsidR="00A47E22">
            <w:rPr>
              <w:lang w:val="es-ES_tradnl"/>
            </w:rPr>
            <w:instrText xml:space="preserve"> CITATION Tod243 \l 1034 </w:instrText>
          </w:r>
          <w:r w:rsidR="00A47E22">
            <w:fldChar w:fldCharType="separate"/>
          </w:r>
          <w:r w:rsidR="00F17D7A">
            <w:rPr>
              <w:noProof/>
              <w:lang w:val="es-ES_tradnl"/>
            </w:rPr>
            <w:t xml:space="preserve"> </w:t>
          </w:r>
          <w:r w:rsidR="00F17D7A" w:rsidRPr="00F17D7A">
            <w:rPr>
              <w:noProof/>
              <w:lang w:val="es-ES_tradnl"/>
            </w:rPr>
            <w:t>[15]</w:t>
          </w:r>
          <w:r w:rsidR="00A47E22">
            <w:fldChar w:fldCharType="end"/>
          </w:r>
        </w:sdtContent>
      </w:sdt>
    </w:p>
    <w:p w14:paraId="11A61CC8" w14:textId="690214DD" w:rsidR="007F5CAB" w:rsidRDefault="007F5CAB" w:rsidP="00F80F66">
      <w:pPr>
        <w:pStyle w:val="TextoIndependienteconSangraPrimeraLnea"/>
      </w:pPr>
      <w:r>
        <w:t>Un tipo de sensores ultrasónicos son los detectores de eco.</w:t>
      </w:r>
      <w:r w:rsidR="009E0ECA">
        <w:t xml:space="preserve"> Para entender el principio de este sensor debemos tomar el tiempo que pasa desde el impulso transmitido por el emisor hasta el reflejo recibido por el receptor, representa el tiempo de vuelo que indica desde la posición del sensor hasta el objetivo y de regreso. Esto nos permite conocer la velocidad de propagación y el tiempo de vuelo dando como resultado la posibilidad de calcular la distancia entre el sensor y el objeto.</w:t>
      </w:r>
      <w:sdt>
        <w:sdtPr>
          <w:id w:val="84266060"/>
          <w:citation/>
        </w:sdtPr>
        <w:sdtContent>
          <w:r w:rsidR="00A47E22">
            <w:fldChar w:fldCharType="begin"/>
          </w:r>
          <w:r w:rsidR="00A47E22">
            <w:rPr>
              <w:lang w:val="es-ES_tradnl"/>
            </w:rPr>
            <w:instrText xml:space="preserve"> CITATION Pin21 \l 1034 </w:instrText>
          </w:r>
          <w:r w:rsidR="00A47E22">
            <w:fldChar w:fldCharType="separate"/>
          </w:r>
          <w:r w:rsidR="00F17D7A">
            <w:rPr>
              <w:noProof/>
              <w:lang w:val="es-ES_tradnl"/>
            </w:rPr>
            <w:t xml:space="preserve"> </w:t>
          </w:r>
          <w:r w:rsidR="00F17D7A" w:rsidRPr="00F17D7A">
            <w:rPr>
              <w:noProof/>
              <w:lang w:val="es-ES_tradnl"/>
            </w:rPr>
            <w:t>[16]</w:t>
          </w:r>
          <w:r w:rsidR="00A47E22">
            <w:fldChar w:fldCharType="end"/>
          </w:r>
        </w:sdtContent>
      </w:sdt>
    </w:p>
    <w:p w14:paraId="320CF26B" w14:textId="4F652D53" w:rsidR="009E0ECA" w:rsidRPr="00F80F66" w:rsidRDefault="009E0ECA" w:rsidP="00F80F66">
      <w:pPr>
        <w:pStyle w:val="TextoIndependienteconSangraPrimeraLnea"/>
      </w:pPr>
      <w:r>
        <w:t xml:space="preserve">Gracias a la alta capacidad de detectar cuerpos </w:t>
      </w:r>
      <w:r w:rsidR="00AE2174">
        <w:t xml:space="preserve">como líquidos, materiales de distintas formas, solidos e incluso colores que </w:t>
      </w:r>
      <w:r w:rsidR="008D7899">
        <w:t>tenga unas características mínimas de reflexión de ultrasonidos. Y por medio de un circuito electrónico se mide el tiempo del eco, por la conocida velocidad del sonido en el aire de unos 340m</w:t>
      </w:r>
      <w:r w:rsidR="008D7899" w:rsidRPr="008D7899">
        <w:t>/</w:t>
      </w:r>
      <w:r w:rsidR="008D7899">
        <w:t>s</w:t>
      </w:r>
      <w:r w:rsidR="008D7899" w:rsidRPr="00F80F66">
        <w:t>.</w:t>
      </w:r>
    </w:p>
    <w:p w14:paraId="77889FEB" w14:textId="0936D8AB" w:rsidR="008D7899" w:rsidRDefault="008D7899" w:rsidP="00F80F66">
      <w:pPr>
        <w:pStyle w:val="TextoIndependienteconSangraPrimeraLnea"/>
      </w:pPr>
      <w:r w:rsidRPr="00F80F66">
        <w:t xml:space="preserve">Las limitaciones de este sensor son la dependencia del medio ambiente debido a la influencia ejercida en la velocidad del sonido </w:t>
      </w:r>
      <w:r w:rsidR="00A00298" w:rsidRPr="00F80F66">
        <w:t xml:space="preserve">y su carácter paraxial, quiere decir que, </w:t>
      </w:r>
      <w:r w:rsidR="00F80F66" w:rsidRPr="00F80F66">
        <w:t>la trayectoria de las ondas ultrasónicas debe</w:t>
      </w:r>
      <w:r w:rsidR="00A00298" w:rsidRPr="00F80F66">
        <w:t xml:space="preserve"> ser perpendiculares al sensor.</w:t>
      </w:r>
      <w:sdt>
        <w:sdtPr>
          <w:id w:val="1384441700"/>
          <w:citation/>
        </w:sdtPr>
        <w:sdtContent>
          <w:r w:rsidR="00A47E22">
            <w:fldChar w:fldCharType="begin"/>
          </w:r>
          <w:r w:rsidR="00A47E22">
            <w:rPr>
              <w:lang w:val="es-ES_tradnl"/>
            </w:rPr>
            <w:instrText xml:space="preserve"> CITATION Tod243 \l 1034 </w:instrText>
          </w:r>
          <w:r w:rsidR="00A47E22">
            <w:fldChar w:fldCharType="separate"/>
          </w:r>
          <w:r w:rsidR="00F17D7A">
            <w:rPr>
              <w:noProof/>
              <w:lang w:val="es-ES_tradnl"/>
            </w:rPr>
            <w:t xml:space="preserve"> </w:t>
          </w:r>
          <w:r w:rsidR="00F17D7A" w:rsidRPr="00F17D7A">
            <w:rPr>
              <w:noProof/>
              <w:lang w:val="es-ES_tradnl"/>
            </w:rPr>
            <w:t>[15]</w:t>
          </w:r>
          <w:r w:rsidR="00A47E22">
            <w:fldChar w:fldCharType="end"/>
          </w:r>
        </w:sdtContent>
      </w:sdt>
    </w:p>
    <w:p w14:paraId="144416FE" w14:textId="77777777" w:rsidR="00F80F66" w:rsidRPr="00F80F66" w:rsidRDefault="00F80F66" w:rsidP="00F80F66">
      <w:pPr>
        <w:pStyle w:val="TextoIndependienteconSangraPrimeraLnea"/>
      </w:pPr>
    </w:p>
    <w:p w14:paraId="3A528CED" w14:textId="41ACECD8" w:rsidR="0045381B" w:rsidRDefault="0045381B" w:rsidP="0045381B">
      <w:pPr>
        <w:pStyle w:val="Ttulo2"/>
        <w:numPr>
          <w:ilvl w:val="1"/>
          <w:numId w:val="2"/>
        </w:numPr>
      </w:pPr>
      <w:bookmarkStart w:id="38" w:name="_Toc166785308"/>
      <w:r>
        <w:t>FrontEnd</w:t>
      </w:r>
      <w:bookmarkEnd w:id="38"/>
    </w:p>
    <w:p w14:paraId="2206E433" w14:textId="5533293C" w:rsidR="00981F1D" w:rsidRPr="00F073E4" w:rsidRDefault="00ED6806" w:rsidP="00F073E4">
      <w:pPr>
        <w:pStyle w:val="TextoIndependienteconSangraPrimeraLnea"/>
      </w:pPr>
      <w:r>
        <w:t xml:space="preserve">El FrontEnd es el área de desarrollo web que se </w:t>
      </w:r>
      <w:r w:rsidR="00E552D4">
        <w:t xml:space="preserve">centra en la </w:t>
      </w:r>
      <w:r w:rsidR="00E0130C">
        <w:t xml:space="preserve">parte </w:t>
      </w:r>
      <w:r w:rsidR="00807694">
        <w:t>delantera de una página web, en resumidas palabras, es el dise</w:t>
      </w:r>
      <w:r w:rsidR="00807694" w:rsidRPr="00F073E4">
        <w:t>ño</w:t>
      </w:r>
      <w:r w:rsidR="00807694" w:rsidRPr="00807694">
        <w:t xml:space="preserve"> </w:t>
      </w:r>
      <w:r w:rsidR="00807694">
        <w:t>de una página</w:t>
      </w:r>
      <w:r w:rsidR="00807694" w:rsidRPr="00F073E4">
        <w:t xml:space="preserve"> incluyendo estructurado de diversos elementos en la página, el diseño completo con los estilos respectivos, colores, tamaños, fondos y animaciones.</w:t>
      </w:r>
    </w:p>
    <w:p w14:paraId="17D15D39" w14:textId="2341AA7F" w:rsidR="004640FE" w:rsidRDefault="004640FE" w:rsidP="00F073E4">
      <w:pPr>
        <w:pStyle w:val="TextoIndependienteconSangraPrimeraLnea"/>
        <w:rPr>
          <w:lang w:val="es-ES_tradnl"/>
        </w:rPr>
      </w:pPr>
      <w:r w:rsidRPr="00F073E4">
        <w:t>Esta etapa de desarrollo es la que comunica al usuario con la aplicación</w:t>
      </w:r>
      <w:r w:rsidR="00975EFA" w:rsidRPr="00F073E4">
        <w:t xml:space="preserve"> y representa</w:t>
      </w:r>
      <w:r w:rsidRPr="00F073E4">
        <w:t xml:space="preserve"> todo el código ejecutado en un navegador web del usuario</w:t>
      </w:r>
      <w:r w:rsidR="00193973" w:rsidRPr="00F073E4">
        <w:t>, a</w:t>
      </w:r>
      <w:r w:rsidR="00DD3F9B" w:rsidRPr="00F073E4">
        <w:t>demás,</w:t>
      </w:r>
      <w:r w:rsidRPr="00F073E4">
        <w:t xml:space="preserve"> es lo que permite la interacción con el mismo. Todo aquello denominado como experiencia que vive el individuo se le conoce como cliente.</w:t>
      </w:r>
      <w:sdt>
        <w:sdtPr>
          <w:rPr>
            <w:lang w:val="es-ES_tradnl"/>
          </w:rPr>
          <w:id w:val="1862402977"/>
          <w:citation/>
        </w:sdtPr>
        <w:sdtContent>
          <w:r w:rsidR="00834E76">
            <w:rPr>
              <w:lang w:val="es-ES_tradnl"/>
            </w:rPr>
            <w:fldChar w:fldCharType="begin"/>
          </w:r>
          <w:r w:rsidR="00834E76">
            <w:rPr>
              <w:lang w:val="es-ES_tradnl"/>
            </w:rPr>
            <w:instrText xml:space="preserve"> CITATION Ivá21 \l 1034 </w:instrText>
          </w:r>
          <w:r w:rsidR="00834E76">
            <w:rPr>
              <w:lang w:val="es-ES_tradnl"/>
            </w:rPr>
            <w:fldChar w:fldCharType="separate"/>
          </w:r>
          <w:r w:rsidR="00F17D7A">
            <w:rPr>
              <w:noProof/>
              <w:lang w:val="es-ES_tradnl"/>
            </w:rPr>
            <w:t xml:space="preserve"> </w:t>
          </w:r>
          <w:r w:rsidR="00F17D7A" w:rsidRPr="00F17D7A">
            <w:rPr>
              <w:noProof/>
              <w:lang w:val="es-ES_tradnl"/>
            </w:rPr>
            <w:t>[3]</w:t>
          </w:r>
          <w:r w:rsidR="00834E76">
            <w:rPr>
              <w:lang w:val="es-ES_tradnl"/>
            </w:rPr>
            <w:fldChar w:fldCharType="end"/>
          </w:r>
        </w:sdtContent>
      </w:sdt>
    </w:p>
    <w:p w14:paraId="1929B8C7" w14:textId="77777777" w:rsidR="00262CBE" w:rsidRPr="00807694" w:rsidRDefault="00262CBE" w:rsidP="00F073E4">
      <w:pPr>
        <w:pStyle w:val="TextoIndependienteconSangraPrimeraLnea"/>
        <w:rPr>
          <w:lang w:val="es-ES_tradnl"/>
        </w:rPr>
      </w:pPr>
    </w:p>
    <w:p w14:paraId="3D9F5C7F" w14:textId="74E6539B" w:rsidR="000C1A7C" w:rsidRDefault="001D4A33" w:rsidP="0045381B">
      <w:pPr>
        <w:pStyle w:val="Ttulo2"/>
        <w:numPr>
          <w:ilvl w:val="2"/>
          <w:numId w:val="2"/>
        </w:numPr>
        <w:rPr>
          <w:sz w:val="24"/>
          <w:szCs w:val="24"/>
        </w:rPr>
      </w:pPr>
      <w:bookmarkStart w:id="39" w:name="_Toc166785309"/>
      <w:r w:rsidRPr="0045381B">
        <w:rPr>
          <w:sz w:val="24"/>
          <w:szCs w:val="24"/>
        </w:rPr>
        <w:t>Página Web</w:t>
      </w:r>
      <w:bookmarkEnd w:id="39"/>
    </w:p>
    <w:p w14:paraId="288619E0" w14:textId="241F7058" w:rsidR="008D44C9" w:rsidRDefault="00713B19" w:rsidP="002657BC">
      <w:pPr>
        <w:pStyle w:val="TextoIndependienteconSangraPrimeraLnea"/>
      </w:pPr>
      <w:r>
        <w:t xml:space="preserve">Las </w:t>
      </w:r>
      <w:r w:rsidR="003F511A">
        <w:t>páginas</w:t>
      </w:r>
      <w:r>
        <w:t xml:space="preserve"> web son documentos electrónicos de los cuales se acceden mediante internet que contienen información organizada y presentada visualmente. Son utilizadas con diversos fines, como brindar información, promocionar productos o servicios, interactuar con los usuarios, ofrecer contenido multimedia, y facilitar la comunicación y colaboración en línea. La creación de una página web </w:t>
      </w:r>
      <w:r w:rsidR="00094099">
        <w:t>puede variar dependiendo de la complejidad de la misma</w:t>
      </w:r>
      <w:r w:rsidR="00654DAD">
        <w:t>.</w:t>
      </w:r>
    </w:p>
    <w:p w14:paraId="43226AA7" w14:textId="749BD8B6" w:rsidR="006B5B3D" w:rsidRDefault="008D44C9" w:rsidP="002657BC">
      <w:pPr>
        <w:pStyle w:val="TextoIndependienteconSangraPrimeraLnea"/>
      </w:pPr>
      <w:r>
        <w:t xml:space="preserve">Existen opciones sencillas, como los sistemas de gestión de contenidos </w:t>
      </w:r>
      <w:r w:rsidRPr="008D44C9">
        <w:t>(</w:t>
      </w:r>
      <w:r>
        <w:t xml:space="preserve">CMS), que disponen de plantillas predefinidas y requieren de pocos conocimientos técnicos para ser modificadas. Por otro lado, crear un sitio web desde cero puede ser </w:t>
      </w:r>
      <w:r w:rsidR="00627F4C">
        <w:t>más</w:t>
      </w:r>
      <w:r>
        <w:t xml:space="preserve"> complejo, debido a que requiere de técnicas de programación y diseño. Además, es necesario ser consciente de los pasos a seguir para completar una página web; algunas cosas que se debe tomar en cuenta para la culminación del sitio es que sea totalmente funcional, quiere decir que tenga un buen desarrollo de BackEnd, este bien organizado correctamente el contenido y sea presentado de una forma dinámica y creativa para el cliente, quiere decir que tenga un buen desarrollo de FrontEnd,</w:t>
      </w:r>
      <w:r w:rsidR="00C8306B">
        <w:t xml:space="preserve"> y por </w:t>
      </w:r>
      <w:r w:rsidR="007F5C76">
        <w:t>último</w:t>
      </w:r>
      <w:r w:rsidR="00C8306B">
        <w:t xml:space="preserve"> es que cumpla con los propósitos por lo cual fue diseñada la página, combinando FrontEnd y BackEnd para crear una aplicación </w:t>
      </w:r>
      <w:r w:rsidR="007F5C76">
        <w:t>sólida</w:t>
      </w:r>
      <w:r w:rsidR="00C8306B">
        <w:t xml:space="preserve"> y robusta que mejore la calidad de vida del cliente durante su uso.</w:t>
      </w:r>
    </w:p>
    <w:p w14:paraId="5916C43E" w14:textId="7FA4D019" w:rsidR="00F10CA8" w:rsidRPr="002657BC" w:rsidRDefault="00B429D2" w:rsidP="002657BC">
      <w:pPr>
        <w:pStyle w:val="TextoIndependienteconSangraPrimeraLnea"/>
      </w:pPr>
      <w:r>
        <w:t>En la actualidad existen muchos tipos de páginas web que satisfacen necesidades distintas y particulares de diversos grupos de usuarios, entre algunas tenemos</w:t>
      </w:r>
      <w:r w:rsidRPr="00B429D2">
        <w:t>:</w:t>
      </w:r>
    </w:p>
    <w:p w14:paraId="090401EB" w14:textId="50D3F364" w:rsidR="00B429D2" w:rsidRPr="002657BC" w:rsidRDefault="00B429D2" w:rsidP="0030139E">
      <w:pPr>
        <w:pStyle w:val="TextoIndependienteconSangraPrimeraLnea"/>
        <w:numPr>
          <w:ilvl w:val="0"/>
          <w:numId w:val="23"/>
        </w:numPr>
      </w:pPr>
      <w:r w:rsidRPr="002657BC">
        <w:t>Páginas web estáticas</w:t>
      </w:r>
      <w:r w:rsidR="00574F3B" w:rsidRPr="002657BC">
        <w:t>.</w:t>
      </w:r>
    </w:p>
    <w:p w14:paraId="6E2D35E4" w14:textId="31813603" w:rsidR="00574F3B" w:rsidRPr="002657BC" w:rsidRDefault="00574F3B" w:rsidP="0030139E">
      <w:pPr>
        <w:pStyle w:val="TextoIndependienteconSangraPrimeraLnea"/>
        <w:numPr>
          <w:ilvl w:val="0"/>
          <w:numId w:val="23"/>
        </w:numPr>
      </w:pPr>
      <w:r w:rsidRPr="002657BC">
        <w:t>Páginas web dinámicas.</w:t>
      </w:r>
    </w:p>
    <w:p w14:paraId="40EEC77A" w14:textId="58A5144B" w:rsidR="00574F3B" w:rsidRPr="002657BC" w:rsidRDefault="00574F3B" w:rsidP="0030139E">
      <w:pPr>
        <w:pStyle w:val="TextoIndependienteconSangraPrimeraLnea"/>
        <w:numPr>
          <w:ilvl w:val="0"/>
          <w:numId w:val="23"/>
        </w:numPr>
      </w:pPr>
      <w:r w:rsidRPr="002657BC">
        <w:t>P</w:t>
      </w:r>
      <w:r w:rsidR="005D617C">
        <w:t>á</w:t>
      </w:r>
      <w:r w:rsidRPr="002657BC">
        <w:t>ginas web de comercio electrónico.</w:t>
      </w:r>
    </w:p>
    <w:p w14:paraId="2B1103D6" w14:textId="56F55090" w:rsidR="00574F3B" w:rsidRPr="002657BC" w:rsidRDefault="00BC2BE3" w:rsidP="0030139E">
      <w:pPr>
        <w:pStyle w:val="TextoIndependienteconSangraPrimeraLnea"/>
        <w:numPr>
          <w:ilvl w:val="0"/>
          <w:numId w:val="23"/>
        </w:numPr>
      </w:pPr>
      <w:r w:rsidRPr="002657BC">
        <w:t>Páginas web de blogs.</w:t>
      </w:r>
    </w:p>
    <w:p w14:paraId="740C27B1" w14:textId="2CD69601" w:rsidR="00BC2BE3" w:rsidRPr="002657BC" w:rsidRDefault="00BC2BE3" w:rsidP="0030139E">
      <w:pPr>
        <w:pStyle w:val="TextoIndependienteconSangraPrimeraLnea"/>
        <w:numPr>
          <w:ilvl w:val="0"/>
          <w:numId w:val="23"/>
        </w:numPr>
      </w:pPr>
      <w:r w:rsidRPr="002657BC">
        <w:t>P</w:t>
      </w:r>
      <w:r w:rsidR="00AE191E">
        <w:t>á</w:t>
      </w:r>
      <w:r w:rsidRPr="002657BC">
        <w:t>ginas web de medios de comunicación.</w:t>
      </w:r>
    </w:p>
    <w:p w14:paraId="4C32CFD9" w14:textId="6798B617" w:rsidR="00BC2BE3" w:rsidRPr="002657BC" w:rsidRDefault="00BC2BE3" w:rsidP="0030139E">
      <w:pPr>
        <w:pStyle w:val="TextoIndependienteconSangraPrimeraLnea"/>
        <w:numPr>
          <w:ilvl w:val="0"/>
          <w:numId w:val="23"/>
        </w:numPr>
      </w:pPr>
      <w:r w:rsidRPr="002657BC">
        <w:t>P</w:t>
      </w:r>
      <w:r w:rsidR="00200A20">
        <w:t>á</w:t>
      </w:r>
      <w:r w:rsidRPr="002657BC">
        <w:t>ginas web de redes sociales.</w:t>
      </w:r>
    </w:p>
    <w:p w14:paraId="0AAC499C" w14:textId="7BCA65A6" w:rsidR="00BC2BE3" w:rsidRDefault="002657BC" w:rsidP="0030139E">
      <w:pPr>
        <w:pStyle w:val="TextoIndependienteconSangraPrimeraLnea"/>
        <w:numPr>
          <w:ilvl w:val="0"/>
          <w:numId w:val="23"/>
        </w:numPr>
      </w:pPr>
      <w:r w:rsidRPr="002657BC">
        <w:t>Páginas</w:t>
      </w:r>
      <w:r w:rsidR="00BC2BE3" w:rsidRPr="002657BC">
        <w:t xml:space="preserve"> </w:t>
      </w:r>
      <w:r w:rsidRPr="002657BC">
        <w:t>web corporativas</w:t>
      </w:r>
      <w:r w:rsidR="00BC2BE3" w:rsidRPr="002657BC">
        <w:t>.</w:t>
      </w:r>
      <w:sdt>
        <w:sdtPr>
          <w:id w:val="-1200083948"/>
          <w:citation/>
        </w:sdtPr>
        <w:sdtContent>
          <w:r w:rsidR="004644A0">
            <w:fldChar w:fldCharType="begin"/>
          </w:r>
          <w:r w:rsidR="004644A0">
            <w:rPr>
              <w:lang w:val="es-ES_tradnl"/>
            </w:rPr>
            <w:instrText xml:space="preserve"> CITATION Equ23 \l 1034 </w:instrText>
          </w:r>
          <w:r w:rsidR="004644A0">
            <w:fldChar w:fldCharType="separate"/>
          </w:r>
          <w:r w:rsidR="00F17D7A">
            <w:rPr>
              <w:noProof/>
              <w:lang w:val="es-ES_tradnl"/>
            </w:rPr>
            <w:t xml:space="preserve"> </w:t>
          </w:r>
          <w:r w:rsidR="00F17D7A" w:rsidRPr="00F17D7A">
            <w:rPr>
              <w:noProof/>
              <w:lang w:val="es-ES_tradnl"/>
            </w:rPr>
            <w:t>[18]</w:t>
          </w:r>
          <w:r w:rsidR="004644A0">
            <w:fldChar w:fldCharType="end"/>
          </w:r>
        </w:sdtContent>
      </w:sdt>
    </w:p>
    <w:p w14:paraId="2956C436" w14:textId="77777777" w:rsidR="004644A0" w:rsidRPr="002657BC" w:rsidRDefault="004644A0" w:rsidP="004644A0">
      <w:pPr>
        <w:pStyle w:val="TextoIndependienteconSangraPrimeraLnea"/>
        <w:ind w:left="700" w:firstLine="0"/>
      </w:pPr>
    </w:p>
    <w:p w14:paraId="25AC3939" w14:textId="1B6B9128" w:rsidR="000C1A7C" w:rsidRDefault="00886E90" w:rsidP="00833425">
      <w:pPr>
        <w:pStyle w:val="Ttulo3"/>
        <w:numPr>
          <w:ilvl w:val="2"/>
          <w:numId w:val="2"/>
        </w:numPr>
      </w:pPr>
      <w:bookmarkStart w:id="40" w:name="_Toc166785310"/>
      <w:r>
        <w:t>HTML</w:t>
      </w:r>
      <w:bookmarkEnd w:id="40"/>
    </w:p>
    <w:p w14:paraId="08AC6827" w14:textId="3F72D0EB" w:rsidR="0040670D" w:rsidRDefault="00D240A4" w:rsidP="001E38FA">
      <w:pPr>
        <w:pStyle w:val="TextoIndependienteconSangraPrimeraLnea"/>
      </w:pPr>
      <w:r>
        <w:t>El Lenguaje de Marcado de Hipertexto (HTML</w:t>
      </w:r>
      <w:r w:rsidRPr="00D240A4">
        <w:t>)</w:t>
      </w:r>
      <w:r>
        <w:t xml:space="preserve"> es la </w:t>
      </w:r>
      <w:r w:rsidR="0016083A">
        <w:t>programación</w:t>
      </w:r>
      <w:r>
        <w:t xml:space="preserve"> basada en código que se utiliza para estructurar los contenidos de una p</w:t>
      </w:r>
      <w:r w:rsidR="0016083A">
        <w:t>á</w:t>
      </w:r>
      <w:r>
        <w:t>gina web</w:t>
      </w:r>
      <w:r w:rsidR="00076DF8">
        <w:t xml:space="preserve"> como lo son </w:t>
      </w:r>
      <w:r w:rsidR="00B34895">
        <w:t>párrafos</w:t>
      </w:r>
      <w:r w:rsidR="00076DF8">
        <w:t>, imágenes, tablas de datos, hipervínculos, listas con viñetas, etc</w:t>
      </w:r>
      <w:r>
        <w:t>.</w:t>
      </w:r>
      <w:r w:rsidR="007F0517">
        <w:t xml:space="preserve"> En realidad, HTML no es un lenguaje de </w:t>
      </w:r>
      <w:r w:rsidR="003A7207">
        <w:t>programación,</w:t>
      </w:r>
      <w:r w:rsidR="007F0517">
        <w:t xml:space="preserve"> sino que es un lenguaje de marcado que define una estructura del contenido por medio de etiquetas, las cuales encierran distintas partes de la información para que sean presentadas de una manera específica. Las </w:t>
      </w:r>
      <w:r w:rsidR="003A7207">
        <w:t xml:space="preserve">etiquetas permiten darle algún propósito en particular al texto que estemos modificando, por </w:t>
      </w:r>
      <w:r w:rsidR="003A22D0">
        <w:t>ejemplo,</w:t>
      </w:r>
      <w:r w:rsidR="003A7207">
        <w:t xml:space="preserve"> modificar el tipo de letras o generar palabras en cursiva, agrandar, crear de una imagen un elemento con hipervínculo, entre otros.</w:t>
      </w:r>
    </w:p>
    <w:p w14:paraId="5BF5A608" w14:textId="3591BCF4" w:rsidR="001C37B9" w:rsidRDefault="001C37B9" w:rsidP="001E38FA">
      <w:pPr>
        <w:pStyle w:val="TextoIndependienteconSangraPrimeraLnea"/>
      </w:pPr>
      <w:r>
        <w:t xml:space="preserve">El HTML también es conocido como el esqueleto de una </w:t>
      </w:r>
      <w:r w:rsidR="007F5C76">
        <w:t>página</w:t>
      </w:r>
      <w:r>
        <w:t xml:space="preserve"> web por la misma razón de organizar la información por medio de las etiquetas, un punto importante de resaltar es que las partes principales de un HTML son</w:t>
      </w:r>
      <w:r w:rsidRPr="001C37B9">
        <w:t>:</w:t>
      </w:r>
    </w:p>
    <w:p w14:paraId="11B0C6A2" w14:textId="209E09C0" w:rsidR="00C93519" w:rsidRDefault="00C93519" w:rsidP="001E38FA">
      <w:pPr>
        <w:pStyle w:val="TextoIndependienteconSangraPrimeraLnea"/>
      </w:pPr>
      <w:r>
        <w:t>La etiqueta de apertura la cual consiste en el nombre de un elemento encerrado dentro de paréntesis angulares (&lt; &gt;</w:t>
      </w:r>
      <w:r w:rsidRPr="00C93519">
        <w:t>)</w:t>
      </w:r>
      <w:r>
        <w:t xml:space="preserve"> de apertura y cierre.</w:t>
      </w:r>
    </w:p>
    <w:p w14:paraId="69E8BF33" w14:textId="46626498" w:rsidR="00C93519" w:rsidRDefault="00C93519" w:rsidP="001E38FA">
      <w:pPr>
        <w:pStyle w:val="TextoIndependienteconSangraPrimeraLnea"/>
      </w:pPr>
      <w:r>
        <w:t xml:space="preserve">La etiqueta de cierre es bastante similar a la etiqueta de apertura con la diferencia que incluye una barra inclinada </w:t>
      </w:r>
      <w:r w:rsidRPr="00C93519">
        <w:t>(</w:t>
      </w:r>
      <w:r>
        <w:t>/</w:t>
      </w:r>
      <w:r w:rsidRPr="00C93519">
        <w:t>)</w:t>
      </w:r>
      <w:r>
        <w:t xml:space="preserve"> ubicada antes del nombre de la etiqueta que indica el fin de la misma.</w:t>
      </w:r>
    </w:p>
    <w:p w14:paraId="47B9ECE4" w14:textId="155CC572" w:rsidR="007B5846" w:rsidRDefault="007B5846" w:rsidP="001E38FA">
      <w:pPr>
        <w:pStyle w:val="TextoIndependienteconSangraPrimeraLnea"/>
      </w:pPr>
      <w:r>
        <w:t>El contenido que es sencillamente texto que va ubicado dentro de la etiqueta de apertura y cierre.</w:t>
      </w:r>
    </w:p>
    <w:p w14:paraId="230F59E4" w14:textId="7FAECE1E" w:rsidR="00880615" w:rsidRPr="001E38FA" w:rsidRDefault="00880615" w:rsidP="001E38FA">
      <w:pPr>
        <w:pStyle w:val="TextoIndependienteconSangraPrimeraLnea"/>
      </w:pPr>
      <w:r>
        <w:t>Y por último los elementos, además de la etiqueta de apertura, la de cierre y el contenido se pueden definir ciertos atributos</w:t>
      </w:r>
      <w:r w:rsidR="00B65319">
        <w:t xml:space="preserve"> que son ocultos al texto mostrado a</w:t>
      </w:r>
      <w:r>
        <w:t>yudan</w:t>
      </w:r>
      <w:r w:rsidR="00B65319">
        <w:t>do</w:t>
      </w:r>
      <w:r>
        <w:t xml:space="preserve"> a identificar de forma </w:t>
      </w:r>
      <w:r w:rsidR="00B65319">
        <w:t>más</w:t>
      </w:r>
      <w:r>
        <w:t xml:space="preserve"> precisa cada </w:t>
      </w:r>
      <w:r w:rsidR="003254B9">
        <w:t>sección de información</w:t>
      </w:r>
      <w:r>
        <w:t xml:space="preserve">, también ayudan a que la programación lógica y de estilos sea </w:t>
      </w:r>
      <w:r w:rsidR="007F5C76">
        <w:t>más</w:t>
      </w:r>
      <w:r>
        <w:t xml:space="preserve"> cómoda aplicando buenas </w:t>
      </w:r>
      <w:r w:rsidR="007F5C76">
        <w:t>prácticas</w:t>
      </w:r>
      <w:r>
        <w:t xml:space="preserve"> al momento de programar.</w:t>
      </w:r>
      <w:r w:rsidR="00061B89">
        <w:t xml:space="preserve"> Los atributos deben cumplir con ciertos parámetros como tener un espacio entre este y el nombre del elemento o de otros atributos en caso de poseer alguno anteriormente</w:t>
      </w:r>
      <w:r w:rsidR="00D55338">
        <w:t xml:space="preserve">, nombre del atributo seguido de un signo de igual </w:t>
      </w:r>
      <w:r w:rsidR="00D55338" w:rsidRPr="00D55338">
        <w:t>(</w:t>
      </w:r>
      <w:r w:rsidR="00D55338">
        <w:t xml:space="preserve">=) </w:t>
      </w:r>
      <w:r w:rsidR="00D55338" w:rsidRPr="001E38FA">
        <w:t xml:space="preserve">y por </w:t>
      </w:r>
      <w:r w:rsidR="007910CC" w:rsidRPr="001E38FA">
        <w:t>último</w:t>
      </w:r>
      <w:r w:rsidR="00D55338" w:rsidRPr="001E38FA">
        <w:t xml:space="preserve"> tener comillas de inicio y fin encerrando el valor del atributo colocado.</w:t>
      </w:r>
    </w:p>
    <w:p w14:paraId="6B8B301A" w14:textId="63E5C2C0" w:rsidR="007910CC" w:rsidRPr="001E38FA" w:rsidRDefault="007910CC" w:rsidP="001E38FA">
      <w:pPr>
        <w:pStyle w:val="TextoIndependienteconSangraPrimeraLnea"/>
      </w:pPr>
      <w:r w:rsidRPr="001E38FA">
        <w:t xml:space="preserve">Existe la posibilidad de colocar etiquetas dentro de etiquetas lo que permite una personalización </w:t>
      </w:r>
      <w:r w:rsidR="00DA0B4B" w:rsidRPr="001E38FA">
        <w:t>más</w:t>
      </w:r>
      <w:r w:rsidRPr="001E38FA">
        <w:t xml:space="preserve"> </w:t>
      </w:r>
      <w:r w:rsidR="00DA0B4B" w:rsidRPr="001E38FA">
        <w:t>específica</w:t>
      </w:r>
      <w:r w:rsidRPr="001E38FA">
        <w:t xml:space="preserve"> a ciertas secciones de información dependiendo de los fines del desarrollador. Por otro lado</w:t>
      </w:r>
      <w:r w:rsidR="00C63BE7" w:rsidRPr="001E38FA">
        <w:t>,</w:t>
      </w:r>
      <w:r w:rsidRPr="001E38FA">
        <w:t xml:space="preserve"> existen elementos </w:t>
      </w:r>
      <w:r w:rsidR="00C41E12" w:rsidRPr="001E38FA">
        <w:t>vacíos</w:t>
      </w:r>
      <w:r w:rsidRPr="001E38FA">
        <w:t xml:space="preserve"> y se les denomina </w:t>
      </w:r>
      <w:r w:rsidR="00C41E12" w:rsidRPr="001E38FA">
        <w:t>así</w:t>
      </w:r>
      <w:r w:rsidRPr="001E38FA">
        <w:t xml:space="preserve"> ya que no tienen ningún contenido dentro de su etiqueta de apertura y cierre</w:t>
      </w:r>
      <w:r w:rsidR="000E1F9A" w:rsidRPr="001E38FA">
        <w:t xml:space="preserve">, en este caso tenemos como ejemplo las etiquetas de tipo </w:t>
      </w:r>
      <w:r w:rsidR="000E1F9A" w:rsidRPr="000E1F9A">
        <w:t>&lt;</w:t>
      </w:r>
      <w:r w:rsidR="000E1F9A">
        <w:t xml:space="preserve">img&gt; </w:t>
      </w:r>
      <w:r w:rsidR="000E1F9A" w:rsidRPr="001E38FA">
        <w:t>que incluyen internamente una imagen, pero esta es representada como un atributo de la etiqueta.</w:t>
      </w:r>
    </w:p>
    <w:p w14:paraId="5069C508" w14:textId="38E223CA" w:rsidR="000E1F9A" w:rsidRPr="001E38FA" w:rsidRDefault="005A70F6" w:rsidP="001E38FA">
      <w:pPr>
        <w:pStyle w:val="TextoIndependienteconSangraPrimeraLnea"/>
      </w:pPr>
      <w:r w:rsidRPr="001E38FA">
        <w:t xml:space="preserve">Ciertamente conocer los distintos elementos de HTML es </w:t>
      </w:r>
      <w:r w:rsidR="00CA35B1" w:rsidRPr="001E38FA">
        <w:t>necesario,</w:t>
      </w:r>
      <w:r w:rsidRPr="001E38FA">
        <w:t xml:space="preserve"> pero también lo es aprender </w:t>
      </w:r>
      <w:r w:rsidR="000E484F" w:rsidRPr="001E38FA">
        <w:t>cómo</w:t>
      </w:r>
      <w:r w:rsidRPr="001E38FA">
        <w:t xml:space="preserve"> son utilizados en conjunto ya que individualmente no son muy útiles. </w:t>
      </w:r>
      <w:r w:rsidR="00CA35B1" w:rsidRPr="001E38FA">
        <w:t>¡Entre las etiquetas principales para el funcionamiento óptimo tenemos &lt;!DOCTYPE</w:t>
      </w:r>
      <w:r w:rsidR="00AF7A6A" w:rsidRPr="001E38FA">
        <w:t xml:space="preserve"> html&gt;</w:t>
      </w:r>
      <w:r w:rsidR="003B3153" w:rsidRPr="001E38FA">
        <w:t xml:space="preserve"> que antiguamente los documentos actuaban vinculados a una serie de reglas que tenían que seguir, lo que significaba la verificación de problemas y otras cosas de utilidad.</w:t>
      </w:r>
      <w:r w:rsidR="00BA5174" w:rsidRPr="001E38FA">
        <w:t xml:space="preserve"> Actualmente lo consideran como </w:t>
      </w:r>
      <w:r w:rsidR="00C5773E" w:rsidRPr="001E38FA">
        <w:t>antigüedad,</w:t>
      </w:r>
      <w:r w:rsidR="00BA5174" w:rsidRPr="001E38FA">
        <w:t xml:space="preserve"> pero debe igualmente ser incluido para el correcto funcionamiento.</w:t>
      </w:r>
    </w:p>
    <w:p w14:paraId="28A8B5E0" w14:textId="41760F0A" w:rsidR="00C5773E" w:rsidRDefault="00C5773E" w:rsidP="001E38FA">
      <w:pPr>
        <w:pStyle w:val="TextoIndependienteconSangraPrimeraLnea"/>
      </w:pPr>
      <w:r>
        <w:t>La etiqueta &lt;html&gt;&lt;/html&gt; considerada como elemento raíz que encierra todo el contenido de la página.</w:t>
      </w:r>
    </w:p>
    <w:p w14:paraId="692BD04A" w14:textId="17CA1C65" w:rsidR="00522F5A" w:rsidRDefault="00522F5A" w:rsidP="001E38FA">
      <w:pPr>
        <w:pStyle w:val="TextoIndependienteconSangraPrimeraLnea"/>
      </w:pPr>
      <w:r w:rsidRPr="00EB5BE1">
        <w:t>La etiqueta &lt;head&gt;&lt;/head&gt;</w:t>
      </w:r>
      <w:r w:rsidR="00EB5BE1" w:rsidRPr="00EB5BE1">
        <w:t xml:space="preserve"> actuando</w:t>
      </w:r>
      <w:r w:rsidR="00EB5BE1">
        <w:t xml:space="preserve"> como contenedor de aquello que fuese necesario incluir en la página como contenido no visible, principalmente usado para palabras clave, descripción breve de la </w:t>
      </w:r>
      <w:r w:rsidR="000E484F">
        <w:t>página</w:t>
      </w:r>
      <w:r w:rsidR="00EB5BE1">
        <w:t xml:space="preserve"> en resultados de búsqueda, llamado de código CSS o JavaScript, entre otros.</w:t>
      </w:r>
    </w:p>
    <w:p w14:paraId="6C59E5C0" w14:textId="5491F676" w:rsidR="001E38FA" w:rsidRDefault="001E38FA" w:rsidP="001E38FA">
      <w:pPr>
        <w:pStyle w:val="TextoIndependienteconSangraPrimeraLnea"/>
      </w:pPr>
      <w:r>
        <w:t xml:space="preserve">La etiqueta </w:t>
      </w:r>
      <w:r w:rsidRPr="001E38FA">
        <w:t>&lt;meta charset="utf-8"&gt;</w:t>
      </w:r>
      <w:r>
        <w:t xml:space="preserve"> es la que establece el </w:t>
      </w:r>
      <w:r w:rsidR="00E26FE2">
        <w:t>código de caracteres que será empleado en el sitio web, entre comillas la codificación implementada que incluye la gran mayoría de caracteres de todos los idiomas humanos.</w:t>
      </w:r>
    </w:p>
    <w:p w14:paraId="7EA8E13C" w14:textId="4B540780" w:rsidR="00FC1CBE" w:rsidRDefault="00FC1CBE" w:rsidP="001E38FA">
      <w:pPr>
        <w:pStyle w:val="TextoIndependienteconSangraPrimeraLnea"/>
      </w:pPr>
      <w:r>
        <w:t xml:space="preserve">La etiqueta &lt;title&gt;&lt;/title&gt; </w:t>
      </w:r>
      <w:r w:rsidR="00B331C4">
        <w:t>establece el título de la página y este aparece en la ventana cuando es abierta por el navegador, también sirve para describir la página cuando es agregada a los marcadores.</w:t>
      </w:r>
    </w:p>
    <w:p w14:paraId="71B08AA5" w14:textId="570DAC29" w:rsidR="00B61CEC" w:rsidRDefault="00B61CEC" w:rsidP="001E38FA">
      <w:pPr>
        <w:pStyle w:val="TextoIndependienteconSangraPrimeraLnea"/>
      </w:pPr>
      <w:r>
        <w:t xml:space="preserve">Y por último la etiqueta </w:t>
      </w:r>
      <w:r w:rsidRPr="00B61CEC">
        <w:t>&lt;</w:t>
      </w:r>
      <w:r>
        <w:t>body&gt;</w:t>
      </w:r>
      <w:r w:rsidRPr="00B61CEC">
        <w:t>&lt;</w:t>
      </w:r>
      <w:r>
        <w:t>/body&gt; es textualmente el cuerpo del sitio web, aquí yace toda la información que el desarrollador desee mostrar a los clientes, como imágenes, juegos, videos, pistas de audio, entre otros.</w:t>
      </w:r>
      <w:sdt>
        <w:sdtPr>
          <w:id w:val="711859185"/>
          <w:citation/>
        </w:sdtPr>
        <w:sdtContent>
          <w:r w:rsidR="003F4D1B">
            <w:fldChar w:fldCharType="begin"/>
          </w:r>
          <w:r w:rsidR="00047DAC">
            <w:instrText xml:space="preserve">CITATION Tod244 \l 1033 </w:instrText>
          </w:r>
          <w:r w:rsidR="003F4D1B">
            <w:fldChar w:fldCharType="separate"/>
          </w:r>
          <w:r w:rsidR="00F17D7A">
            <w:rPr>
              <w:noProof/>
            </w:rPr>
            <w:t xml:space="preserve"> </w:t>
          </w:r>
          <w:r w:rsidR="00F17D7A" w:rsidRPr="00F17D7A">
            <w:rPr>
              <w:noProof/>
            </w:rPr>
            <w:t>[19]</w:t>
          </w:r>
          <w:r w:rsidR="003F4D1B">
            <w:fldChar w:fldCharType="end"/>
          </w:r>
        </w:sdtContent>
      </w:sdt>
    </w:p>
    <w:p w14:paraId="72BAFA1E" w14:textId="77777777" w:rsidR="00945E04" w:rsidRPr="00B61CEC" w:rsidRDefault="00945E04" w:rsidP="001E38FA">
      <w:pPr>
        <w:pStyle w:val="TextoIndependienteconSangraPrimeraLnea"/>
      </w:pPr>
    </w:p>
    <w:p w14:paraId="5B1C0550" w14:textId="36624DEE" w:rsidR="000C1A7C" w:rsidRDefault="00886E90" w:rsidP="00833425">
      <w:pPr>
        <w:pStyle w:val="Ttulo3"/>
        <w:numPr>
          <w:ilvl w:val="2"/>
          <w:numId w:val="2"/>
        </w:numPr>
      </w:pPr>
      <w:bookmarkStart w:id="41" w:name="_Toc166785311"/>
      <w:r>
        <w:t>CSS</w:t>
      </w:r>
      <w:bookmarkEnd w:id="41"/>
    </w:p>
    <w:p w14:paraId="74546C97" w14:textId="0659E910" w:rsidR="00F24289" w:rsidRDefault="00F24289" w:rsidP="0052374B">
      <w:pPr>
        <w:pStyle w:val="TextoIndependienteconSangraPrimeraLnea"/>
      </w:pPr>
      <w:r>
        <w:t>Las siglas para describir las hojas de estilo en cascada (Cascading Style Sheets) es un lenguaje que controla la presentación y el diseño de sitios web. CSS funciona en conjunto con HTML y se puede entender que CSS es comparable con los rasgos físicos de una persona.</w:t>
      </w:r>
    </w:p>
    <w:p w14:paraId="424EC94E" w14:textId="11C1F73F" w:rsidR="00F24289" w:rsidRDefault="00F24289" w:rsidP="0052374B">
      <w:pPr>
        <w:pStyle w:val="TextoIndependienteconSangraPrimeraLnea"/>
      </w:pPr>
      <w:r>
        <w:t>Se le denomina hojas en cascada debido a que puedes tener varias hojas de configuración de estilos con propiedades heredadas de otras.</w:t>
      </w:r>
    </w:p>
    <w:p w14:paraId="5936E26F" w14:textId="56067376" w:rsidR="00F24289" w:rsidRPr="0052374B" w:rsidRDefault="00440406" w:rsidP="0052374B">
      <w:pPr>
        <w:pStyle w:val="TextoIndependienteconSangraPrimeraLnea"/>
      </w:pPr>
      <w:r w:rsidRPr="0052374B">
        <w:t xml:space="preserve">La programación de diseño permite crear reglas donde la información introducida por HTML es mostrada según esas reglas. </w:t>
      </w:r>
      <w:r w:rsidR="006F3B29" w:rsidRPr="0052374B">
        <w:t>También</w:t>
      </w:r>
      <w:r w:rsidRPr="0052374B">
        <w:t xml:space="preserve"> existe la posibilidad de crear formatos particulares que comunican tus ideas para producir mejoras de experiencias visuales para todos los clientes que visiten la p</w:t>
      </w:r>
      <w:r w:rsidR="00D70B50" w:rsidRPr="0052374B">
        <w:t>á</w:t>
      </w:r>
      <w:r w:rsidRPr="0052374B">
        <w:t>gina web.</w:t>
      </w:r>
    </w:p>
    <w:p w14:paraId="50885A0C" w14:textId="1849A697" w:rsidR="005569B3" w:rsidRPr="0052374B" w:rsidRDefault="005569B3" w:rsidP="0052374B">
      <w:pPr>
        <w:pStyle w:val="TextoIndependienteconSangraPrimeraLnea"/>
      </w:pPr>
      <w:r w:rsidRPr="0052374B">
        <w:t xml:space="preserve">El funcionamiento es explicado </w:t>
      </w:r>
      <w:r w:rsidR="00E60374" w:rsidRPr="0052374B">
        <w:t>cuando se accede a una web, el buscador debe ubicar la información dentro del HTML y traducirla a un DOM (modelo de objetos del documento)</w:t>
      </w:r>
      <w:r w:rsidR="003D5337" w:rsidRPr="0052374B">
        <w:t>. Estos objetos deberán ser solapados con las secciones de código correspondientes en CSS para que los estilos sean aplicados correctamente</w:t>
      </w:r>
      <w:r w:rsidR="001D541C" w:rsidRPr="0052374B">
        <w:t>.</w:t>
      </w:r>
      <w:sdt>
        <w:sdtPr>
          <w:id w:val="552969635"/>
          <w:citation/>
        </w:sdtPr>
        <w:sdtContent>
          <w:r w:rsidR="00532F66">
            <w:fldChar w:fldCharType="begin"/>
          </w:r>
          <w:r w:rsidR="00532F66">
            <w:rPr>
              <w:lang w:val="es-ES_tradnl"/>
            </w:rPr>
            <w:instrText xml:space="preserve"> CITATION Die23 \l 1034 </w:instrText>
          </w:r>
          <w:r w:rsidR="00532F66">
            <w:fldChar w:fldCharType="separate"/>
          </w:r>
          <w:r w:rsidR="00F17D7A">
            <w:rPr>
              <w:noProof/>
              <w:lang w:val="es-ES_tradnl"/>
            </w:rPr>
            <w:t xml:space="preserve"> </w:t>
          </w:r>
          <w:r w:rsidR="00F17D7A" w:rsidRPr="00F17D7A">
            <w:rPr>
              <w:noProof/>
              <w:lang w:val="es-ES_tradnl"/>
            </w:rPr>
            <w:t>[20]</w:t>
          </w:r>
          <w:r w:rsidR="00532F66">
            <w:fldChar w:fldCharType="end"/>
          </w:r>
        </w:sdtContent>
      </w:sdt>
    </w:p>
    <w:p w14:paraId="662FB627" w14:textId="28FCE95C" w:rsidR="00FC2AAD" w:rsidRPr="0052374B" w:rsidRDefault="00FC2AAD" w:rsidP="0052374B">
      <w:pPr>
        <w:pStyle w:val="TextoIndependienteconSangraPrimeraLnea"/>
      </w:pPr>
      <w:r w:rsidRPr="0052374B">
        <w:t xml:space="preserve">CSS </w:t>
      </w:r>
      <w:r w:rsidR="00A90C0C" w:rsidRPr="0052374B">
        <w:t>está</w:t>
      </w:r>
      <w:r w:rsidRPr="0052374B">
        <w:t xml:space="preserve"> en constante evolución, debido a que las nuevas tecnologías visuales demandan nuevas técnicas o estrategias para aplicar animaciones o estilos particulares basados en las necesidades presentadas por los desarrolladores de ciertos navegadores web, o desarrolladores de </w:t>
      </w:r>
      <w:r w:rsidR="00A90C0C" w:rsidRPr="0052374B">
        <w:t>páginas</w:t>
      </w:r>
      <w:r w:rsidRPr="0052374B">
        <w:t xml:space="preserve"> solicitan características que no han sido incluidas sin modificar lo que ya ha sido creado, ya que sitios web de años pasados deben poder seguir aplicando estilos con la capacidad de programación que había en ese momento, comparado con un sitio web actual con las mismas características.</w:t>
      </w:r>
      <w:r w:rsidR="0007053F" w:rsidRPr="0052374B">
        <w:t xml:space="preserve"> Este lenguaje resulta ser bastante extenso y en progresiva evolución, pero resulta bastante útil aprender el potencial que posee.</w:t>
      </w:r>
      <w:sdt>
        <w:sdtPr>
          <w:id w:val="-2055458278"/>
          <w:citation/>
        </w:sdtPr>
        <w:sdtContent>
          <w:r w:rsidR="002674F4">
            <w:fldChar w:fldCharType="begin"/>
          </w:r>
          <w:r w:rsidR="00047DAC">
            <w:rPr>
              <w:lang w:val="es-ES_tradnl"/>
            </w:rPr>
            <w:instrText xml:space="preserve">CITATION Tod23 \l 1034 </w:instrText>
          </w:r>
          <w:r w:rsidR="002674F4">
            <w:fldChar w:fldCharType="separate"/>
          </w:r>
          <w:r w:rsidR="00F17D7A">
            <w:rPr>
              <w:noProof/>
              <w:lang w:val="es-ES_tradnl"/>
            </w:rPr>
            <w:t xml:space="preserve"> </w:t>
          </w:r>
          <w:r w:rsidR="00F17D7A" w:rsidRPr="00F17D7A">
            <w:rPr>
              <w:noProof/>
              <w:lang w:val="es-ES_tradnl"/>
            </w:rPr>
            <w:t>[21]</w:t>
          </w:r>
          <w:r w:rsidR="002674F4">
            <w:fldChar w:fldCharType="end"/>
          </w:r>
        </w:sdtContent>
      </w:sdt>
    </w:p>
    <w:p w14:paraId="789DE38D" w14:textId="77777777" w:rsidR="0052374B" w:rsidRPr="00F24289" w:rsidRDefault="0052374B" w:rsidP="00F24289">
      <w:pPr>
        <w:rPr>
          <w:lang w:val="es-ES_tradnl"/>
        </w:rPr>
      </w:pPr>
    </w:p>
    <w:p w14:paraId="5D04C473" w14:textId="3621A13B" w:rsidR="000C1A7C" w:rsidRDefault="00886E90" w:rsidP="00833425">
      <w:pPr>
        <w:pStyle w:val="Ttulo3"/>
        <w:numPr>
          <w:ilvl w:val="2"/>
          <w:numId w:val="2"/>
        </w:numPr>
      </w:pPr>
      <w:bookmarkStart w:id="42" w:name="_Toc166785312"/>
      <w:r>
        <w:t>JavaScript</w:t>
      </w:r>
      <w:bookmarkEnd w:id="42"/>
    </w:p>
    <w:p w14:paraId="433320C9" w14:textId="4B3B406B" w:rsidR="00EF7EF1" w:rsidRDefault="00CD2C7E" w:rsidP="004C024B">
      <w:pPr>
        <w:pStyle w:val="TextoIndependienteconSangraPrimeraLnea"/>
      </w:pPr>
      <w:r>
        <w:t>Es un lenguaje de programación que resulta de las secuencias lógicas que podemos realizar a través de comandos los cuales nos permite implementar funciones complejas a sitios web</w:t>
      </w:r>
      <w:r w:rsidR="005767EA">
        <w:t>, este lenguaje es lo que da vida a la información en lugar de mostrarla de forma estática, puede mostrar actualizaciones de contenido, mapas interactivos, desplazamiento de reproductores de video, animación de gráficos, entre otros</w:t>
      </w:r>
      <w:r w:rsidR="00DD0467">
        <w:t xml:space="preserve">. JavaScript es el tercer lenguaje que compone el tridente de desarrollo web junto con HTML y CSS, se puede representar a este lenguaje como los músculos del cuerpo, debido a que gracias a </w:t>
      </w:r>
      <w:r w:rsidR="008523B4">
        <w:t>él</w:t>
      </w:r>
      <w:r w:rsidR="00DD0467">
        <w:t xml:space="preserve"> podemos </w:t>
      </w:r>
      <w:r w:rsidR="008523B4">
        <w:t>darles</w:t>
      </w:r>
      <w:r w:rsidR="00DD0467">
        <w:t xml:space="preserve"> dinamismo y capacidades a nuestras </w:t>
      </w:r>
      <w:r w:rsidR="00721B01">
        <w:t>páginas</w:t>
      </w:r>
      <w:r w:rsidR="00DD0467">
        <w:t xml:space="preserve"> web por medio del conjunto de acciones que el desarrollador le indique</w:t>
      </w:r>
      <w:r w:rsidR="008523B4">
        <w:t>.</w:t>
      </w:r>
    </w:p>
    <w:p w14:paraId="64AE44EB" w14:textId="02249A48" w:rsidR="008523B4" w:rsidRDefault="008523B4" w:rsidP="004C024B">
      <w:pPr>
        <w:pStyle w:val="TextoIndependienteconSangraPrimeraLnea"/>
      </w:pPr>
      <w:r>
        <w:t>JavaScript es aquello que nos permite como usuarios poder interactuar con las páginas, ingresar formularios, corroborar credenciales y muchas cosas más. Es posible almacenar información importante dentro de variables</w:t>
      </w:r>
      <w:r w:rsidR="00F6056B">
        <w:t>,</w:t>
      </w:r>
      <w:r>
        <w:t xml:space="preserve"> operaciones sobre strings (cadenas de texto)</w:t>
      </w:r>
      <w:r w:rsidR="00F6056B">
        <w:t xml:space="preserve"> y ejecutar código en base a ciertos eventos de los objetos que tengamos incluidos dentro de nuestra página web</w:t>
      </w:r>
      <w:r w:rsidR="00640F89">
        <w:t>.</w:t>
      </w:r>
    </w:p>
    <w:p w14:paraId="513F7A59" w14:textId="34022D5D" w:rsidR="00640F89" w:rsidRDefault="00640F89" w:rsidP="004C024B">
      <w:pPr>
        <w:pStyle w:val="TextoIndependienteconSangraPrimeraLnea"/>
      </w:pPr>
      <w:r>
        <w:t>Cuando un sitio web es cargado ocurre lo mismo que con CSS, primero es leído el código HTML para ubicar el código JavaScript o el enlace que redirecciona al documento que</w:t>
      </w:r>
      <w:r w:rsidR="00D71EDA">
        <w:t xml:space="preserve"> lo </w:t>
      </w:r>
      <w:r>
        <w:t>conteng</w:t>
      </w:r>
      <w:r w:rsidR="00D71EDA">
        <w:t>a</w:t>
      </w:r>
      <w:r w:rsidR="0010570E">
        <w:t xml:space="preserve">, </w:t>
      </w:r>
      <w:r w:rsidR="00F23A32">
        <w:t xml:space="preserve">para </w:t>
      </w:r>
      <w:r w:rsidR="0010570E">
        <w:t>posteriormente será ejecutado dentro de la pestaña del navegador.</w:t>
      </w:r>
    </w:p>
    <w:p w14:paraId="52930B19" w14:textId="49388865" w:rsidR="00605E12" w:rsidRPr="00B1457F" w:rsidRDefault="00E33BAC" w:rsidP="004C024B">
      <w:pPr>
        <w:pStyle w:val="TextoIndependienteconSangraPrimeraLnea"/>
        <w:rPr>
          <w:lang w:val="en-US"/>
        </w:rPr>
      </w:pPr>
      <w:r>
        <w:t xml:space="preserve">Uno de los mayores usos de </w:t>
      </w:r>
      <w:r w:rsidR="008C6DAA">
        <w:t>este lenguaje</w:t>
      </w:r>
      <w:r>
        <w:t xml:space="preserve"> es la modificación dinámica de HTML y CSS para actualizaciones de interfaz de cliente</w:t>
      </w:r>
      <w:r w:rsidR="008C6DAA">
        <w:t>. El código de los documentos web generalmente se cargan y ejecutan en el orden que aparece el sitio</w:t>
      </w:r>
      <w:r w:rsidR="00830299">
        <w:t xml:space="preserve">, quiere decir que la programación en JavaScript siempre debe ser lo </w:t>
      </w:r>
      <w:r w:rsidR="00721B01">
        <w:t>último</w:t>
      </w:r>
      <w:r w:rsidR="00830299">
        <w:t xml:space="preserve"> que se carga para tener una buena </w:t>
      </w:r>
      <w:r w:rsidR="00721B01">
        <w:t>práctica</w:t>
      </w:r>
      <w:r w:rsidR="00830299">
        <w:t xml:space="preserve"> y así evitar errores de asignar eventos a elementos que </w:t>
      </w:r>
      <w:r w:rsidR="00721B01">
        <w:t>aún</w:t>
      </w:r>
      <w:r w:rsidR="00830299">
        <w:t xml:space="preserve"> no han sido procesados por el navegador</w:t>
      </w:r>
      <w:r w:rsidR="00110438">
        <w:t>.</w:t>
      </w:r>
      <w:sdt>
        <w:sdtPr>
          <w:id w:val="-480152806"/>
          <w:citation/>
        </w:sdtPr>
        <w:sdtContent>
          <w:r w:rsidR="0010345E">
            <w:fldChar w:fldCharType="begin"/>
          </w:r>
          <w:r w:rsidR="0010345E">
            <w:rPr>
              <w:lang w:val="es-ES_tradnl"/>
            </w:rPr>
            <w:instrText xml:space="preserve"> CITATION MDN23 \l 1034 </w:instrText>
          </w:r>
          <w:r w:rsidR="0010345E">
            <w:fldChar w:fldCharType="separate"/>
          </w:r>
          <w:r w:rsidR="00F17D7A">
            <w:rPr>
              <w:noProof/>
              <w:lang w:val="es-ES_tradnl"/>
            </w:rPr>
            <w:t xml:space="preserve"> </w:t>
          </w:r>
          <w:r w:rsidR="00F17D7A" w:rsidRPr="00F17D7A">
            <w:rPr>
              <w:noProof/>
              <w:lang w:val="es-ES_tradnl"/>
            </w:rPr>
            <w:t>[22]</w:t>
          </w:r>
          <w:r w:rsidR="0010345E">
            <w:fldChar w:fldCharType="end"/>
          </w:r>
        </w:sdtContent>
      </w:sdt>
    </w:p>
    <w:p w14:paraId="608D64E4" w14:textId="77777777" w:rsidR="00CB7EF5" w:rsidRPr="00CD2C7E" w:rsidRDefault="00CB7EF5" w:rsidP="00EF7EF1">
      <w:pPr>
        <w:rPr>
          <w:lang w:val="es-ES_tradnl"/>
        </w:rPr>
      </w:pPr>
    </w:p>
    <w:p w14:paraId="4C41C4D1" w14:textId="25CDCD65" w:rsidR="000741C3" w:rsidRDefault="000741C3">
      <w:pPr>
        <w:spacing w:after="160" w:line="259" w:lineRule="auto"/>
        <w:jc w:val="left"/>
        <w:rPr>
          <w:rFonts w:cs="Times New Roman"/>
          <w:szCs w:val="24"/>
        </w:rPr>
      </w:pPr>
      <w:r>
        <w:rPr>
          <w:rFonts w:cs="Times New Roman"/>
          <w:szCs w:val="24"/>
        </w:rPr>
        <w:br w:type="page"/>
      </w:r>
    </w:p>
    <w:p w14:paraId="12286E74" w14:textId="77777777" w:rsidR="00A41442" w:rsidRPr="000630DB" w:rsidRDefault="00512B98" w:rsidP="000630DB">
      <w:pPr>
        <w:pStyle w:val="Ttulo1"/>
        <w:numPr>
          <w:ilvl w:val="0"/>
          <w:numId w:val="2"/>
        </w:numPr>
      </w:pPr>
      <w:bookmarkStart w:id="43" w:name="_Toc166785313"/>
      <w:r>
        <w:t>Desarrollo del Proyecto de Titulación</w:t>
      </w:r>
      <w:bookmarkEnd w:id="43"/>
    </w:p>
    <w:p w14:paraId="34221A87" w14:textId="77777777" w:rsidR="00A41442" w:rsidRDefault="0038244A" w:rsidP="0038244A">
      <w:pPr>
        <w:pStyle w:val="TextoIndependienteconSangraPrimeraLnea"/>
      </w:pPr>
      <w:r w:rsidRPr="0038244A">
        <w:t xml:space="preserve">Este ya es el desarrollo del </w:t>
      </w:r>
      <w:r>
        <w:t>proyecto de titulación</w:t>
      </w:r>
      <w:r w:rsidRPr="0038244A">
        <w:t>, aquí podemos tener una estructura en varios subtemas que permitan mirar cómo se abordan y solucionan cada uno de los objetivos específicos planteados</w:t>
      </w:r>
      <w:r>
        <w:t xml:space="preserve"> </w:t>
      </w:r>
      <w:r w:rsidR="00CD2496">
        <w:t>y alcanzar a resolver el problema planteado y conseguir el objetivo general propuesto. Este punto es totalmente autoría del estudiante.</w:t>
      </w:r>
    </w:p>
    <w:p w14:paraId="1B608456" w14:textId="1502924A" w:rsidR="0038244A" w:rsidRDefault="0038244A" w:rsidP="00847C82">
      <w:pPr>
        <w:pStyle w:val="TextoIndependienteconSangraPrimeraLnea"/>
        <w:numPr>
          <w:ilvl w:val="1"/>
          <w:numId w:val="19"/>
        </w:numPr>
      </w:pPr>
      <w:r>
        <w:t xml:space="preserve">Desarrollo Objetivo </w:t>
      </w:r>
      <w:r w:rsidR="000630DB">
        <w:t xml:space="preserve">específico </w:t>
      </w:r>
      <w:r>
        <w:t>primero</w:t>
      </w:r>
      <w:r w:rsidR="000630DB">
        <w:t>.</w:t>
      </w:r>
    </w:p>
    <w:p w14:paraId="60C1A22B" w14:textId="79EFB887" w:rsidR="0038244A" w:rsidRDefault="0038244A" w:rsidP="00847C82">
      <w:pPr>
        <w:pStyle w:val="TextoIndependienteconSangraPrimeraLnea"/>
        <w:numPr>
          <w:ilvl w:val="1"/>
          <w:numId w:val="19"/>
        </w:numPr>
      </w:pPr>
      <w:r>
        <w:t xml:space="preserve">Desarrollo Objetivo </w:t>
      </w:r>
      <w:r w:rsidR="000630DB">
        <w:t xml:space="preserve">específico </w:t>
      </w:r>
      <w:r>
        <w:t>segundo</w:t>
      </w:r>
      <w:r w:rsidR="000630DB">
        <w:t>.</w:t>
      </w:r>
    </w:p>
    <w:p w14:paraId="7F773E08" w14:textId="0EF83AFC" w:rsidR="0038244A" w:rsidRDefault="0038244A" w:rsidP="00847C82">
      <w:pPr>
        <w:pStyle w:val="TextoIndependienteconSangraPrimeraLnea"/>
        <w:numPr>
          <w:ilvl w:val="1"/>
          <w:numId w:val="19"/>
        </w:numPr>
      </w:pPr>
      <w:r>
        <w:t>…</w:t>
      </w:r>
    </w:p>
    <w:p w14:paraId="1C93C71F" w14:textId="6C9C2DE4" w:rsidR="0038244A" w:rsidRDefault="0038244A" w:rsidP="00847C82">
      <w:pPr>
        <w:pStyle w:val="TextoIndependienteconSangraPrimeraLnea"/>
        <w:numPr>
          <w:ilvl w:val="1"/>
          <w:numId w:val="19"/>
        </w:numPr>
      </w:pPr>
      <w:r>
        <w:t>…</w:t>
      </w:r>
    </w:p>
    <w:p w14:paraId="6C4AC0CF" w14:textId="6DE6D8E3" w:rsidR="000741C3" w:rsidRDefault="000741C3">
      <w:pPr>
        <w:spacing w:after="160" w:line="259" w:lineRule="auto"/>
        <w:jc w:val="left"/>
      </w:pPr>
      <w:r>
        <w:br w:type="page"/>
      </w:r>
    </w:p>
    <w:p w14:paraId="0AD3A928" w14:textId="77777777" w:rsidR="00CD2496" w:rsidRDefault="00CD2496" w:rsidP="00CD2496">
      <w:pPr>
        <w:pStyle w:val="Ttulo1"/>
        <w:numPr>
          <w:ilvl w:val="0"/>
          <w:numId w:val="2"/>
        </w:numPr>
      </w:pPr>
      <w:bookmarkStart w:id="44" w:name="_Toc166785314"/>
      <w:r>
        <w:t>Conclusiones y Recomendaciones</w:t>
      </w:r>
      <w:bookmarkEnd w:id="44"/>
    </w:p>
    <w:p w14:paraId="750D22FE" w14:textId="77777777" w:rsidR="00CD2496" w:rsidRPr="00FC5448" w:rsidRDefault="00CD2496" w:rsidP="00CD2496">
      <w:pPr>
        <w:pStyle w:val="Ttulo2"/>
        <w:numPr>
          <w:ilvl w:val="1"/>
          <w:numId w:val="2"/>
        </w:numPr>
        <w:ind w:left="567" w:hanging="567"/>
      </w:pPr>
      <w:bookmarkStart w:id="45" w:name="_Toc166785315"/>
      <w:r>
        <w:t>Conclusiones</w:t>
      </w:r>
      <w:bookmarkEnd w:id="45"/>
    </w:p>
    <w:p w14:paraId="140464B6" w14:textId="77777777" w:rsidR="00CD2496" w:rsidRDefault="00CD2496" w:rsidP="00CD2496">
      <w:pPr>
        <w:pStyle w:val="TextoIndependienteconSangraPrimeraLnea"/>
      </w:pPr>
      <w:r>
        <w:t>Aquí iniciamos con las conclusiones, las que deben estar acorde con la investigación y/o resolución del proyecto de titulación. No se debe concluir aspectos que no se tratan en el documento, no caben aquí conceptos teóricos generales que se pueden inferir simplemente del marco teórico, las conclusiones necesariamente tienen que ver con el trabajo de investigación. Se puede utilizar una numeración para las conclusiones o simplemente unas viñetas en el estilo siguiente:</w:t>
      </w:r>
    </w:p>
    <w:p w14:paraId="0798461B" w14:textId="260867A3" w:rsidR="00CD2496" w:rsidRDefault="00CD2496" w:rsidP="000630DB">
      <w:pPr>
        <w:pStyle w:val="Prrafodelista"/>
        <w:numPr>
          <w:ilvl w:val="0"/>
          <w:numId w:val="8"/>
        </w:numPr>
      </w:pPr>
      <w:r>
        <w:t xml:space="preserve">Conclusión </w:t>
      </w:r>
      <w:r w:rsidR="00847C82">
        <w:t>p</w:t>
      </w:r>
      <w:r>
        <w:t>rimera</w:t>
      </w:r>
      <w:r w:rsidR="000630DB">
        <w:t xml:space="preserve"> del o</w:t>
      </w:r>
      <w:r w:rsidR="000630DB" w:rsidRPr="000630DB">
        <w:rPr>
          <w:rFonts w:cs="Times New Roman"/>
          <w:szCs w:val="24"/>
        </w:rPr>
        <w:t>bjetivo específico primero.</w:t>
      </w:r>
    </w:p>
    <w:p w14:paraId="77C61ED2" w14:textId="67776F66" w:rsidR="00CD2496" w:rsidRDefault="00CD2496" w:rsidP="000630DB">
      <w:pPr>
        <w:pStyle w:val="Prrafodelista"/>
        <w:numPr>
          <w:ilvl w:val="0"/>
          <w:numId w:val="8"/>
        </w:numPr>
      </w:pPr>
      <w:r>
        <w:t xml:space="preserve">Conclusión </w:t>
      </w:r>
      <w:r w:rsidR="00847C82">
        <w:t>s</w:t>
      </w:r>
      <w:r>
        <w:t>egunda</w:t>
      </w:r>
      <w:r w:rsidR="000630DB" w:rsidRPr="000630DB">
        <w:t xml:space="preserve"> </w:t>
      </w:r>
      <w:r w:rsidR="000630DB">
        <w:t>del o</w:t>
      </w:r>
      <w:r w:rsidR="000630DB" w:rsidRPr="000630DB">
        <w:rPr>
          <w:rFonts w:cs="Times New Roman"/>
          <w:szCs w:val="24"/>
        </w:rPr>
        <w:t>bjetivo específico segundo.</w:t>
      </w:r>
    </w:p>
    <w:p w14:paraId="06995428" w14:textId="38C90FFC" w:rsidR="00CD2496" w:rsidRDefault="00CD2496" w:rsidP="000630DB">
      <w:pPr>
        <w:pStyle w:val="Prrafodelista"/>
        <w:numPr>
          <w:ilvl w:val="0"/>
          <w:numId w:val="8"/>
        </w:numPr>
      </w:pPr>
      <w:r>
        <w:t>…</w:t>
      </w:r>
    </w:p>
    <w:p w14:paraId="1476FA83" w14:textId="47D27FF7" w:rsidR="00847C82" w:rsidRDefault="00847C82" w:rsidP="000630DB">
      <w:pPr>
        <w:pStyle w:val="Prrafodelista"/>
        <w:numPr>
          <w:ilvl w:val="0"/>
          <w:numId w:val="8"/>
        </w:numPr>
      </w:pPr>
      <w:r>
        <w:t>Conclusión objetivo general</w:t>
      </w:r>
      <w:r w:rsidR="00753363">
        <w:t>.</w:t>
      </w:r>
    </w:p>
    <w:p w14:paraId="5E82734C" w14:textId="2EB3AB3D" w:rsidR="00847C82" w:rsidRDefault="00847C82" w:rsidP="000630DB">
      <w:pPr>
        <w:pStyle w:val="Prrafodelista"/>
        <w:numPr>
          <w:ilvl w:val="0"/>
          <w:numId w:val="8"/>
        </w:numPr>
      </w:pPr>
      <w:r>
        <w:t>Otras conclusiones.</w:t>
      </w:r>
    </w:p>
    <w:p w14:paraId="43128EC3" w14:textId="77777777" w:rsidR="00A41442" w:rsidRPr="00CD2496" w:rsidRDefault="00CD2496" w:rsidP="00CD2496">
      <w:pPr>
        <w:pStyle w:val="TextoIndependienteconSangraPrimeraLnea"/>
      </w:pPr>
      <w:r w:rsidRPr="00CD2496">
        <w:t>Se debe poner obligatoriamente una conclusión por cada objetivo (general y específicos) planteado.</w:t>
      </w:r>
    </w:p>
    <w:p w14:paraId="39FBB1F8" w14:textId="77777777" w:rsidR="00CD2496" w:rsidRPr="00FC5448" w:rsidRDefault="00CD2496" w:rsidP="00CD2496">
      <w:pPr>
        <w:pStyle w:val="Ttulo2"/>
        <w:numPr>
          <w:ilvl w:val="1"/>
          <w:numId w:val="2"/>
        </w:numPr>
        <w:ind w:left="567" w:hanging="567"/>
      </w:pPr>
      <w:bookmarkStart w:id="46" w:name="_Toc166785316"/>
      <w:r>
        <w:t>Recomendaciones</w:t>
      </w:r>
      <w:bookmarkEnd w:id="46"/>
    </w:p>
    <w:p w14:paraId="07E75CDA" w14:textId="49450449" w:rsidR="00CD2496" w:rsidRPr="00CD2496" w:rsidRDefault="00CD2496" w:rsidP="00CD2496">
      <w:pPr>
        <w:pStyle w:val="TextoIndependienteconSangraPrimeraLnea"/>
      </w:pPr>
      <w:r w:rsidRPr="00CD2496">
        <w:t>Por último, las recomendaciones, algo muy similar a lo que hemos dicho sobre las conclusiones</w:t>
      </w:r>
      <w:r w:rsidR="00847C82">
        <w:t>, estas sí son experiencias propias del estudiante que ha ido adquiriendo en el transcurso de desarrollar el proyecto de titulación.</w:t>
      </w:r>
    </w:p>
    <w:p w14:paraId="51E1BDEF" w14:textId="11BF405A" w:rsidR="00CD2496" w:rsidRDefault="00CD2496" w:rsidP="000630DB">
      <w:pPr>
        <w:pStyle w:val="Prrafodelista"/>
        <w:numPr>
          <w:ilvl w:val="0"/>
          <w:numId w:val="8"/>
        </w:numPr>
        <w:rPr>
          <w:rFonts w:cs="Times New Roman"/>
          <w:szCs w:val="24"/>
        </w:rPr>
      </w:pPr>
      <w:r w:rsidRPr="000630DB">
        <w:rPr>
          <w:rFonts w:cs="Times New Roman"/>
          <w:szCs w:val="24"/>
        </w:rPr>
        <w:t>Recomendación Primera</w:t>
      </w:r>
      <w:r w:rsidR="00753363">
        <w:rPr>
          <w:rFonts w:cs="Times New Roman"/>
          <w:szCs w:val="24"/>
        </w:rPr>
        <w:t>.</w:t>
      </w:r>
    </w:p>
    <w:p w14:paraId="7114727E" w14:textId="330FD9AA" w:rsidR="0000146B" w:rsidRPr="000630DB" w:rsidRDefault="0000146B" w:rsidP="000630DB">
      <w:pPr>
        <w:pStyle w:val="Prrafodelista"/>
        <w:numPr>
          <w:ilvl w:val="0"/>
          <w:numId w:val="8"/>
        </w:numPr>
        <w:rPr>
          <w:rFonts w:cs="Times New Roman"/>
          <w:szCs w:val="24"/>
        </w:rPr>
      </w:pPr>
      <w:r>
        <w:rPr>
          <w:rFonts w:cs="Times New Roman"/>
          <w:szCs w:val="24"/>
        </w:rPr>
        <w:t xml:space="preserve">Es recomendable tener el sistema en un ambiente </w:t>
      </w:r>
    </w:p>
    <w:p w14:paraId="5C405024" w14:textId="7183F866" w:rsidR="00CD2496" w:rsidRPr="000630DB" w:rsidRDefault="00CD2496" w:rsidP="000630DB">
      <w:pPr>
        <w:pStyle w:val="Prrafodelista"/>
        <w:numPr>
          <w:ilvl w:val="0"/>
          <w:numId w:val="8"/>
        </w:numPr>
        <w:rPr>
          <w:rFonts w:cs="Times New Roman"/>
          <w:szCs w:val="24"/>
        </w:rPr>
      </w:pPr>
      <w:r w:rsidRPr="000630DB">
        <w:rPr>
          <w:rFonts w:cs="Times New Roman"/>
          <w:szCs w:val="24"/>
        </w:rPr>
        <w:t>Recomendación Segunda</w:t>
      </w:r>
      <w:r w:rsidR="00753363">
        <w:rPr>
          <w:rFonts w:cs="Times New Roman"/>
          <w:szCs w:val="24"/>
        </w:rPr>
        <w:t>.</w:t>
      </w:r>
    </w:p>
    <w:p w14:paraId="2A4F5882" w14:textId="0A974289" w:rsidR="00CD2496" w:rsidRPr="000630DB" w:rsidRDefault="00CD2496" w:rsidP="000630DB">
      <w:pPr>
        <w:pStyle w:val="Prrafodelista"/>
        <w:numPr>
          <w:ilvl w:val="0"/>
          <w:numId w:val="8"/>
        </w:numPr>
        <w:rPr>
          <w:rFonts w:cs="Times New Roman"/>
          <w:szCs w:val="24"/>
        </w:rPr>
      </w:pPr>
      <w:r w:rsidRPr="000630DB">
        <w:rPr>
          <w:rFonts w:cs="Times New Roman"/>
          <w:szCs w:val="24"/>
        </w:rPr>
        <w:t>…………………………….</w:t>
      </w:r>
    </w:p>
    <w:p w14:paraId="41034E7D" w14:textId="3DD7B380" w:rsidR="009F1790" w:rsidRPr="000630DB" w:rsidRDefault="00CD2496" w:rsidP="000630DB">
      <w:pPr>
        <w:pStyle w:val="Prrafodelista"/>
        <w:numPr>
          <w:ilvl w:val="0"/>
          <w:numId w:val="8"/>
        </w:numPr>
        <w:rPr>
          <w:rFonts w:cs="Times New Roman"/>
          <w:szCs w:val="24"/>
        </w:rPr>
      </w:pPr>
      <w:r w:rsidRPr="000630DB">
        <w:rPr>
          <w:rFonts w:cs="Times New Roman"/>
          <w:szCs w:val="24"/>
        </w:rPr>
        <w:t>Recomendación última</w:t>
      </w:r>
      <w:r w:rsidR="00753363">
        <w:rPr>
          <w:rFonts w:cs="Times New Roman"/>
          <w:szCs w:val="24"/>
        </w:rPr>
        <w:t>.</w:t>
      </w:r>
    </w:p>
    <w:p w14:paraId="36E6F464" w14:textId="7D8E5808" w:rsidR="000741C3" w:rsidRDefault="000741C3">
      <w:pPr>
        <w:spacing w:after="160" w:line="259" w:lineRule="auto"/>
        <w:jc w:val="left"/>
        <w:rPr>
          <w:rFonts w:cs="Times New Roman"/>
          <w:szCs w:val="24"/>
        </w:rPr>
      </w:pPr>
      <w:r>
        <w:rPr>
          <w:rFonts w:cs="Times New Roman"/>
          <w:szCs w:val="24"/>
        </w:rPr>
        <w:br w:type="page"/>
      </w:r>
    </w:p>
    <w:bookmarkStart w:id="47" w:name="_Toc166785317" w:displacedByCustomXml="next"/>
    <w:sdt>
      <w:sdtPr>
        <w:rPr>
          <w:rFonts w:eastAsiaTheme="minorHAnsi" w:cstheme="minorBidi"/>
          <w:b w:val="0"/>
          <w:color w:val="auto"/>
          <w:sz w:val="24"/>
          <w:szCs w:val="22"/>
          <w:lang w:val="es-ES"/>
        </w:rPr>
        <w:id w:val="874054701"/>
        <w:docPartObj>
          <w:docPartGallery w:val="Bibliographies"/>
          <w:docPartUnique/>
        </w:docPartObj>
      </w:sdtPr>
      <w:sdtEndPr>
        <w:rPr>
          <w:lang w:val="es-EC"/>
        </w:rPr>
      </w:sdtEndPr>
      <w:sdtContent>
        <w:p w14:paraId="79AA5964" w14:textId="25146255" w:rsidR="00C2331D" w:rsidRDefault="00C2331D">
          <w:pPr>
            <w:pStyle w:val="Ttulo1"/>
          </w:pPr>
          <w:r>
            <w:rPr>
              <w:lang w:val="es-ES"/>
            </w:rPr>
            <w:t>Referencias</w:t>
          </w:r>
          <w:bookmarkEnd w:id="47"/>
        </w:p>
        <w:sdt>
          <w:sdtPr>
            <w:id w:val="-573587230"/>
            <w:bibliography/>
          </w:sdtPr>
          <w:sdtContent>
            <w:p w14:paraId="40480A93" w14:textId="77777777" w:rsidR="00F17D7A" w:rsidRDefault="00C2331D" w:rsidP="00EB4539">
              <w:pPr>
                <w:rPr>
                  <w:rFonts w:asciiTheme="minorHAnsi" w:hAnsiTheme="minorHAnsi"/>
                  <w:noProof/>
                  <w:sz w:val="22"/>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10"/>
                <w:gridCol w:w="8361"/>
              </w:tblGrid>
              <w:tr w:rsidR="00F17D7A" w14:paraId="5753F852" w14:textId="77777777" w:rsidTr="00F17D7A">
                <w:trPr>
                  <w:divId w:val="1296451685"/>
                  <w:tblCellSpacing w:w="15" w:type="dxa"/>
                </w:trPr>
                <w:tc>
                  <w:tcPr>
                    <w:tcW w:w="366" w:type="pct"/>
                    <w:hideMark/>
                  </w:tcPr>
                  <w:p w14:paraId="67A0DC63" w14:textId="1D5AD271" w:rsidR="00F17D7A" w:rsidRDefault="00F17D7A">
                    <w:pPr>
                      <w:pStyle w:val="Bibliografa"/>
                      <w:rPr>
                        <w:noProof/>
                        <w:szCs w:val="24"/>
                        <w:lang w:val="es-ES"/>
                      </w:rPr>
                    </w:pPr>
                    <w:r>
                      <w:rPr>
                        <w:noProof/>
                        <w:lang w:val="es-ES"/>
                      </w:rPr>
                      <w:t xml:space="preserve">[1] </w:t>
                    </w:r>
                  </w:p>
                </w:tc>
                <w:tc>
                  <w:tcPr>
                    <w:tcW w:w="4584" w:type="pct"/>
                    <w:hideMark/>
                  </w:tcPr>
                  <w:p w14:paraId="2133B282" w14:textId="77777777" w:rsidR="00F17D7A" w:rsidRDefault="00F17D7A">
                    <w:pPr>
                      <w:pStyle w:val="Bibliografa"/>
                      <w:rPr>
                        <w:noProof/>
                        <w:lang w:val="es-ES"/>
                      </w:rPr>
                    </w:pPr>
                    <w:r>
                      <w:rPr>
                        <w:noProof/>
                        <w:lang w:val="es-ES"/>
                      </w:rPr>
                      <w:t>Logitek, «logitek,» 18 06 2019. [En línea]. Available: https://logitek.com.ec/. [Último acceso: 31 08 2023].</w:t>
                    </w:r>
                  </w:p>
                </w:tc>
              </w:tr>
              <w:tr w:rsidR="00F17D7A" w14:paraId="08454CB0" w14:textId="77777777" w:rsidTr="00F17D7A">
                <w:trPr>
                  <w:divId w:val="1296451685"/>
                  <w:tblCellSpacing w:w="15" w:type="dxa"/>
                </w:trPr>
                <w:tc>
                  <w:tcPr>
                    <w:tcW w:w="366" w:type="pct"/>
                    <w:hideMark/>
                  </w:tcPr>
                  <w:p w14:paraId="4B6A4C7D" w14:textId="77777777" w:rsidR="00F17D7A" w:rsidRDefault="00F17D7A">
                    <w:pPr>
                      <w:pStyle w:val="Bibliografa"/>
                      <w:rPr>
                        <w:noProof/>
                        <w:lang w:val="es-ES"/>
                      </w:rPr>
                    </w:pPr>
                    <w:r>
                      <w:rPr>
                        <w:noProof/>
                        <w:lang w:val="es-ES"/>
                      </w:rPr>
                      <w:t xml:space="preserve">[2] </w:t>
                    </w:r>
                  </w:p>
                </w:tc>
                <w:tc>
                  <w:tcPr>
                    <w:tcW w:w="4584" w:type="pct"/>
                    <w:hideMark/>
                  </w:tcPr>
                  <w:p w14:paraId="48052410" w14:textId="77777777" w:rsidR="00F17D7A" w:rsidRDefault="00F17D7A">
                    <w:pPr>
                      <w:pStyle w:val="Bibliografa"/>
                      <w:rPr>
                        <w:noProof/>
                        <w:lang w:val="es-ES"/>
                      </w:rPr>
                    </w:pPr>
                    <w:r>
                      <w:rPr>
                        <w:noProof/>
                        <w:lang w:val="es-ES"/>
                      </w:rPr>
                      <w:t xml:space="preserve">Hausen, «Domotica – hausen.ec,» 14 11 2010. [En línea]. </w:t>
                    </w:r>
                    <w:r w:rsidRPr="00F17D7A">
                      <w:rPr>
                        <w:noProof/>
                        <w:lang w:val="en-US"/>
                      </w:rPr>
                      <w:t xml:space="preserve">Available: https://hausen.com.ec/domotica/?gclid=Cj0KCQjwuZGnBhD1ARIsACxbAViXC3k1rRDzVGpCteHnki4lnxNroIZoIqJZ9l8gfQ2-L_GtEQ0A9a0aApqoEALw_wcB. </w:t>
                    </w:r>
                    <w:r>
                      <w:rPr>
                        <w:noProof/>
                        <w:lang w:val="es-ES"/>
                      </w:rPr>
                      <w:t>[Último acceso: 31 08 2023].</w:t>
                    </w:r>
                  </w:p>
                </w:tc>
              </w:tr>
              <w:tr w:rsidR="00F17D7A" w14:paraId="3CCE3301" w14:textId="77777777" w:rsidTr="00F17D7A">
                <w:trPr>
                  <w:divId w:val="1296451685"/>
                  <w:tblCellSpacing w:w="15" w:type="dxa"/>
                </w:trPr>
                <w:tc>
                  <w:tcPr>
                    <w:tcW w:w="366" w:type="pct"/>
                    <w:hideMark/>
                  </w:tcPr>
                  <w:p w14:paraId="659BAB5D" w14:textId="77777777" w:rsidR="00F17D7A" w:rsidRDefault="00F17D7A">
                    <w:pPr>
                      <w:pStyle w:val="Bibliografa"/>
                      <w:rPr>
                        <w:noProof/>
                        <w:lang w:val="es-ES"/>
                      </w:rPr>
                    </w:pPr>
                    <w:r>
                      <w:rPr>
                        <w:noProof/>
                        <w:lang w:val="es-ES"/>
                      </w:rPr>
                      <w:t xml:space="preserve">[3] </w:t>
                    </w:r>
                  </w:p>
                </w:tc>
                <w:tc>
                  <w:tcPr>
                    <w:tcW w:w="4584" w:type="pct"/>
                    <w:hideMark/>
                  </w:tcPr>
                  <w:p w14:paraId="200A0E2A" w14:textId="77777777" w:rsidR="00F17D7A" w:rsidRDefault="00F17D7A">
                    <w:pPr>
                      <w:pStyle w:val="Bibliografa"/>
                      <w:rPr>
                        <w:noProof/>
                        <w:lang w:val="es-ES"/>
                      </w:rPr>
                    </w:pPr>
                    <w:r>
                      <w:rPr>
                        <w:noProof/>
                        <w:lang w:val="es-ES"/>
                      </w:rPr>
                      <w:t>I. J. B. García, «Conectividad y Soluciones de TI | Servnet,» 30 03 2021. [En línea]. Available: https://www.servnet.mx/blog/backend-y-frontend-partes-fundamentales-de-la-programacion-de-una-aplicacion-web. [Último acceso: 15 05 2024].</w:t>
                    </w:r>
                  </w:p>
                </w:tc>
              </w:tr>
              <w:tr w:rsidR="00F17D7A" w14:paraId="21C91531" w14:textId="77777777" w:rsidTr="00F17D7A">
                <w:trPr>
                  <w:divId w:val="1296451685"/>
                  <w:tblCellSpacing w:w="15" w:type="dxa"/>
                </w:trPr>
                <w:tc>
                  <w:tcPr>
                    <w:tcW w:w="366" w:type="pct"/>
                    <w:hideMark/>
                  </w:tcPr>
                  <w:p w14:paraId="4D878DB8" w14:textId="77777777" w:rsidR="00F17D7A" w:rsidRDefault="00F17D7A">
                    <w:pPr>
                      <w:pStyle w:val="Bibliografa"/>
                      <w:rPr>
                        <w:noProof/>
                        <w:lang w:val="es-ES"/>
                      </w:rPr>
                    </w:pPr>
                    <w:r>
                      <w:rPr>
                        <w:noProof/>
                        <w:lang w:val="es-ES"/>
                      </w:rPr>
                      <w:t xml:space="preserve">[4] </w:t>
                    </w:r>
                  </w:p>
                </w:tc>
                <w:tc>
                  <w:tcPr>
                    <w:tcW w:w="4584" w:type="pct"/>
                    <w:hideMark/>
                  </w:tcPr>
                  <w:p w14:paraId="6454BC4F" w14:textId="77777777" w:rsidR="00F17D7A" w:rsidRDefault="00F17D7A">
                    <w:pPr>
                      <w:pStyle w:val="Bibliografa"/>
                      <w:rPr>
                        <w:noProof/>
                        <w:lang w:val="es-ES"/>
                      </w:rPr>
                    </w:pPr>
                    <w:r>
                      <w:rPr>
                        <w:noProof/>
                        <w:lang w:val="es-ES"/>
                      </w:rPr>
                      <w:t>F. Yúbal, «Xataka - Tecnología y gadgets, móviles, informática, electrónica,» 23 9 2022. [En línea]. Available: https://www.xataka.com/basics/que-arduino-como-funciona-que-puedes-hacer-uno. [Último acceso: 20 10 2023].</w:t>
                    </w:r>
                  </w:p>
                </w:tc>
              </w:tr>
              <w:tr w:rsidR="00F17D7A" w14:paraId="5F370D01" w14:textId="77777777" w:rsidTr="00F17D7A">
                <w:trPr>
                  <w:divId w:val="1296451685"/>
                  <w:tblCellSpacing w:w="15" w:type="dxa"/>
                </w:trPr>
                <w:tc>
                  <w:tcPr>
                    <w:tcW w:w="366" w:type="pct"/>
                    <w:hideMark/>
                  </w:tcPr>
                  <w:p w14:paraId="3A3EC142" w14:textId="77777777" w:rsidR="00F17D7A" w:rsidRDefault="00F17D7A">
                    <w:pPr>
                      <w:pStyle w:val="Bibliografa"/>
                      <w:rPr>
                        <w:noProof/>
                        <w:lang w:val="es-ES"/>
                      </w:rPr>
                    </w:pPr>
                    <w:r>
                      <w:rPr>
                        <w:noProof/>
                        <w:lang w:val="es-ES"/>
                      </w:rPr>
                      <w:t xml:space="preserve">[5] </w:t>
                    </w:r>
                  </w:p>
                </w:tc>
                <w:tc>
                  <w:tcPr>
                    <w:tcW w:w="4584" w:type="pct"/>
                    <w:hideMark/>
                  </w:tcPr>
                  <w:p w14:paraId="1488CD42" w14:textId="77777777" w:rsidR="00F17D7A" w:rsidRDefault="00F17D7A">
                    <w:pPr>
                      <w:pStyle w:val="Bibliografa"/>
                      <w:rPr>
                        <w:noProof/>
                        <w:lang w:val="es-ES"/>
                      </w:rPr>
                    </w:pPr>
                    <w:r>
                      <w:rPr>
                        <w:noProof/>
                        <w:lang w:val="es-ES"/>
                      </w:rPr>
                      <w:t>C. d. l. p. Wikimedia, «Wikipedia, la enciclopedia libre,» 25 5 2019. [En línea]. Available: https://es.wikipedia.org/wiki/Arduino_Uno. [Último acceso: 21 10 2023].</w:t>
                    </w:r>
                  </w:p>
                </w:tc>
              </w:tr>
              <w:tr w:rsidR="00F17D7A" w14:paraId="1F00C48A" w14:textId="77777777" w:rsidTr="00F17D7A">
                <w:trPr>
                  <w:divId w:val="1296451685"/>
                  <w:tblCellSpacing w:w="15" w:type="dxa"/>
                </w:trPr>
                <w:tc>
                  <w:tcPr>
                    <w:tcW w:w="366" w:type="pct"/>
                    <w:hideMark/>
                  </w:tcPr>
                  <w:p w14:paraId="5DFAC9C3" w14:textId="77777777" w:rsidR="00F17D7A" w:rsidRDefault="00F17D7A">
                    <w:pPr>
                      <w:pStyle w:val="Bibliografa"/>
                      <w:rPr>
                        <w:noProof/>
                        <w:lang w:val="es-ES"/>
                      </w:rPr>
                    </w:pPr>
                    <w:r>
                      <w:rPr>
                        <w:noProof/>
                        <w:lang w:val="es-ES"/>
                      </w:rPr>
                      <w:t xml:space="preserve">[6] </w:t>
                    </w:r>
                  </w:p>
                </w:tc>
                <w:tc>
                  <w:tcPr>
                    <w:tcW w:w="4584" w:type="pct"/>
                    <w:hideMark/>
                  </w:tcPr>
                  <w:p w14:paraId="791B14FA" w14:textId="77777777" w:rsidR="00F17D7A" w:rsidRDefault="00F17D7A">
                    <w:pPr>
                      <w:pStyle w:val="Bibliografa"/>
                      <w:rPr>
                        <w:noProof/>
                        <w:lang w:val="es-ES"/>
                      </w:rPr>
                    </w:pPr>
                    <w:r>
                      <w:rPr>
                        <w:noProof/>
                        <w:lang w:val="es-ES"/>
                      </w:rPr>
                      <w:t>T. l. d. reservados, «Arduino.cl - Compra tu Arduino en Línea,» 12 09 2015. [En línea]. Available: https://arduino.cl/producto/arduino-mega-2560/#:~:text=Arduino%20Mega%20es%20una%20tarjeta,implementa%20el%20lenguaje%20Processing%2FWiring.. [Último acceso: 21 01 2024].</w:t>
                    </w:r>
                  </w:p>
                </w:tc>
              </w:tr>
              <w:tr w:rsidR="00F17D7A" w14:paraId="70A83066" w14:textId="77777777" w:rsidTr="00F17D7A">
                <w:trPr>
                  <w:divId w:val="1296451685"/>
                  <w:tblCellSpacing w:w="15" w:type="dxa"/>
                </w:trPr>
                <w:tc>
                  <w:tcPr>
                    <w:tcW w:w="366" w:type="pct"/>
                    <w:hideMark/>
                  </w:tcPr>
                  <w:p w14:paraId="7B80B693" w14:textId="77777777" w:rsidR="00F17D7A" w:rsidRDefault="00F17D7A">
                    <w:pPr>
                      <w:pStyle w:val="Bibliografa"/>
                      <w:rPr>
                        <w:noProof/>
                        <w:lang w:val="es-ES"/>
                      </w:rPr>
                    </w:pPr>
                    <w:r>
                      <w:rPr>
                        <w:noProof/>
                        <w:lang w:val="es-ES"/>
                      </w:rPr>
                      <w:t xml:space="preserve">[7] </w:t>
                    </w:r>
                  </w:p>
                </w:tc>
                <w:tc>
                  <w:tcPr>
                    <w:tcW w:w="4584" w:type="pct"/>
                    <w:hideMark/>
                  </w:tcPr>
                  <w:p w14:paraId="13E91A72" w14:textId="77777777" w:rsidR="00F17D7A" w:rsidRDefault="00F17D7A">
                    <w:pPr>
                      <w:pStyle w:val="Bibliografa"/>
                      <w:rPr>
                        <w:noProof/>
                        <w:lang w:val="es-ES"/>
                      </w:rPr>
                    </w:pPr>
                    <w:r>
                      <w:rPr>
                        <w:noProof/>
                        <w:lang w:val="es-ES"/>
                      </w:rPr>
                      <w:t xml:space="preserve">T. l. d. reservados, «El Cajon de Ardu,» [En línea]. </w:t>
                    </w:r>
                    <w:r w:rsidRPr="00F17D7A">
                      <w:rPr>
                        <w:noProof/>
                        <w:lang w:val="en-US"/>
                      </w:rPr>
                      <w:t xml:space="preserve">Available: https://www.elcajondeardu.com/arduino-nano-todo-lo-que-necesitas-saber/. </w:t>
                    </w:r>
                    <w:r>
                      <w:rPr>
                        <w:noProof/>
                        <w:lang w:val="es-ES"/>
                      </w:rPr>
                      <w:t>[Último acceso: 29 04 2024].</w:t>
                    </w:r>
                  </w:p>
                </w:tc>
              </w:tr>
              <w:tr w:rsidR="00F17D7A" w14:paraId="63AE657B" w14:textId="77777777" w:rsidTr="00F17D7A">
                <w:trPr>
                  <w:divId w:val="1296451685"/>
                  <w:tblCellSpacing w:w="15" w:type="dxa"/>
                </w:trPr>
                <w:tc>
                  <w:tcPr>
                    <w:tcW w:w="366" w:type="pct"/>
                    <w:hideMark/>
                  </w:tcPr>
                  <w:p w14:paraId="7F55A09A" w14:textId="77777777" w:rsidR="00F17D7A" w:rsidRDefault="00F17D7A">
                    <w:pPr>
                      <w:pStyle w:val="Bibliografa"/>
                      <w:rPr>
                        <w:noProof/>
                        <w:lang w:val="es-ES"/>
                      </w:rPr>
                    </w:pPr>
                    <w:r>
                      <w:rPr>
                        <w:noProof/>
                        <w:lang w:val="es-ES"/>
                      </w:rPr>
                      <w:t xml:space="preserve">[8] </w:t>
                    </w:r>
                  </w:p>
                </w:tc>
                <w:tc>
                  <w:tcPr>
                    <w:tcW w:w="4584" w:type="pct"/>
                    <w:hideMark/>
                  </w:tcPr>
                  <w:p w14:paraId="12FF3559" w14:textId="77777777" w:rsidR="00F17D7A" w:rsidRDefault="00F17D7A">
                    <w:pPr>
                      <w:pStyle w:val="Bibliografa"/>
                      <w:rPr>
                        <w:noProof/>
                        <w:lang w:val="es-ES"/>
                      </w:rPr>
                    </w:pPr>
                    <w:r>
                      <w:rPr>
                        <w:noProof/>
                        <w:lang w:val="es-ES"/>
                      </w:rPr>
                      <w:t>C. d. l. p. Wikimedia, «Wikipedia, la enciclopedia libre,» 27 07 2019. [En línea]. Available: https://es.wikipedia.org/wiki/Arduino_IDE. [Último acceso: 29 04 2024].</w:t>
                    </w:r>
                  </w:p>
                </w:tc>
              </w:tr>
              <w:tr w:rsidR="00F17D7A" w14:paraId="65C2F1D3" w14:textId="77777777" w:rsidTr="00F17D7A">
                <w:trPr>
                  <w:divId w:val="1296451685"/>
                  <w:tblCellSpacing w:w="15" w:type="dxa"/>
                </w:trPr>
                <w:tc>
                  <w:tcPr>
                    <w:tcW w:w="366" w:type="pct"/>
                    <w:hideMark/>
                  </w:tcPr>
                  <w:p w14:paraId="34780AD5" w14:textId="77777777" w:rsidR="00F17D7A" w:rsidRDefault="00F17D7A">
                    <w:pPr>
                      <w:pStyle w:val="Bibliografa"/>
                      <w:rPr>
                        <w:noProof/>
                        <w:lang w:val="es-ES"/>
                      </w:rPr>
                    </w:pPr>
                    <w:r>
                      <w:rPr>
                        <w:noProof/>
                        <w:lang w:val="es-ES"/>
                      </w:rPr>
                      <w:t xml:space="preserve">[9] </w:t>
                    </w:r>
                  </w:p>
                </w:tc>
                <w:tc>
                  <w:tcPr>
                    <w:tcW w:w="4584" w:type="pct"/>
                    <w:hideMark/>
                  </w:tcPr>
                  <w:p w14:paraId="7C445D79" w14:textId="77777777" w:rsidR="00F17D7A" w:rsidRDefault="00F17D7A">
                    <w:pPr>
                      <w:pStyle w:val="Bibliografa"/>
                      <w:rPr>
                        <w:noProof/>
                        <w:lang w:val="es-ES"/>
                      </w:rPr>
                    </w:pPr>
                    <w:r>
                      <w:rPr>
                        <w:noProof/>
                        <w:lang w:val="es-ES"/>
                      </w:rPr>
                      <w:t>T. l. d. reservados, «Solectroshop -Tu tienda de Arduino, Raspberry, Micro:Bit, Sparkfun,» 29 04 2024. [En línea]. Available: https://solectroshop.com/es/1013-modulos-arduino.</w:t>
                    </w:r>
                  </w:p>
                </w:tc>
              </w:tr>
              <w:tr w:rsidR="00F17D7A" w14:paraId="7F06BD72" w14:textId="77777777" w:rsidTr="00F17D7A">
                <w:trPr>
                  <w:divId w:val="1296451685"/>
                  <w:tblCellSpacing w:w="15" w:type="dxa"/>
                </w:trPr>
                <w:tc>
                  <w:tcPr>
                    <w:tcW w:w="366" w:type="pct"/>
                    <w:hideMark/>
                  </w:tcPr>
                  <w:p w14:paraId="02C42A0F" w14:textId="77777777" w:rsidR="00F17D7A" w:rsidRDefault="00F17D7A">
                    <w:pPr>
                      <w:pStyle w:val="Bibliografa"/>
                      <w:rPr>
                        <w:noProof/>
                        <w:lang w:val="es-ES"/>
                      </w:rPr>
                    </w:pPr>
                    <w:r>
                      <w:rPr>
                        <w:noProof/>
                        <w:lang w:val="es-ES"/>
                      </w:rPr>
                      <w:t xml:space="preserve">[10] </w:t>
                    </w:r>
                  </w:p>
                </w:tc>
                <w:tc>
                  <w:tcPr>
                    <w:tcW w:w="4584" w:type="pct"/>
                    <w:hideMark/>
                  </w:tcPr>
                  <w:p w14:paraId="3A8E4556" w14:textId="77777777" w:rsidR="00F17D7A" w:rsidRDefault="00F17D7A">
                    <w:pPr>
                      <w:pStyle w:val="Bibliografa"/>
                      <w:rPr>
                        <w:noProof/>
                        <w:lang w:val="es-ES"/>
                      </w:rPr>
                    </w:pPr>
                    <w:r>
                      <w:rPr>
                        <w:noProof/>
                        <w:lang w:val="es-ES"/>
                      </w:rPr>
                      <w:t>T. l. d. reservados, «Arduino Spain,» 29 04 2024. [En línea]. Available: https://sp.arduino-france.site/modulos/.</w:t>
                    </w:r>
                  </w:p>
                </w:tc>
              </w:tr>
              <w:tr w:rsidR="00F17D7A" w14:paraId="5BE4F94D" w14:textId="77777777" w:rsidTr="00F17D7A">
                <w:trPr>
                  <w:divId w:val="1296451685"/>
                  <w:tblCellSpacing w:w="15" w:type="dxa"/>
                </w:trPr>
                <w:tc>
                  <w:tcPr>
                    <w:tcW w:w="366" w:type="pct"/>
                    <w:hideMark/>
                  </w:tcPr>
                  <w:p w14:paraId="409EC104" w14:textId="77777777" w:rsidR="00F17D7A" w:rsidRDefault="00F17D7A">
                    <w:pPr>
                      <w:pStyle w:val="Bibliografa"/>
                      <w:rPr>
                        <w:noProof/>
                        <w:lang w:val="es-ES"/>
                      </w:rPr>
                    </w:pPr>
                    <w:r>
                      <w:rPr>
                        <w:noProof/>
                        <w:lang w:val="es-ES"/>
                      </w:rPr>
                      <w:t xml:space="preserve">[11] </w:t>
                    </w:r>
                  </w:p>
                </w:tc>
                <w:tc>
                  <w:tcPr>
                    <w:tcW w:w="4584" w:type="pct"/>
                    <w:hideMark/>
                  </w:tcPr>
                  <w:p w14:paraId="255F8102" w14:textId="77777777" w:rsidR="00F17D7A" w:rsidRDefault="00F17D7A">
                    <w:pPr>
                      <w:pStyle w:val="Bibliografa"/>
                      <w:rPr>
                        <w:noProof/>
                        <w:lang w:val="es-ES"/>
                      </w:rPr>
                    </w:pPr>
                    <w:r>
                      <w:rPr>
                        <w:noProof/>
                        <w:lang w:val="es-ES"/>
                      </w:rPr>
                      <w:t>C. d. l. p. Wikimedia, «Wikipedia, la enciclopedia libre,» 17 03 2004. [En línea]. Available: https://es.wikipedia.org/wiki/IEEE_802.11. [Último acceso: 16 05 2024].</w:t>
                    </w:r>
                  </w:p>
                </w:tc>
              </w:tr>
              <w:tr w:rsidR="00F17D7A" w14:paraId="051BA9A8" w14:textId="77777777" w:rsidTr="00F17D7A">
                <w:trPr>
                  <w:divId w:val="1296451685"/>
                  <w:tblCellSpacing w:w="15" w:type="dxa"/>
                </w:trPr>
                <w:tc>
                  <w:tcPr>
                    <w:tcW w:w="366" w:type="pct"/>
                    <w:hideMark/>
                  </w:tcPr>
                  <w:p w14:paraId="7A3CD510" w14:textId="77777777" w:rsidR="00F17D7A" w:rsidRDefault="00F17D7A">
                    <w:pPr>
                      <w:pStyle w:val="Bibliografa"/>
                      <w:rPr>
                        <w:noProof/>
                        <w:lang w:val="es-ES"/>
                      </w:rPr>
                    </w:pPr>
                    <w:r>
                      <w:rPr>
                        <w:noProof/>
                        <w:lang w:val="es-ES"/>
                      </w:rPr>
                      <w:t xml:space="preserve">[12] </w:t>
                    </w:r>
                  </w:p>
                </w:tc>
                <w:tc>
                  <w:tcPr>
                    <w:tcW w:w="4584" w:type="pct"/>
                    <w:hideMark/>
                  </w:tcPr>
                  <w:p w14:paraId="0AC6BBB4" w14:textId="77777777" w:rsidR="00F17D7A" w:rsidRDefault="00F17D7A">
                    <w:pPr>
                      <w:pStyle w:val="Bibliografa"/>
                      <w:rPr>
                        <w:noProof/>
                        <w:lang w:val="es-ES"/>
                      </w:rPr>
                    </w:pPr>
                    <w:r>
                      <w:rPr>
                        <w:noProof/>
                        <w:lang w:val="es-ES"/>
                      </w:rPr>
                      <w:t xml:space="preserve">T. l. d. reservados. [En línea]. </w:t>
                    </w:r>
                    <w:r w:rsidRPr="00F17D7A">
                      <w:rPr>
                        <w:noProof/>
                        <w:lang w:val="en-US"/>
                      </w:rPr>
                      <w:t xml:space="preserve">Available: https://es.xfinity.com/support/articles/intro-wifi-home-network. </w:t>
                    </w:r>
                    <w:r>
                      <w:rPr>
                        <w:noProof/>
                        <w:lang w:val="es-ES"/>
                      </w:rPr>
                      <w:t>[Último acceso: 17 05 2024].</w:t>
                    </w:r>
                  </w:p>
                </w:tc>
              </w:tr>
              <w:tr w:rsidR="00F17D7A" w14:paraId="40505C3F" w14:textId="77777777" w:rsidTr="00F17D7A">
                <w:trPr>
                  <w:divId w:val="1296451685"/>
                  <w:tblCellSpacing w:w="15" w:type="dxa"/>
                </w:trPr>
                <w:tc>
                  <w:tcPr>
                    <w:tcW w:w="366" w:type="pct"/>
                    <w:hideMark/>
                  </w:tcPr>
                  <w:p w14:paraId="11484D87" w14:textId="77777777" w:rsidR="00F17D7A" w:rsidRDefault="00F17D7A">
                    <w:pPr>
                      <w:pStyle w:val="Bibliografa"/>
                      <w:rPr>
                        <w:noProof/>
                        <w:lang w:val="es-ES"/>
                      </w:rPr>
                    </w:pPr>
                    <w:r>
                      <w:rPr>
                        <w:noProof/>
                        <w:lang w:val="es-ES"/>
                      </w:rPr>
                      <w:t xml:space="preserve">[13] </w:t>
                    </w:r>
                  </w:p>
                </w:tc>
                <w:tc>
                  <w:tcPr>
                    <w:tcW w:w="4584" w:type="pct"/>
                    <w:hideMark/>
                  </w:tcPr>
                  <w:p w14:paraId="1DD2F010" w14:textId="77777777" w:rsidR="00F17D7A" w:rsidRDefault="00F17D7A">
                    <w:pPr>
                      <w:pStyle w:val="Bibliografa"/>
                      <w:rPr>
                        <w:noProof/>
                        <w:lang w:val="es-ES"/>
                      </w:rPr>
                    </w:pPr>
                    <w:r>
                      <w:rPr>
                        <w:noProof/>
                        <w:lang w:val="es-ES"/>
                      </w:rPr>
                      <w:t>T. l. d. reservados, «Prometec – comprar arduino con tutoriales para todos los niveles,» [En línea]. Available: https://www.prometec.net/modelos-esp8266/. [Último acceso: 09 05 2024].</w:t>
                    </w:r>
                  </w:p>
                </w:tc>
              </w:tr>
              <w:tr w:rsidR="00F17D7A" w14:paraId="7369BD58" w14:textId="77777777" w:rsidTr="00F17D7A">
                <w:trPr>
                  <w:divId w:val="1296451685"/>
                  <w:tblCellSpacing w:w="15" w:type="dxa"/>
                </w:trPr>
                <w:tc>
                  <w:tcPr>
                    <w:tcW w:w="366" w:type="pct"/>
                    <w:hideMark/>
                  </w:tcPr>
                  <w:p w14:paraId="65EFACD5" w14:textId="77777777" w:rsidR="00F17D7A" w:rsidRDefault="00F17D7A">
                    <w:pPr>
                      <w:pStyle w:val="Bibliografa"/>
                      <w:rPr>
                        <w:noProof/>
                        <w:lang w:val="es-ES"/>
                      </w:rPr>
                    </w:pPr>
                    <w:r>
                      <w:rPr>
                        <w:noProof/>
                        <w:lang w:val="es-ES"/>
                      </w:rPr>
                      <w:t xml:space="preserve">[14] </w:t>
                    </w:r>
                  </w:p>
                </w:tc>
                <w:tc>
                  <w:tcPr>
                    <w:tcW w:w="4584" w:type="pct"/>
                    <w:hideMark/>
                  </w:tcPr>
                  <w:p w14:paraId="36C66050" w14:textId="77777777" w:rsidR="00F17D7A" w:rsidRDefault="00F17D7A">
                    <w:pPr>
                      <w:pStyle w:val="Bibliografa"/>
                      <w:rPr>
                        <w:noProof/>
                        <w:lang w:val="es-ES"/>
                      </w:rPr>
                    </w:pPr>
                    <w:r>
                      <w:rPr>
                        <w:noProof/>
                        <w:lang w:val="es-ES"/>
                      </w:rPr>
                      <w:t>L. d. V. Hernández, «Programarfacil Arduino y Home Assistant,» [En línea]. Available: https://programarfacil.com/podcast/esp8266-wifi-coste-arduino/. [Último acceso: 17 05 2024].</w:t>
                    </w:r>
                  </w:p>
                </w:tc>
              </w:tr>
              <w:tr w:rsidR="00F17D7A" w14:paraId="5E2A378C" w14:textId="77777777" w:rsidTr="00F17D7A">
                <w:trPr>
                  <w:divId w:val="1296451685"/>
                  <w:tblCellSpacing w:w="15" w:type="dxa"/>
                </w:trPr>
                <w:tc>
                  <w:tcPr>
                    <w:tcW w:w="366" w:type="pct"/>
                    <w:hideMark/>
                  </w:tcPr>
                  <w:p w14:paraId="3A91C278" w14:textId="77777777" w:rsidR="00F17D7A" w:rsidRDefault="00F17D7A">
                    <w:pPr>
                      <w:pStyle w:val="Bibliografa"/>
                      <w:rPr>
                        <w:noProof/>
                        <w:lang w:val="es-ES"/>
                      </w:rPr>
                    </w:pPr>
                    <w:r>
                      <w:rPr>
                        <w:noProof/>
                        <w:lang w:val="es-ES"/>
                      </w:rPr>
                      <w:t xml:space="preserve">[15] </w:t>
                    </w:r>
                  </w:p>
                </w:tc>
                <w:tc>
                  <w:tcPr>
                    <w:tcW w:w="4584" w:type="pct"/>
                    <w:hideMark/>
                  </w:tcPr>
                  <w:p w14:paraId="04DE45D9" w14:textId="77777777" w:rsidR="00F17D7A" w:rsidRDefault="00F17D7A">
                    <w:pPr>
                      <w:pStyle w:val="Bibliografa"/>
                      <w:rPr>
                        <w:noProof/>
                        <w:lang w:val="es-ES"/>
                      </w:rPr>
                    </w:pPr>
                    <w:r>
                      <w:rPr>
                        <w:noProof/>
                        <w:lang w:val="es-ES"/>
                      </w:rPr>
                      <w:t>T. l. d. reservados, «Home | Bookdown,» [En línea]. Available: https://bookdown.org/alberto_brunete/intro_automatica/sensores-industriales.html. [Último acceso: 13 05 2024].</w:t>
                    </w:r>
                  </w:p>
                </w:tc>
              </w:tr>
              <w:tr w:rsidR="00F17D7A" w14:paraId="48BD2216" w14:textId="77777777" w:rsidTr="00F17D7A">
                <w:trPr>
                  <w:divId w:val="1296451685"/>
                  <w:tblCellSpacing w:w="15" w:type="dxa"/>
                </w:trPr>
                <w:tc>
                  <w:tcPr>
                    <w:tcW w:w="366" w:type="pct"/>
                    <w:hideMark/>
                  </w:tcPr>
                  <w:p w14:paraId="14A1EC06" w14:textId="77777777" w:rsidR="00F17D7A" w:rsidRDefault="00F17D7A">
                    <w:pPr>
                      <w:pStyle w:val="Bibliografa"/>
                      <w:rPr>
                        <w:noProof/>
                        <w:lang w:val="es-ES"/>
                      </w:rPr>
                    </w:pPr>
                    <w:r>
                      <w:rPr>
                        <w:noProof/>
                        <w:lang w:val="es-ES"/>
                      </w:rPr>
                      <w:t xml:space="preserve">[16] </w:t>
                    </w:r>
                  </w:p>
                </w:tc>
                <w:tc>
                  <w:tcPr>
                    <w:tcW w:w="4584" w:type="pct"/>
                    <w:hideMark/>
                  </w:tcPr>
                  <w:p w14:paraId="22E866D1" w14:textId="77777777" w:rsidR="00F17D7A" w:rsidRDefault="00F17D7A">
                    <w:pPr>
                      <w:pStyle w:val="Bibliografa"/>
                      <w:rPr>
                        <w:noProof/>
                        <w:lang w:val="es-ES"/>
                      </w:rPr>
                    </w:pPr>
                    <w:r>
                      <w:rPr>
                        <w:noProof/>
                        <w:lang w:val="es-ES"/>
                      </w:rPr>
                      <w:t>A. Pini, «Digikey.com,» Colaboración de Editores de DigiKey de América del Norte, 21 04 2021. [En línea]. Available: https://www.digikey.com/es/articles/the-fundamentals-of-proximity-sensors-selection-and-use-industrial-automation. [Último acceso: 13 05 2024].</w:t>
                    </w:r>
                  </w:p>
                </w:tc>
              </w:tr>
              <w:tr w:rsidR="00F17D7A" w14:paraId="51597C5A" w14:textId="77777777" w:rsidTr="00F17D7A">
                <w:trPr>
                  <w:divId w:val="1296451685"/>
                  <w:tblCellSpacing w:w="15" w:type="dxa"/>
                </w:trPr>
                <w:tc>
                  <w:tcPr>
                    <w:tcW w:w="366" w:type="pct"/>
                    <w:hideMark/>
                  </w:tcPr>
                  <w:p w14:paraId="1AD18EBF" w14:textId="77777777" w:rsidR="00F17D7A" w:rsidRDefault="00F17D7A">
                    <w:pPr>
                      <w:pStyle w:val="Bibliografa"/>
                      <w:rPr>
                        <w:noProof/>
                        <w:lang w:val="es-ES"/>
                      </w:rPr>
                    </w:pPr>
                    <w:r>
                      <w:rPr>
                        <w:noProof/>
                        <w:lang w:val="es-ES"/>
                      </w:rPr>
                      <w:t xml:space="preserve">[17] </w:t>
                    </w:r>
                  </w:p>
                </w:tc>
                <w:tc>
                  <w:tcPr>
                    <w:tcW w:w="4584" w:type="pct"/>
                    <w:hideMark/>
                  </w:tcPr>
                  <w:p w14:paraId="745DE650" w14:textId="77777777" w:rsidR="00F17D7A" w:rsidRDefault="00F17D7A">
                    <w:pPr>
                      <w:pStyle w:val="Bibliografa"/>
                      <w:rPr>
                        <w:noProof/>
                        <w:lang w:val="es-ES"/>
                      </w:rPr>
                    </w:pPr>
                    <w:r>
                      <w:rPr>
                        <w:noProof/>
                        <w:lang w:val="es-ES"/>
                      </w:rPr>
                      <w:t>T. l. d. reservados, «Protegiendo Personas - Securitas Direct,» 10 07 2018. [En línea]. Available: https://protegiendopersonas.es/sensores-infrarrojos-que-son-y-para-que-se-utilizan/. [Último acceso: 14 05 2024].</w:t>
                    </w:r>
                  </w:p>
                </w:tc>
              </w:tr>
              <w:tr w:rsidR="00F17D7A" w14:paraId="4A73BBBA" w14:textId="77777777" w:rsidTr="00F17D7A">
                <w:trPr>
                  <w:divId w:val="1296451685"/>
                  <w:tblCellSpacing w:w="15" w:type="dxa"/>
                </w:trPr>
                <w:tc>
                  <w:tcPr>
                    <w:tcW w:w="366" w:type="pct"/>
                    <w:hideMark/>
                  </w:tcPr>
                  <w:p w14:paraId="71047B1C" w14:textId="77777777" w:rsidR="00F17D7A" w:rsidRDefault="00F17D7A">
                    <w:pPr>
                      <w:pStyle w:val="Bibliografa"/>
                      <w:rPr>
                        <w:noProof/>
                        <w:lang w:val="es-ES"/>
                      </w:rPr>
                    </w:pPr>
                    <w:r>
                      <w:rPr>
                        <w:noProof/>
                        <w:lang w:val="es-ES"/>
                      </w:rPr>
                      <w:t xml:space="preserve">[18] </w:t>
                    </w:r>
                  </w:p>
                </w:tc>
                <w:tc>
                  <w:tcPr>
                    <w:tcW w:w="4584" w:type="pct"/>
                    <w:hideMark/>
                  </w:tcPr>
                  <w:p w14:paraId="53F3C906" w14:textId="77777777" w:rsidR="00F17D7A" w:rsidRDefault="00F17D7A">
                    <w:pPr>
                      <w:pStyle w:val="Bibliografa"/>
                      <w:rPr>
                        <w:noProof/>
                        <w:lang w:val="es-ES"/>
                      </w:rPr>
                    </w:pPr>
                    <w:r w:rsidRPr="00F17D7A">
                      <w:rPr>
                        <w:noProof/>
                        <w:lang w:val="en-US"/>
                      </w:rPr>
                      <w:t xml:space="preserve">E. d. C. d. GoDaddy, «GoDaddy Resources - LATAM,» 28 06 2023. </w:t>
                    </w:r>
                    <w:r>
                      <w:rPr>
                        <w:noProof/>
                        <w:lang w:val="es-ES"/>
                      </w:rPr>
                      <w:t>[En línea]. Available: https://www.godaddy.com/resources/latam/stories/pagina-web-que-es-tipos#:~:text=Una%20p%C3%A1gina%20web%20es%20un,y%20presentada%20de%20forma%20visual.. [Último acceso: 15 05 2024].</w:t>
                    </w:r>
                  </w:p>
                </w:tc>
              </w:tr>
              <w:tr w:rsidR="00F17D7A" w14:paraId="4284238E" w14:textId="77777777" w:rsidTr="00F17D7A">
                <w:trPr>
                  <w:divId w:val="1296451685"/>
                  <w:tblCellSpacing w:w="15" w:type="dxa"/>
                </w:trPr>
                <w:tc>
                  <w:tcPr>
                    <w:tcW w:w="366" w:type="pct"/>
                    <w:hideMark/>
                  </w:tcPr>
                  <w:p w14:paraId="54F5B286" w14:textId="77777777" w:rsidR="00F17D7A" w:rsidRDefault="00F17D7A">
                    <w:pPr>
                      <w:pStyle w:val="Bibliografa"/>
                      <w:rPr>
                        <w:noProof/>
                        <w:lang w:val="es-ES"/>
                      </w:rPr>
                    </w:pPr>
                    <w:r>
                      <w:rPr>
                        <w:noProof/>
                        <w:lang w:val="es-ES"/>
                      </w:rPr>
                      <w:t xml:space="preserve">[19] </w:t>
                    </w:r>
                  </w:p>
                </w:tc>
                <w:tc>
                  <w:tcPr>
                    <w:tcW w:w="4584" w:type="pct"/>
                    <w:hideMark/>
                  </w:tcPr>
                  <w:p w14:paraId="70CEA45B" w14:textId="77777777" w:rsidR="00F17D7A" w:rsidRDefault="00F17D7A">
                    <w:pPr>
                      <w:pStyle w:val="Bibliografa"/>
                      <w:rPr>
                        <w:noProof/>
                        <w:lang w:val="es-ES"/>
                      </w:rPr>
                    </w:pPr>
                    <w:r w:rsidRPr="00F17D7A">
                      <w:rPr>
                        <w:noProof/>
                        <w:lang w:val="en-US"/>
                      </w:rPr>
                      <w:t xml:space="preserve">M. contributors, «MDN Web Docs,» 18 07 2023. </w:t>
                    </w:r>
                    <w:r>
                      <w:rPr>
                        <w:noProof/>
                        <w:lang w:val="es-ES"/>
                      </w:rPr>
                      <w:t>[En línea]. Available: https://developer.mozilla.org/es/docs/Learn/Getting_started_with_the_web/HTML_basics. [Último acceso: 16 05 2024].</w:t>
                    </w:r>
                  </w:p>
                </w:tc>
              </w:tr>
              <w:tr w:rsidR="00F17D7A" w14:paraId="3AC14295" w14:textId="77777777" w:rsidTr="00F17D7A">
                <w:trPr>
                  <w:divId w:val="1296451685"/>
                  <w:tblCellSpacing w:w="15" w:type="dxa"/>
                </w:trPr>
                <w:tc>
                  <w:tcPr>
                    <w:tcW w:w="366" w:type="pct"/>
                    <w:hideMark/>
                  </w:tcPr>
                  <w:p w14:paraId="6254D906" w14:textId="77777777" w:rsidR="00F17D7A" w:rsidRDefault="00F17D7A">
                    <w:pPr>
                      <w:pStyle w:val="Bibliografa"/>
                      <w:rPr>
                        <w:noProof/>
                        <w:lang w:val="es-ES"/>
                      </w:rPr>
                    </w:pPr>
                    <w:r>
                      <w:rPr>
                        <w:noProof/>
                        <w:lang w:val="es-ES"/>
                      </w:rPr>
                      <w:t xml:space="preserve">[20] </w:t>
                    </w:r>
                  </w:p>
                </w:tc>
                <w:tc>
                  <w:tcPr>
                    <w:tcW w:w="4584" w:type="pct"/>
                    <w:hideMark/>
                  </w:tcPr>
                  <w:p w14:paraId="6C169E3C" w14:textId="77777777" w:rsidR="00F17D7A" w:rsidRDefault="00F17D7A">
                    <w:pPr>
                      <w:pStyle w:val="Bibliografa"/>
                      <w:rPr>
                        <w:noProof/>
                        <w:lang w:val="es-ES"/>
                      </w:rPr>
                    </w:pPr>
                    <w:r>
                      <w:rPr>
                        <w:noProof/>
                        <w:lang w:val="es-ES"/>
                      </w:rPr>
                      <w:t>D. Santos, «Blog de HubSpot | Marketing, Ventas, Servicio al Cliente y Sitio Web,» 25 07 2023. [En línea]. Available: https://blog.hubspot.es/website/que-es-css. [Último acceso: 16 05 2024].</w:t>
                    </w:r>
                  </w:p>
                </w:tc>
              </w:tr>
              <w:tr w:rsidR="00F17D7A" w14:paraId="2D66DF0F" w14:textId="77777777" w:rsidTr="00F17D7A">
                <w:trPr>
                  <w:divId w:val="1296451685"/>
                  <w:tblCellSpacing w:w="15" w:type="dxa"/>
                </w:trPr>
                <w:tc>
                  <w:tcPr>
                    <w:tcW w:w="366" w:type="pct"/>
                    <w:hideMark/>
                  </w:tcPr>
                  <w:p w14:paraId="23241F6E" w14:textId="77777777" w:rsidR="00F17D7A" w:rsidRDefault="00F17D7A">
                    <w:pPr>
                      <w:pStyle w:val="Bibliografa"/>
                      <w:rPr>
                        <w:noProof/>
                        <w:lang w:val="es-ES"/>
                      </w:rPr>
                    </w:pPr>
                    <w:r>
                      <w:rPr>
                        <w:noProof/>
                        <w:lang w:val="es-ES"/>
                      </w:rPr>
                      <w:t xml:space="preserve">[21] </w:t>
                    </w:r>
                  </w:p>
                </w:tc>
                <w:tc>
                  <w:tcPr>
                    <w:tcW w:w="4584" w:type="pct"/>
                    <w:hideMark/>
                  </w:tcPr>
                  <w:p w14:paraId="3BD67582" w14:textId="77777777" w:rsidR="00F17D7A" w:rsidRDefault="00F17D7A">
                    <w:pPr>
                      <w:pStyle w:val="Bibliografa"/>
                      <w:rPr>
                        <w:noProof/>
                        <w:lang w:val="es-ES"/>
                      </w:rPr>
                    </w:pPr>
                    <w:r w:rsidRPr="00F17D7A">
                      <w:rPr>
                        <w:noProof/>
                        <w:lang w:val="en-US"/>
                      </w:rPr>
                      <w:t xml:space="preserve">M. contributors, «MDN Web Docs,» 2 08 2023. </w:t>
                    </w:r>
                    <w:r>
                      <w:rPr>
                        <w:noProof/>
                        <w:lang w:val="es-ES"/>
                      </w:rPr>
                      <w:t>[En línea]. Available: https://developer.mozilla.org/es/docs/Learn/CSS/First_steps/What_is_CSS. [Último acceso: 16 05 2024].</w:t>
                    </w:r>
                  </w:p>
                </w:tc>
              </w:tr>
              <w:tr w:rsidR="00F17D7A" w14:paraId="58354A43" w14:textId="77777777" w:rsidTr="00F17D7A">
                <w:trPr>
                  <w:divId w:val="1296451685"/>
                  <w:tblCellSpacing w:w="15" w:type="dxa"/>
                </w:trPr>
                <w:tc>
                  <w:tcPr>
                    <w:tcW w:w="366" w:type="pct"/>
                    <w:hideMark/>
                  </w:tcPr>
                  <w:p w14:paraId="5E880C54" w14:textId="77777777" w:rsidR="00F17D7A" w:rsidRDefault="00F17D7A">
                    <w:pPr>
                      <w:pStyle w:val="Bibliografa"/>
                      <w:rPr>
                        <w:noProof/>
                        <w:lang w:val="es-ES"/>
                      </w:rPr>
                    </w:pPr>
                    <w:r>
                      <w:rPr>
                        <w:noProof/>
                        <w:lang w:val="es-ES"/>
                      </w:rPr>
                      <w:t xml:space="preserve">[22] </w:t>
                    </w:r>
                  </w:p>
                </w:tc>
                <w:tc>
                  <w:tcPr>
                    <w:tcW w:w="4584" w:type="pct"/>
                    <w:hideMark/>
                  </w:tcPr>
                  <w:p w14:paraId="244DD01A" w14:textId="77777777" w:rsidR="00F17D7A" w:rsidRDefault="00F17D7A">
                    <w:pPr>
                      <w:pStyle w:val="Bibliografa"/>
                      <w:rPr>
                        <w:noProof/>
                        <w:lang w:val="es-ES"/>
                      </w:rPr>
                    </w:pPr>
                    <w:r w:rsidRPr="00F17D7A">
                      <w:rPr>
                        <w:noProof/>
                        <w:lang w:val="en-US"/>
                      </w:rPr>
                      <w:t xml:space="preserve">M. contributors, «MDN Web Docs,» 2 08 2023. </w:t>
                    </w:r>
                    <w:r>
                      <w:rPr>
                        <w:noProof/>
                        <w:lang w:val="es-ES"/>
                      </w:rPr>
                      <w:t>[En línea]. Available: https://developer.mozilla.org/es/docs/Learn/JavaScript/First_steps/What_is_JavaScript. [Último acceso: 16 05 2024].</w:t>
                    </w:r>
                  </w:p>
                </w:tc>
              </w:tr>
            </w:tbl>
            <w:p w14:paraId="0F6EDDDC" w14:textId="77777777" w:rsidR="00F17D7A" w:rsidRDefault="00F17D7A">
              <w:pPr>
                <w:divId w:val="1296451685"/>
                <w:rPr>
                  <w:rFonts w:eastAsia="Times New Roman"/>
                  <w:noProof/>
                </w:rPr>
              </w:pPr>
            </w:p>
            <w:p w14:paraId="79E06DD3" w14:textId="1B6829C0" w:rsidR="00E87A3C" w:rsidRDefault="00C2331D" w:rsidP="00EB4539">
              <w:r>
                <w:rPr>
                  <w:b/>
                  <w:bCs/>
                </w:rPr>
                <w:fldChar w:fldCharType="end"/>
              </w:r>
            </w:p>
          </w:sdtContent>
        </w:sdt>
      </w:sdtContent>
    </w:sdt>
    <w:p w14:paraId="25656A83" w14:textId="77777777" w:rsidR="00317629" w:rsidRDefault="00317629" w:rsidP="00EA09D2">
      <w:pPr>
        <w:rPr>
          <w:rFonts w:cs="Times New Roman"/>
          <w:szCs w:val="24"/>
        </w:rPr>
      </w:pPr>
    </w:p>
    <w:p w14:paraId="613A803F" w14:textId="77777777" w:rsidR="002D775B" w:rsidRDefault="002D775B">
      <w:pPr>
        <w:spacing w:after="160" w:line="259" w:lineRule="auto"/>
        <w:jc w:val="left"/>
        <w:rPr>
          <w:rFonts w:cs="Times New Roman"/>
          <w:szCs w:val="24"/>
        </w:rPr>
      </w:pPr>
      <w:r>
        <w:rPr>
          <w:rFonts w:cs="Times New Roman"/>
          <w:szCs w:val="24"/>
        </w:rPr>
        <w:br w:type="page"/>
      </w:r>
    </w:p>
    <w:p w14:paraId="6569F81C" w14:textId="77777777" w:rsidR="00686B44" w:rsidRDefault="00686B44" w:rsidP="00EA09D2">
      <w:pPr>
        <w:rPr>
          <w:rFonts w:cs="Times New Roman"/>
          <w:szCs w:val="24"/>
        </w:rPr>
      </w:pPr>
    </w:p>
    <w:p w14:paraId="27624C01" w14:textId="121504EE" w:rsidR="00AC24BA" w:rsidRDefault="00AC24BA">
      <w:pPr>
        <w:spacing w:after="160" w:line="259" w:lineRule="auto"/>
        <w:jc w:val="left"/>
        <w:rPr>
          <w:rFonts w:cs="Times New Roman"/>
          <w:szCs w:val="24"/>
        </w:rPr>
      </w:pPr>
    </w:p>
    <w:p w14:paraId="7D16D9D1" w14:textId="77777777" w:rsidR="00686B44" w:rsidRDefault="00686B44" w:rsidP="00EA09D2">
      <w:pPr>
        <w:rPr>
          <w:rFonts w:cs="Times New Roman"/>
          <w:szCs w:val="24"/>
        </w:rPr>
      </w:pPr>
    </w:p>
    <w:p w14:paraId="010A77B7" w14:textId="77777777" w:rsidR="00686B44" w:rsidRDefault="00686B44" w:rsidP="00EA09D2">
      <w:pPr>
        <w:rPr>
          <w:rFonts w:cs="Times New Roman"/>
          <w:szCs w:val="24"/>
        </w:rPr>
      </w:pPr>
    </w:p>
    <w:p w14:paraId="099F678C" w14:textId="77777777" w:rsidR="00686B44" w:rsidRDefault="00686B44" w:rsidP="00EA09D2">
      <w:pPr>
        <w:rPr>
          <w:rFonts w:cs="Times New Roman"/>
          <w:szCs w:val="24"/>
        </w:rPr>
      </w:pPr>
    </w:p>
    <w:p w14:paraId="435424F3" w14:textId="77777777" w:rsidR="00686B44" w:rsidRDefault="00686B44" w:rsidP="00EA09D2">
      <w:pPr>
        <w:rPr>
          <w:rFonts w:cs="Times New Roman"/>
          <w:szCs w:val="24"/>
        </w:rPr>
      </w:pPr>
    </w:p>
    <w:p w14:paraId="0E1A6160" w14:textId="77777777" w:rsidR="00686B44" w:rsidRDefault="00686B44" w:rsidP="00EA09D2">
      <w:pPr>
        <w:rPr>
          <w:rFonts w:cs="Times New Roman"/>
          <w:szCs w:val="24"/>
        </w:rPr>
      </w:pPr>
    </w:p>
    <w:p w14:paraId="251648A3" w14:textId="7C835EE1" w:rsidR="00686B44" w:rsidRDefault="00686B44" w:rsidP="00EA09D2">
      <w:pPr>
        <w:rPr>
          <w:rFonts w:cs="Times New Roman"/>
          <w:szCs w:val="24"/>
        </w:rPr>
      </w:pPr>
    </w:p>
    <w:p w14:paraId="56DBC5BD" w14:textId="558EC336" w:rsidR="00847C82" w:rsidRDefault="00847C82" w:rsidP="00EA09D2">
      <w:pPr>
        <w:rPr>
          <w:rFonts w:cs="Times New Roman"/>
          <w:szCs w:val="24"/>
        </w:rPr>
      </w:pPr>
    </w:p>
    <w:p w14:paraId="60E3C53C" w14:textId="77777777" w:rsidR="0096164D" w:rsidRDefault="0096164D" w:rsidP="00EA09D2">
      <w:pPr>
        <w:rPr>
          <w:rFonts w:cs="Times New Roman"/>
          <w:szCs w:val="24"/>
        </w:rPr>
      </w:pPr>
    </w:p>
    <w:p w14:paraId="2849D7B5" w14:textId="77777777" w:rsidR="00686B44" w:rsidRDefault="00686B44" w:rsidP="00EA09D2">
      <w:pPr>
        <w:rPr>
          <w:rFonts w:cs="Times New Roman"/>
          <w:szCs w:val="24"/>
        </w:rPr>
      </w:pPr>
    </w:p>
    <w:p w14:paraId="33E4F5F3" w14:textId="77777777" w:rsidR="00686B44" w:rsidRPr="006A3574" w:rsidRDefault="00686B44" w:rsidP="006A3574">
      <w:pPr>
        <w:pStyle w:val="Ttulo1"/>
        <w:jc w:val="center"/>
        <w:rPr>
          <w:sz w:val="72"/>
          <w:szCs w:val="72"/>
        </w:rPr>
      </w:pPr>
      <w:bookmarkStart w:id="48" w:name="_Toc166785318"/>
      <w:r w:rsidRPr="006A3574">
        <w:rPr>
          <w:sz w:val="72"/>
          <w:szCs w:val="72"/>
        </w:rPr>
        <w:t>ANEXOS</w:t>
      </w:r>
      <w:bookmarkEnd w:id="48"/>
    </w:p>
    <w:p w14:paraId="71BC31C8" w14:textId="77777777" w:rsidR="00686B44" w:rsidRDefault="00686B44" w:rsidP="00686B44"/>
    <w:p w14:paraId="5BCEC2EF" w14:textId="77777777" w:rsidR="00686B44" w:rsidRDefault="00686B44" w:rsidP="00686B44"/>
    <w:p w14:paraId="26193FA4" w14:textId="77777777" w:rsidR="00686B44" w:rsidRDefault="00686B44" w:rsidP="00686B44"/>
    <w:p w14:paraId="31AB30E0" w14:textId="77777777" w:rsidR="00686B44" w:rsidRDefault="00686B44" w:rsidP="00686B44"/>
    <w:p w14:paraId="0F7EC0FE" w14:textId="77777777" w:rsidR="00686B44" w:rsidRDefault="00686B44" w:rsidP="00686B44"/>
    <w:p w14:paraId="0CBE8BEB" w14:textId="77777777" w:rsidR="00686B44" w:rsidRDefault="00686B44" w:rsidP="00686B44"/>
    <w:p w14:paraId="050A8054" w14:textId="77777777" w:rsidR="00686B44" w:rsidRDefault="00686B44" w:rsidP="00686B44"/>
    <w:p w14:paraId="7EE9D4B4" w14:textId="77777777" w:rsidR="00686B44" w:rsidRDefault="00686B44" w:rsidP="00686B44"/>
    <w:p w14:paraId="6B91F473" w14:textId="77777777" w:rsidR="00686B44" w:rsidRDefault="00686B44" w:rsidP="00686B44"/>
    <w:p w14:paraId="595BD1BE" w14:textId="77777777" w:rsidR="00686B44" w:rsidRDefault="00686B44" w:rsidP="00686B44"/>
    <w:p w14:paraId="328A4A81" w14:textId="2921AD5C" w:rsidR="0096164D" w:rsidRDefault="0096164D">
      <w:pPr>
        <w:spacing w:after="160" w:line="259" w:lineRule="auto"/>
        <w:jc w:val="left"/>
      </w:pPr>
      <w:r>
        <w:br w:type="page"/>
      </w:r>
    </w:p>
    <w:p w14:paraId="29C9FE41" w14:textId="77777777" w:rsidR="00686B44" w:rsidRDefault="00686B44" w:rsidP="00686B44">
      <w:pPr>
        <w:jc w:val="center"/>
        <w:rPr>
          <w:b/>
          <w:sz w:val="32"/>
        </w:rPr>
      </w:pPr>
      <w:r w:rsidRPr="00686B44">
        <w:rPr>
          <w:b/>
          <w:sz w:val="32"/>
        </w:rPr>
        <w:t>ANEXO 1:</w:t>
      </w:r>
      <w:r w:rsidRPr="00686B44">
        <w:rPr>
          <w:b/>
          <w:sz w:val="32"/>
        </w:rPr>
        <w:tab/>
      </w:r>
    </w:p>
    <w:p w14:paraId="452BC793" w14:textId="4D77589E" w:rsidR="00686B44" w:rsidRPr="00686B44" w:rsidRDefault="003A51B1" w:rsidP="00686B44">
      <w:pPr>
        <w:jc w:val="center"/>
        <w:rPr>
          <w:b/>
          <w:sz w:val="32"/>
        </w:rPr>
      </w:pPr>
      <w:r>
        <w:rPr>
          <w:noProof/>
        </w:rPr>
        <w:drawing>
          <wp:anchor distT="0" distB="0" distL="114300" distR="114300" simplePos="0" relativeHeight="251658240" behindDoc="0" locked="0" layoutInCell="1" allowOverlap="1" wp14:anchorId="7B0B652B" wp14:editId="2C35409A">
            <wp:simplePos x="0" y="0"/>
            <wp:positionH relativeFrom="column">
              <wp:posOffset>-617855</wp:posOffset>
            </wp:positionH>
            <wp:positionV relativeFrom="paragraph">
              <wp:posOffset>468630</wp:posOffset>
            </wp:positionV>
            <wp:extent cx="7009130" cy="4076700"/>
            <wp:effectExtent l="0" t="0" r="127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09130" cy="407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59B5">
        <w:rPr>
          <w:b/>
          <w:sz w:val="32"/>
        </w:rPr>
        <w:t>Comandos AT ESP-01</w:t>
      </w:r>
      <w:r w:rsidR="00686B44" w:rsidRPr="00686B44">
        <w:rPr>
          <w:b/>
          <w:sz w:val="32"/>
        </w:rPr>
        <w:t>.</w:t>
      </w:r>
    </w:p>
    <w:p w14:paraId="3B942294" w14:textId="608362D0" w:rsidR="00686B44" w:rsidRDefault="00686B44" w:rsidP="00686B44"/>
    <w:p w14:paraId="2B72A8B2" w14:textId="77777777" w:rsidR="00BB6DB4" w:rsidRDefault="00BB6DB4" w:rsidP="00686B44"/>
    <w:p w14:paraId="642F9E8F" w14:textId="11E2C29F" w:rsidR="0096164D" w:rsidRDefault="0096164D" w:rsidP="0096164D">
      <w:pPr>
        <w:spacing w:after="160" w:line="259" w:lineRule="auto"/>
        <w:jc w:val="left"/>
        <w:rPr>
          <w:b/>
          <w:sz w:val="32"/>
        </w:rPr>
      </w:pPr>
      <w:r>
        <w:rPr>
          <w:b/>
          <w:sz w:val="32"/>
        </w:rPr>
        <w:br w:type="page"/>
      </w:r>
    </w:p>
    <w:p w14:paraId="22CB3859" w14:textId="2F3A5732" w:rsidR="0096164D" w:rsidRDefault="0096164D" w:rsidP="0096164D">
      <w:pPr>
        <w:jc w:val="center"/>
        <w:rPr>
          <w:b/>
          <w:sz w:val="32"/>
        </w:rPr>
      </w:pPr>
      <w:r w:rsidRPr="00686B44">
        <w:rPr>
          <w:b/>
          <w:sz w:val="32"/>
        </w:rPr>
        <w:t xml:space="preserve">ANEXO </w:t>
      </w:r>
      <w:r>
        <w:rPr>
          <w:b/>
          <w:sz w:val="32"/>
        </w:rPr>
        <w:t>2</w:t>
      </w:r>
      <w:r w:rsidRPr="00686B44">
        <w:rPr>
          <w:b/>
          <w:sz w:val="32"/>
        </w:rPr>
        <w:t>:</w:t>
      </w:r>
      <w:r w:rsidRPr="00686B44">
        <w:rPr>
          <w:b/>
          <w:sz w:val="32"/>
        </w:rPr>
        <w:tab/>
      </w:r>
    </w:p>
    <w:p w14:paraId="693D6507" w14:textId="07387A04" w:rsidR="0096164D" w:rsidRPr="00686B44" w:rsidRDefault="00F601B7" w:rsidP="0096164D">
      <w:pPr>
        <w:jc w:val="center"/>
        <w:rPr>
          <w:b/>
          <w:sz w:val="32"/>
        </w:rPr>
      </w:pPr>
      <w:r>
        <w:rPr>
          <w:noProof/>
        </w:rPr>
        <w:drawing>
          <wp:anchor distT="0" distB="0" distL="114300" distR="114300" simplePos="0" relativeHeight="251659264" behindDoc="0" locked="0" layoutInCell="1" allowOverlap="1" wp14:anchorId="11166309" wp14:editId="06DBB5F7">
            <wp:simplePos x="0" y="0"/>
            <wp:positionH relativeFrom="column">
              <wp:posOffset>-534670</wp:posOffset>
            </wp:positionH>
            <wp:positionV relativeFrom="paragraph">
              <wp:posOffset>468630</wp:posOffset>
            </wp:positionV>
            <wp:extent cx="6863080" cy="3985260"/>
            <wp:effectExtent l="0" t="0" r="0" b="0"/>
            <wp:wrapSquare wrapText="bothSides"/>
            <wp:docPr id="6" name="Imagen 6" descr="C:\Users\Usuario\AppData\Local\Microsoft\Windows\INetCache\Content.MSO\71DB44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MSO\71DB448F.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63080" cy="3985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4BA5">
        <w:rPr>
          <w:b/>
          <w:sz w:val="32"/>
        </w:rPr>
        <w:t xml:space="preserve">Esquema </w:t>
      </w:r>
      <w:r>
        <w:rPr>
          <w:b/>
          <w:sz w:val="32"/>
        </w:rPr>
        <w:t xml:space="preserve">de pines </w:t>
      </w:r>
      <w:r w:rsidR="005C4BA5">
        <w:rPr>
          <w:b/>
          <w:sz w:val="32"/>
        </w:rPr>
        <w:t>del ESP-01</w:t>
      </w:r>
      <w:r w:rsidR="00BE679C">
        <w:rPr>
          <w:b/>
          <w:sz w:val="32"/>
        </w:rPr>
        <w:t>.</w:t>
      </w:r>
    </w:p>
    <w:p w14:paraId="4DA92489" w14:textId="48B9D831" w:rsidR="00CD2496" w:rsidRDefault="00CD2496" w:rsidP="00686B44"/>
    <w:p w14:paraId="1CA7B542" w14:textId="4FEBA39A" w:rsidR="00F601B7" w:rsidRDefault="00F601B7" w:rsidP="00686B44"/>
    <w:p w14:paraId="02A4CBEA" w14:textId="242461F7" w:rsidR="0096164D" w:rsidRDefault="0096164D">
      <w:pPr>
        <w:spacing w:after="160" w:line="259" w:lineRule="auto"/>
        <w:jc w:val="left"/>
      </w:pPr>
      <w:r>
        <w:br w:type="page"/>
      </w:r>
    </w:p>
    <w:p w14:paraId="03032C38" w14:textId="3009D489" w:rsidR="00691776" w:rsidRDefault="00691776" w:rsidP="00691776">
      <w:pPr>
        <w:jc w:val="center"/>
        <w:rPr>
          <w:b/>
          <w:sz w:val="32"/>
        </w:rPr>
      </w:pPr>
      <w:r w:rsidRPr="00686B44">
        <w:rPr>
          <w:b/>
          <w:sz w:val="32"/>
        </w:rPr>
        <w:t xml:space="preserve">ANEXO </w:t>
      </w:r>
      <w:r>
        <w:rPr>
          <w:b/>
          <w:sz w:val="32"/>
        </w:rPr>
        <w:t>3</w:t>
      </w:r>
      <w:r w:rsidRPr="00686B44">
        <w:rPr>
          <w:b/>
          <w:sz w:val="32"/>
        </w:rPr>
        <w:t>:</w:t>
      </w:r>
      <w:r w:rsidRPr="00686B44">
        <w:rPr>
          <w:b/>
          <w:sz w:val="32"/>
        </w:rPr>
        <w:tab/>
      </w:r>
    </w:p>
    <w:p w14:paraId="2BC41BD7" w14:textId="096BC5E2" w:rsidR="00691776" w:rsidRPr="00686B44" w:rsidRDefault="00E64152" w:rsidP="00691776">
      <w:pPr>
        <w:jc w:val="center"/>
        <w:rPr>
          <w:b/>
          <w:sz w:val="32"/>
        </w:rPr>
      </w:pPr>
      <w:r>
        <w:rPr>
          <w:b/>
          <w:sz w:val="32"/>
        </w:rPr>
        <w:t xml:space="preserve">Esquema de pines del ESP8266 NodeMCU </w:t>
      </w:r>
      <w:r w:rsidRPr="00E64152">
        <w:rPr>
          <w:b/>
          <w:sz w:val="32"/>
        </w:rPr>
        <w:t xml:space="preserve">V3 1.0 </w:t>
      </w:r>
      <w:r>
        <w:rPr>
          <w:b/>
          <w:sz w:val="32"/>
        </w:rPr>
        <w:t>(ESP-12E).</w:t>
      </w:r>
    </w:p>
    <w:p w14:paraId="67F9D2C2" w14:textId="7C990806" w:rsidR="00691776" w:rsidRDefault="007C21FC">
      <w:pPr>
        <w:spacing w:after="160" w:line="259" w:lineRule="auto"/>
        <w:jc w:val="left"/>
      </w:pPr>
      <w:r>
        <w:rPr>
          <w:noProof/>
        </w:rPr>
        <w:drawing>
          <wp:inline distT="0" distB="0" distL="0" distR="0" wp14:anchorId="15D5BA61" wp14:editId="15454A49">
            <wp:extent cx="6206837" cy="5418667"/>
            <wp:effectExtent l="0" t="0" r="3810" b="0"/>
            <wp:docPr id="5" name="Imagen 5" descr="Pinout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out NodeMC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9226" cy="5455674"/>
                    </a:xfrm>
                    <a:prstGeom prst="rect">
                      <a:avLst/>
                    </a:prstGeom>
                    <a:noFill/>
                    <a:ln>
                      <a:noFill/>
                    </a:ln>
                  </pic:spPr>
                </pic:pic>
              </a:graphicData>
            </a:graphic>
          </wp:inline>
        </w:drawing>
      </w:r>
    </w:p>
    <w:p w14:paraId="7086800F" w14:textId="3257D0D1" w:rsidR="00691776" w:rsidRDefault="00691776">
      <w:pPr>
        <w:spacing w:after="160" w:line="259" w:lineRule="auto"/>
        <w:jc w:val="left"/>
      </w:pPr>
    </w:p>
    <w:p w14:paraId="0E37A9B8" w14:textId="77777777" w:rsidR="007C21FC" w:rsidRDefault="007C21FC">
      <w:pPr>
        <w:spacing w:after="160" w:line="259" w:lineRule="auto"/>
        <w:jc w:val="left"/>
      </w:pPr>
    </w:p>
    <w:p w14:paraId="4CBF4D24" w14:textId="77777777" w:rsidR="007C21FC" w:rsidRDefault="007C21FC">
      <w:pPr>
        <w:spacing w:after="160" w:line="259" w:lineRule="auto"/>
        <w:jc w:val="left"/>
      </w:pPr>
    </w:p>
    <w:p w14:paraId="16A0E917" w14:textId="361AD1A7" w:rsidR="007C21FC" w:rsidRDefault="007C21FC">
      <w:pPr>
        <w:spacing w:after="160" w:line="259" w:lineRule="auto"/>
        <w:jc w:val="left"/>
      </w:pPr>
    </w:p>
    <w:p w14:paraId="3DE9B348" w14:textId="498FB32A" w:rsidR="007C21FC" w:rsidRDefault="007C21FC">
      <w:pPr>
        <w:spacing w:after="160" w:line="259" w:lineRule="auto"/>
        <w:jc w:val="left"/>
      </w:pPr>
    </w:p>
    <w:p w14:paraId="28D91C37" w14:textId="2C1C282C" w:rsidR="007C21FC" w:rsidRDefault="007C21FC">
      <w:pPr>
        <w:spacing w:after="160" w:line="259" w:lineRule="auto"/>
        <w:jc w:val="left"/>
      </w:pPr>
    </w:p>
    <w:p w14:paraId="4F3DF0AE" w14:textId="1647351B" w:rsidR="007C21FC" w:rsidRDefault="007C21FC">
      <w:pPr>
        <w:spacing w:after="160" w:line="259" w:lineRule="auto"/>
        <w:jc w:val="left"/>
      </w:pPr>
    </w:p>
    <w:p w14:paraId="44CD03E2" w14:textId="081ABBFD" w:rsidR="007C21FC" w:rsidRDefault="007C21FC">
      <w:pPr>
        <w:spacing w:after="160" w:line="259" w:lineRule="auto"/>
        <w:jc w:val="left"/>
      </w:pPr>
    </w:p>
    <w:p w14:paraId="59E466CA" w14:textId="2A4826B4" w:rsidR="007C21FC" w:rsidRDefault="007C21FC">
      <w:pPr>
        <w:spacing w:after="160" w:line="259" w:lineRule="auto"/>
        <w:jc w:val="left"/>
      </w:pPr>
    </w:p>
    <w:p w14:paraId="5FF66412" w14:textId="0CC6A4FD" w:rsidR="007C21FC" w:rsidRDefault="007C21FC">
      <w:pPr>
        <w:spacing w:after="160" w:line="259" w:lineRule="auto"/>
        <w:jc w:val="left"/>
      </w:pPr>
      <w:r w:rsidRPr="005C032D">
        <w:rPr>
          <w:noProof/>
        </w:rPr>
        <w:drawing>
          <wp:anchor distT="0" distB="0" distL="114300" distR="114300" simplePos="0" relativeHeight="251661312" behindDoc="0" locked="0" layoutInCell="1" allowOverlap="1" wp14:anchorId="7C07BE0E" wp14:editId="433F4B9E">
            <wp:simplePos x="0" y="0"/>
            <wp:positionH relativeFrom="column">
              <wp:posOffset>-836237</wp:posOffset>
            </wp:positionH>
            <wp:positionV relativeFrom="paragraph">
              <wp:posOffset>314325</wp:posOffset>
            </wp:positionV>
            <wp:extent cx="7451090" cy="49593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451090" cy="4959350"/>
                    </a:xfrm>
                    <a:prstGeom prst="rect">
                      <a:avLst/>
                    </a:prstGeom>
                  </pic:spPr>
                </pic:pic>
              </a:graphicData>
            </a:graphic>
            <wp14:sizeRelH relativeFrom="margin">
              <wp14:pctWidth>0</wp14:pctWidth>
            </wp14:sizeRelH>
            <wp14:sizeRelV relativeFrom="margin">
              <wp14:pctHeight>0</wp14:pctHeight>
            </wp14:sizeRelV>
          </wp:anchor>
        </w:drawing>
      </w:r>
    </w:p>
    <w:p w14:paraId="5DB857E0" w14:textId="5C741541" w:rsidR="007C21FC" w:rsidRDefault="007E70E8">
      <w:pPr>
        <w:spacing w:after="160" w:line="259" w:lineRule="auto"/>
        <w:jc w:val="left"/>
      </w:pPr>
      <w:r>
        <w:br w:type="page"/>
      </w:r>
    </w:p>
    <w:p w14:paraId="0BA0715D" w14:textId="146D45C0" w:rsidR="007E70E8" w:rsidRDefault="007E70E8" w:rsidP="007E70E8">
      <w:pPr>
        <w:jc w:val="center"/>
        <w:rPr>
          <w:b/>
          <w:sz w:val="32"/>
        </w:rPr>
      </w:pPr>
      <w:r w:rsidRPr="00686B44">
        <w:rPr>
          <w:b/>
          <w:sz w:val="32"/>
        </w:rPr>
        <w:t xml:space="preserve">ANEXO </w:t>
      </w:r>
      <w:r w:rsidR="00D3011B">
        <w:rPr>
          <w:b/>
          <w:sz w:val="32"/>
        </w:rPr>
        <w:t>4</w:t>
      </w:r>
      <w:r w:rsidRPr="00686B44">
        <w:rPr>
          <w:b/>
          <w:sz w:val="32"/>
        </w:rPr>
        <w:t>:</w:t>
      </w:r>
      <w:r w:rsidRPr="00686B44">
        <w:rPr>
          <w:b/>
          <w:sz w:val="32"/>
        </w:rPr>
        <w:tab/>
      </w:r>
    </w:p>
    <w:p w14:paraId="2529BAD4" w14:textId="13504FF6" w:rsidR="007E70E8" w:rsidRPr="00686B44" w:rsidRDefault="00586DB7" w:rsidP="007E70E8">
      <w:pPr>
        <w:jc w:val="center"/>
        <w:rPr>
          <w:b/>
          <w:sz w:val="32"/>
        </w:rPr>
      </w:pPr>
      <w:r w:rsidRPr="006A09AD">
        <w:rPr>
          <w:noProof/>
        </w:rPr>
        <w:drawing>
          <wp:anchor distT="0" distB="0" distL="114300" distR="114300" simplePos="0" relativeHeight="251662336" behindDoc="0" locked="0" layoutInCell="1" allowOverlap="1" wp14:anchorId="50AECC30" wp14:editId="0D952662">
            <wp:simplePos x="0" y="0"/>
            <wp:positionH relativeFrom="column">
              <wp:posOffset>-802640</wp:posOffset>
            </wp:positionH>
            <wp:positionV relativeFrom="paragraph">
              <wp:posOffset>931545</wp:posOffset>
            </wp:positionV>
            <wp:extent cx="7355205" cy="4641215"/>
            <wp:effectExtent l="0" t="0" r="0" b="698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355205" cy="4641215"/>
                    </a:xfrm>
                    <a:prstGeom prst="rect">
                      <a:avLst/>
                    </a:prstGeom>
                  </pic:spPr>
                </pic:pic>
              </a:graphicData>
            </a:graphic>
            <wp14:sizeRelH relativeFrom="margin">
              <wp14:pctWidth>0</wp14:pctWidth>
            </wp14:sizeRelH>
            <wp14:sizeRelV relativeFrom="margin">
              <wp14:pctHeight>0</wp14:pctHeight>
            </wp14:sizeRelV>
          </wp:anchor>
        </w:drawing>
      </w:r>
      <w:r>
        <w:rPr>
          <w:b/>
          <w:sz w:val="32"/>
        </w:rPr>
        <w:t>Documentación oficial de configuración de red WIFI en el ESP8266</w:t>
      </w:r>
    </w:p>
    <w:p w14:paraId="5876BB10" w14:textId="623E83BA" w:rsidR="007E70E8" w:rsidRDefault="007E70E8" w:rsidP="007E70E8">
      <w:pPr>
        <w:spacing w:after="160" w:line="259" w:lineRule="auto"/>
        <w:jc w:val="left"/>
      </w:pPr>
    </w:p>
    <w:p w14:paraId="3C5D4FBB" w14:textId="77777777" w:rsidR="00586DB7" w:rsidRDefault="00586DB7" w:rsidP="007E70E8">
      <w:pPr>
        <w:spacing w:after="160" w:line="259" w:lineRule="auto"/>
        <w:jc w:val="left"/>
      </w:pPr>
    </w:p>
    <w:p w14:paraId="55BEC96D" w14:textId="77777777" w:rsidR="007E70E8" w:rsidRDefault="007E70E8" w:rsidP="007E70E8">
      <w:pPr>
        <w:spacing w:after="160" w:line="259" w:lineRule="auto"/>
        <w:jc w:val="left"/>
      </w:pPr>
      <w:r>
        <w:br w:type="page"/>
      </w:r>
    </w:p>
    <w:p w14:paraId="4D39C2C2" w14:textId="12730ED1" w:rsidR="00DF03E1" w:rsidRDefault="00DF03E1" w:rsidP="00DF03E1">
      <w:pPr>
        <w:jc w:val="center"/>
        <w:rPr>
          <w:b/>
          <w:sz w:val="32"/>
        </w:rPr>
      </w:pPr>
      <w:r w:rsidRPr="00686B44">
        <w:rPr>
          <w:b/>
          <w:sz w:val="32"/>
        </w:rPr>
        <w:t xml:space="preserve">ANEXO </w:t>
      </w:r>
      <w:r w:rsidR="00DC2E93">
        <w:rPr>
          <w:b/>
          <w:sz w:val="32"/>
        </w:rPr>
        <w:t>5</w:t>
      </w:r>
      <w:r w:rsidRPr="00686B44">
        <w:rPr>
          <w:b/>
          <w:sz w:val="32"/>
        </w:rPr>
        <w:t>:</w:t>
      </w:r>
      <w:r w:rsidRPr="00686B44">
        <w:rPr>
          <w:b/>
          <w:sz w:val="32"/>
        </w:rPr>
        <w:tab/>
      </w:r>
    </w:p>
    <w:p w14:paraId="3BF15874" w14:textId="0AE82223" w:rsidR="00DF03E1" w:rsidRPr="00686B44" w:rsidRDefault="00AC1767" w:rsidP="00DF03E1">
      <w:pPr>
        <w:jc w:val="center"/>
        <w:rPr>
          <w:b/>
          <w:sz w:val="32"/>
        </w:rPr>
      </w:pPr>
      <w:r>
        <w:rPr>
          <w:b/>
          <w:noProof/>
          <w:sz w:val="32"/>
        </w:rPr>
        <w:drawing>
          <wp:anchor distT="0" distB="0" distL="114300" distR="114300" simplePos="0" relativeHeight="251663360" behindDoc="0" locked="0" layoutInCell="1" allowOverlap="1" wp14:anchorId="3E279B98" wp14:editId="4662A1F2">
            <wp:simplePos x="0" y="0"/>
            <wp:positionH relativeFrom="column">
              <wp:posOffset>-621030</wp:posOffset>
            </wp:positionH>
            <wp:positionV relativeFrom="paragraph">
              <wp:posOffset>467360</wp:posOffset>
            </wp:positionV>
            <wp:extent cx="6956425" cy="4204335"/>
            <wp:effectExtent l="0" t="0" r="0" b="571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arativa esp8266 vs esp32 - 1.jpg"/>
                    <pic:cNvPicPr/>
                  </pic:nvPicPr>
                  <pic:blipFill>
                    <a:blip r:embed="rId19">
                      <a:extLst>
                        <a:ext uri="{28A0092B-C50C-407E-A947-70E740481C1C}">
                          <a14:useLocalDpi xmlns:a14="http://schemas.microsoft.com/office/drawing/2010/main" val="0"/>
                        </a:ext>
                      </a:extLst>
                    </a:blip>
                    <a:stretch>
                      <a:fillRect/>
                    </a:stretch>
                  </pic:blipFill>
                  <pic:spPr>
                    <a:xfrm>
                      <a:off x="0" y="0"/>
                      <a:ext cx="6956425" cy="4204335"/>
                    </a:xfrm>
                    <a:prstGeom prst="rect">
                      <a:avLst/>
                    </a:prstGeom>
                  </pic:spPr>
                </pic:pic>
              </a:graphicData>
            </a:graphic>
            <wp14:sizeRelH relativeFrom="margin">
              <wp14:pctWidth>0</wp14:pctWidth>
            </wp14:sizeRelH>
            <wp14:sizeRelV relativeFrom="margin">
              <wp14:pctHeight>0</wp14:pctHeight>
            </wp14:sizeRelV>
          </wp:anchor>
        </w:drawing>
      </w:r>
      <w:r w:rsidR="004C4DBA">
        <w:rPr>
          <w:b/>
          <w:sz w:val="32"/>
        </w:rPr>
        <w:t>Características físicas y comparativa entre ESP8266 y ESP32</w:t>
      </w:r>
    </w:p>
    <w:p w14:paraId="597429B3" w14:textId="5859DFB6" w:rsidR="00DF03E1" w:rsidRDefault="00DF03E1" w:rsidP="00DF03E1">
      <w:pPr>
        <w:spacing w:after="160" w:line="259" w:lineRule="auto"/>
        <w:jc w:val="left"/>
      </w:pPr>
    </w:p>
    <w:p w14:paraId="58708DAB" w14:textId="0D2DDC81" w:rsidR="00DF03E1" w:rsidRDefault="00AC1767" w:rsidP="00DF03E1">
      <w:pPr>
        <w:spacing w:after="160" w:line="259" w:lineRule="auto"/>
        <w:jc w:val="left"/>
      </w:pPr>
      <w:r>
        <w:rPr>
          <w:noProof/>
        </w:rPr>
        <w:drawing>
          <wp:anchor distT="0" distB="0" distL="114300" distR="114300" simplePos="0" relativeHeight="251664384" behindDoc="0" locked="0" layoutInCell="1" allowOverlap="1" wp14:anchorId="3370F5EA" wp14:editId="46969DD7">
            <wp:simplePos x="0" y="0"/>
            <wp:positionH relativeFrom="column">
              <wp:posOffset>-650875</wp:posOffset>
            </wp:positionH>
            <wp:positionV relativeFrom="paragraph">
              <wp:posOffset>0</wp:posOffset>
            </wp:positionV>
            <wp:extent cx="7035800" cy="697547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arativa esp8266 vs esp32 - 2.jpg"/>
                    <pic:cNvPicPr/>
                  </pic:nvPicPr>
                  <pic:blipFill>
                    <a:blip r:embed="rId20">
                      <a:extLst>
                        <a:ext uri="{28A0092B-C50C-407E-A947-70E740481C1C}">
                          <a14:useLocalDpi xmlns:a14="http://schemas.microsoft.com/office/drawing/2010/main" val="0"/>
                        </a:ext>
                      </a:extLst>
                    </a:blip>
                    <a:stretch>
                      <a:fillRect/>
                    </a:stretch>
                  </pic:blipFill>
                  <pic:spPr>
                    <a:xfrm>
                      <a:off x="0" y="0"/>
                      <a:ext cx="7035800" cy="6975475"/>
                    </a:xfrm>
                    <a:prstGeom prst="rect">
                      <a:avLst/>
                    </a:prstGeom>
                  </pic:spPr>
                </pic:pic>
              </a:graphicData>
            </a:graphic>
            <wp14:sizeRelH relativeFrom="margin">
              <wp14:pctWidth>0</wp14:pctWidth>
            </wp14:sizeRelH>
            <wp14:sizeRelV relativeFrom="margin">
              <wp14:pctHeight>0</wp14:pctHeight>
            </wp14:sizeRelV>
          </wp:anchor>
        </w:drawing>
      </w:r>
    </w:p>
    <w:p w14:paraId="4F768B1B" w14:textId="77777777" w:rsidR="002D2333" w:rsidRDefault="002D2333" w:rsidP="00DF03E1">
      <w:pPr>
        <w:spacing w:after="160" w:line="259" w:lineRule="auto"/>
        <w:jc w:val="left"/>
      </w:pPr>
    </w:p>
    <w:p w14:paraId="70F7CA8F" w14:textId="77777777" w:rsidR="00DF03E1" w:rsidRDefault="00DF03E1" w:rsidP="00DF03E1">
      <w:pPr>
        <w:spacing w:after="160" w:line="259" w:lineRule="auto"/>
        <w:jc w:val="left"/>
      </w:pPr>
      <w:r>
        <w:br w:type="page"/>
      </w:r>
    </w:p>
    <w:p w14:paraId="219644AD" w14:textId="54C0D475" w:rsidR="00D012EB" w:rsidRDefault="00D012EB" w:rsidP="00D012EB">
      <w:pPr>
        <w:jc w:val="center"/>
        <w:rPr>
          <w:b/>
          <w:sz w:val="32"/>
        </w:rPr>
      </w:pPr>
      <w:r w:rsidRPr="00686B44">
        <w:rPr>
          <w:b/>
          <w:sz w:val="32"/>
        </w:rPr>
        <w:t xml:space="preserve">ANEXO </w:t>
      </w:r>
      <w:r w:rsidR="00595776">
        <w:rPr>
          <w:b/>
          <w:sz w:val="32"/>
        </w:rPr>
        <w:t>6</w:t>
      </w:r>
      <w:r w:rsidRPr="00686B44">
        <w:rPr>
          <w:b/>
          <w:sz w:val="32"/>
        </w:rPr>
        <w:t>:</w:t>
      </w:r>
      <w:r w:rsidRPr="00686B44">
        <w:rPr>
          <w:b/>
          <w:sz w:val="32"/>
        </w:rPr>
        <w:tab/>
      </w:r>
    </w:p>
    <w:p w14:paraId="1CD5706D" w14:textId="73A212AA" w:rsidR="00D012EB" w:rsidRPr="00686B44" w:rsidRDefault="00114BF0" w:rsidP="00D012EB">
      <w:pPr>
        <w:jc w:val="center"/>
        <w:rPr>
          <w:b/>
          <w:sz w:val="32"/>
        </w:rPr>
      </w:pPr>
      <w:r w:rsidRPr="005E087A">
        <w:rPr>
          <w:noProof/>
        </w:rPr>
        <w:drawing>
          <wp:anchor distT="0" distB="0" distL="114300" distR="114300" simplePos="0" relativeHeight="251665408" behindDoc="0" locked="0" layoutInCell="1" allowOverlap="1" wp14:anchorId="701DC542" wp14:editId="7DC109CA">
            <wp:simplePos x="0" y="0"/>
            <wp:positionH relativeFrom="column">
              <wp:posOffset>-699770</wp:posOffset>
            </wp:positionH>
            <wp:positionV relativeFrom="paragraph">
              <wp:posOffset>467360</wp:posOffset>
            </wp:positionV>
            <wp:extent cx="7184390" cy="3689350"/>
            <wp:effectExtent l="0" t="0" r="0" b="63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84390" cy="3689350"/>
                    </a:xfrm>
                    <a:prstGeom prst="rect">
                      <a:avLst/>
                    </a:prstGeom>
                  </pic:spPr>
                </pic:pic>
              </a:graphicData>
            </a:graphic>
            <wp14:sizeRelH relativeFrom="margin">
              <wp14:pctWidth>0</wp14:pctWidth>
            </wp14:sizeRelH>
            <wp14:sizeRelV relativeFrom="margin">
              <wp14:pctHeight>0</wp14:pctHeight>
            </wp14:sizeRelV>
          </wp:anchor>
        </w:drawing>
      </w:r>
      <w:r w:rsidR="00FA3423">
        <w:rPr>
          <w:b/>
          <w:sz w:val="32"/>
        </w:rPr>
        <w:t>Estructura básica de un documento HTML</w:t>
      </w:r>
      <w:r w:rsidR="00D012EB" w:rsidRPr="00686B44">
        <w:rPr>
          <w:b/>
          <w:sz w:val="32"/>
        </w:rPr>
        <w:t>.</w:t>
      </w:r>
    </w:p>
    <w:p w14:paraId="0AA7260B" w14:textId="2DE2DF6D" w:rsidR="00D012EB" w:rsidRDefault="00D012EB" w:rsidP="00D012EB">
      <w:pPr>
        <w:spacing w:after="160" w:line="259" w:lineRule="auto"/>
        <w:jc w:val="left"/>
      </w:pPr>
    </w:p>
    <w:p w14:paraId="496B3542" w14:textId="77777777" w:rsidR="00D012EB" w:rsidRDefault="00D012EB" w:rsidP="00D012EB">
      <w:pPr>
        <w:spacing w:after="160" w:line="259" w:lineRule="auto"/>
        <w:jc w:val="left"/>
      </w:pPr>
    </w:p>
    <w:p w14:paraId="30E706D6" w14:textId="77777777" w:rsidR="00D012EB" w:rsidRDefault="00D012EB" w:rsidP="00D012EB">
      <w:pPr>
        <w:spacing w:after="160" w:line="259" w:lineRule="auto"/>
        <w:jc w:val="left"/>
      </w:pPr>
      <w:r>
        <w:br w:type="page"/>
      </w:r>
    </w:p>
    <w:p w14:paraId="1AB681CB" w14:textId="0F3AE544" w:rsidR="00CA2D89" w:rsidRDefault="00CA2D89" w:rsidP="00CA2D89">
      <w:pPr>
        <w:jc w:val="center"/>
        <w:rPr>
          <w:b/>
          <w:sz w:val="32"/>
        </w:rPr>
      </w:pPr>
      <w:r w:rsidRPr="00686B44">
        <w:rPr>
          <w:b/>
          <w:sz w:val="32"/>
        </w:rPr>
        <w:t xml:space="preserve">ANEXO </w:t>
      </w:r>
      <w:r>
        <w:rPr>
          <w:b/>
          <w:sz w:val="32"/>
        </w:rPr>
        <w:t>7</w:t>
      </w:r>
      <w:r w:rsidRPr="00686B44">
        <w:rPr>
          <w:b/>
          <w:sz w:val="32"/>
        </w:rPr>
        <w:t>:</w:t>
      </w:r>
      <w:r w:rsidRPr="00686B44">
        <w:rPr>
          <w:b/>
          <w:sz w:val="32"/>
        </w:rPr>
        <w:tab/>
      </w:r>
    </w:p>
    <w:p w14:paraId="669E171E" w14:textId="77777777" w:rsidR="00CA2D89" w:rsidRPr="00686B44" w:rsidRDefault="00CA2D89" w:rsidP="00CA2D89">
      <w:pPr>
        <w:jc w:val="center"/>
        <w:rPr>
          <w:b/>
          <w:sz w:val="32"/>
        </w:rPr>
      </w:pPr>
      <w:r w:rsidRPr="00686B44">
        <w:rPr>
          <w:b/>
          <w:sz w:val="32"/>
        </w:rPr>
        <w:t xml:space="preserve">Título </w:t>
      </w:r>
      <w:r>
        <w:rPr>
          <w:b/>
          <w:sz w:val="32"/>
        </w:rPr>
        <w:t>y/</w:t>
      </w:r>
      <w:r w:rsidRPr="00686B44">
        <w:rPr>
          <w:b/>
          <w:sz w:val="32"/>
        </w:rPr>
        <w:t xml:space="preserve">o descripción </w:t>
      </w:r>
      <w:r>
        <w:rPr>
          <w:b/>
          <w:sz w:val="32"/>
        </w:rPr>
        <w:t xml:space="preserve">breve </w:t>
      </w:r>
      <w:r w:rsidRPr="00686B44">
        <w:rPr>
          <w:b/>
          <w:sz w:val="32"/>
        </w:rPr>
        <w:t>del Anexo 1.</w:t>
      </w:r>
    </w:p>
    <w:p w14:paraId="59E9D9F3" w14:textId="77777777" w:rsidR="00CA2D89" w:rsidRDefault="00CA2D89" w:rsidP="00CA2D89">
      <w:pPr>
        <w:jc w:val="center"/>
        <w:rPr>
          <w:b/>
          <w:sz w:val="32"/>
        </w:rPr>
      </w:pPr>
    </w:p>
    <w:p w14:paraId="7B5B295F" w14:textId="77777777" w:rsidR="00CA2D89" w:rsidRDefault="00CA2D89" w:rsidP="00CA2D89">
      <w:pPr>
        <w:spacing w:after="160" w:line="259" w:lineRule="auto"/>
        <w:jc w:val="left"/>
      </w:pPr>
    </w:p>
    <w:p w14:paraId="734F2981" w14:textId="77777777" w:rsidR="00CA2D89" w:rsidRDefault="00CA2D89" w:rsidP="00CA2D89">
      <w:pPr>
        <w:spacing w:after="160" w:line="259" w:lineRule="auto"/>
        <w:jc w:val="left"/>
      </w:pPr>
    </w:p>
    <w:p w14:paraId="3EF82DC7" w14:textId="77777777" w:rsidR="00CA2D89" w:rsidRDefault="00CA2D89" w:rsidP="00CA2D89">
      <w:pPr>
        <w:spacing w:after="160" w:line="259" w:lineRule="auto"/>
        <w:jc w:val="left"/>
      </w:pPr>
      <w:r>
        <w:br w:type="page"/>
      </w:r>
    </w:p>
    <w:p w14:paraId="2173032E" w14:textId="1A747623" w:rsidR="00CD2496" w:rsidRPr="00245FA3" w:rsidRDefault="00CD2496" w:rsidP="00CD2496">
      <w:pPr>
        <w:rPr>
          <w:rFonts w:asciiTheme="majorHAnsi" w:eastAsiaTheme="majorEastAsia" w:hAnsiTheme="majorHAnsi" w:cstheme="majorBidi"/>
          <w:b/>
          <w:bCs/>
          <w:color w:val="5B9BD5" w:themeColor="accent1"/>
          <w:sz w:val="32"/>
          <w:szCs w:val="26"/>
        </w:rPr>
      </w:pPr>
      <w:r w:rsidRPr="00245FA3">
        <w:rPr>
          <w:rFonts w:asciiTheme="majorHAnsi" w:eastAsiaTheme="majorEastAsia" w:hAnsiTheme="majorHAnsi" w:cstheme="majorBidi"/>
          <w:b/>
          <w:bCs/>
          <w:color w:val="5B9BD5" w:themeColor="accent1"/>
          <w:sz w:val="32"/>
          <w:szCs w:val="26"/>
        </w:rPr>
        <w:t>Recomendaciones Finales</w:t>
      </w:r>
    </w:p>
    <w:p w14:paraId="544DC4C4" w14:textId="77777777" w:rsidR="00CD2496" w:rsidRDefault="00CD2496" w:rsidP="00CD2496">
      <w:pPr>
        <w:rPr>
          <w:rFonts w:asciiTheme="minorHAnsi" w:eastAsiaTheme="minorEastAsia" w:hAnsiTheme="minorHAnsi"/>
          <w:i/>
          <w:sz w:val="22"/>
        </w:rPr>
      </w:pPr>
      <w:r>
        <w:rPr>
          <w:i/>
        </w:rPr>
        <w:t>Es recomendable revisar el documento final con el tutor (entregar el documento impreso) una vez que se encuentre terminado. A continuación, se exponen una lista de recomendaciones a seguir:</w:t>
      </w:r>
    </w:p>
    <w:p w14:paraId="468270DD" w14:textId="77777777" w:rsidR="00CD2496" w:rsidRDefault="00CD2496" w:rsidP="00245FA3">
      <w:pPr>
        <w:pStyle w:val="Prrafodelista"/>
        <w:numPr>
          <w:ilvl w:val="0"/>
          <w:numId w:val="6"/>
        </w:numPr>
        <w:spacing w:after="200" w:line="360" w:lineRule="auto"/>
        <w:rPr>
          <w:i/>
        </w:rPr>
      </w:pPr>
      <w:r>
        <w:rPr>
          <w:i/>
        </w:rPr>
        <w:t xml:space="preserve">Evitar faltas de ortografía, la revisión termina de forma inmediata si se da esta situación. </w:t>
      </w:r>
    </w:p>
    <w:p w14:paraId="1530AA13" w14:textId="77777777" w:rsidR="00CD2496" w:rsidRDefault="00CD2496" w:rsidP="00245FA3">
      <w:pPr>
        <w:pStyle w:val="Prrafodelista"/>
        <w:numPr>
          <w:ilvl w:val="0"/>
          <w:numId w:val="6"/>
        </w:numPr>
        <w:spacing w:after="200" w:line="360" w:lineRule="auto"/>
        <w:rPr>
          <w:i/>
        </w:rPr>
      </w:pPr>
      <w:r>
        <w:rPr>
          <w:i/>
        </w:rPr>
        <w:t>El documento debe estar ajustado a las normas aprobadas por la Unidad de Titulación</w:t>
      </w:r>
      <w:r w:rsidR="0038244A">
        <w:rPr>
          <w:i/>
        </w:rPr>
        <w:t xml:space="preserve"> y el Consejo Académico de la Institución</w:t>
      </w:r>
      <w:r>
        <w:rPr>
          <w:i/>
        </w:rPr>
        <w:t>, siempre la última versión.</w:t>
      </w:r>
    </w:p>
    <w:p w14:paraId="06F961F0" w14:textId="77777777" w:rsidR="00CD2496" w:rsidRDefault="00CD2496" w:rsidP="00245FA3">
      <w:pPr>
        <w:pStyle w:val="Prrafodelista"/>
        <w:numPr>
          <w:ilvl w:val="0"/>
          <w:numId w:val="6"/>
        </w:numPr>
        <w:spacing w:after="200" w:line="360" w:lineRule="auto"/>
        <w:rPr>
          <w:i/>
        </w:rPr>
      </w:pPr>
      <w:r>
        <w:rPr>
          <w:i/>
        </w:rPr>
        <w:t xml:space="preserve">La redacción de todo el </w:t>
      </w:r>
      <w:r w:rsidR="0038244A">
        <w:rPr>
          <w:i/>
        </w:rPr>
        <w:t>documento</w:t>
      </w:r>
      <w:r>
        <w:rPr>
          <w:i/>
        </w:rPr>
        <w:t xml:space="preserve"> debe realizarse en </w:t>
      </w:r>
      <w:r w:rsidRPr="00AF7950">
        <w:rPr>
          <w:b/>
          <w:bCs/>
          <w:i/>
        </w:rPr>
        <w:t>tercera persona</w:t>
      </w:r>
      <w:r>
        <w:rPr>
          <w:i/>
        </w:rPr>
        <w:t>.</w:t>
      </w:r>
    </w:p>
    <w:p w14:paraId="282EEF28" w14:textId="77777777" w:rsidR="00CD2496" w:rsidRDefault="00CD2496" w:rsidP="00245FA3">
      <w:pPr>
        <w:pStyle w:val="Prrafodelista"/>
        <w:numPr>
          <w:ilvl w:val="0"/>
          <w:numId w:val="6"/>
        </w:numPr>
        <w:spacing w:after="200" w:line="360" w:lineRule="auto"/>
        <w:rPr>
          <w:i/>
        </w:rPr>
      </w:pPr>
      <w:r>
        <w:rPr>
          <w:i/>
        </w:rPr>
        <w:t xml:space="preserve">El </w:t>
      </w:r>
      <w:r w:rsidR="0038244A">
        <w:rPr>
          <w:i/>
        </w:rPr>
        <w:t>Proyecto de Titulación</w:t>
      </w:r>
      <w:r>
        <w:rPr>
          <w:i/>
        </w:rPr>
        <w:t xml:space="preserve"> debe reflejar el cumplimiento de CADA UNO DE LOS OBJETIVOS  ESPECÍFICOS en las secciones correspondientes, por ejemplo, la sección </w:t>
      </w:r>
      <w:r w:rsidR="00245FA3">
        <w:rPr>
          <w:i/>
        </w:rPr>
        <w:t>6</w:t>
      </w:r>
      <w:r>
        <w:rPr>
          <w:i/>
        </w:rPr>
        <w:t xml:space="preserve">.1 debería mostrar cómo se cumplió el objetivo 1, igualmente la </w:t>
      </w:r>
      <w:r w:rsidR="00245FA3">
        <w:rPr>
          <w:i/>
        </w:rPr>
        <w:t>6</w:t>
      </w:r>
      <w:r>
        <w:rPr>
          <w:i/>
        </w:rPr>
        <w:t xml:space="preserve">.2 cómo se cumplió el objetivo 2 y así sucesivamente.  </w:t>
      </w:r>
    </w:p>
    <w:p w14:paraId="2B99A980" w14:textId="77777777" w:rsidR="00CD2496" w:rsidRDefault="00CD2496" w:rsidP="00245FA3">
      <w:pPr>
        <w:pStyle w:val="Prrafodelista"/>
        <w:numPr>
          <w:ilvl w:val="0"/>
          <w:numId w:val="6"/>
        </w:numPr>
        <w:spacing w:after="200" w:line="360" w:lineRule="auto"/>
        <w:rPr>
          <w:i/>
        </w:rPr>
      </w:pPr>
      <w:r>
        <w:rPr>
          <w:i/>
        </w:rPr>
        <w:t xml:space="preserve">La descripción de equipamiento y su funcionalidad o especificación técnica si no aporta directamente a la investigación debe ponerse como anexo. </w:t>
      </w:r>
    </w:p>
    <w:p w14:paraId="4108506B" w14:textId="77777777" w:rsidR="00CD2496" w:rsidRDefault="00CD2496" w:rsidP="00245FA3">
      <w:pPr>
        <w:pStyle w:val="Prrafodelista"/>
        <w:numPr>
          <w:ilvl w:val="0"/>
          <w:numId w:val="6"/>
        </w:numPr>
        <w:spacing w:after="200" w:line="360" w:lineRule="auto"/>
        <w:rPr>
          <w:i/>
        </w:rPr>
      </w:pPr>
      <w:r>
        <w:rPr>
          <w:i/>
        </w:rPr>
        <w:t xml:space="preserve">En la sección </w:t>
      </w:r>
      <w:r w:rsidR="00245FA3">
        <w:rPr>
          <w:i/>
        </w:rPr>
        <w:t>7</w:t>
      </w:r>
      <w:r>
        <w:rPr>
          <w:i/>
        </w:rPr>
        <w:t xml:space="preserve"> vienen las conclusiones y recomendaciones, </w:t>
      </w:r>
      <w:r w:rsidR="00245FA3">
        <w:rPr>
          <w:i/>
        </w:rPr>
        <w:t>7</w:t>
      </w:r>
      <w:r>
        <w:rPr>
          <w:i/>
        </w:rPr>
        <w:t xml:space="preserve">.1 Conclusiones y </w:t>
      </w:r>
      <w:r w:rsidR="00245FA3">
        <w:rPr>
          <w:i/>
        </w:rPr>
        <w:t>7</w:t>
      </w:r>
      <w:r>
        <w:rPr>
          <w:i/>
        </w:rPr>
        <w:t xml:space="preserve">.2 Recomendaciones. El desarrollo de esta sección </w:t>
      </w:r>
      <w:r w:rsidR="00245FA3">
        <w:rPr>
          <w:i/>
        </w:rPr>
        <w:t xml:space="preserve">7 </w:t>
      </w:r>
      <w:r>
        <w:rPr>
          <w:i/>
        </w:rPr>
        <w:t>debe tener relación con el cumplimiento de esos objetivos específicos y no con generalidades por todo el mundo conocidas, deben ser conclusiones y recomendaciones que tengan que ver con la investigación</w:t>
      </w:r>
      <w:r w:rsidR="00245FA3">
        <w:rPr>
          <w:i/>
        </w:rPr>
        <w:t xml:space="preserve"> y el proyecto de titulación</w:t>
      </w:r>
      <w:r>
        <w:rPr>
          <w:i/>
        </w:rPr>
        <w:t>.</w:t>
      </w:r>
    </w:p>
    <w:p w14:paraId="7701E632" w14:textId="77777777" w:rsidR="005A54A0" w:rsidRDefault="005A54A0" w:rsidP="00245FA3">
      <w:pPr>
        <w:pStyle w:val="Prrafodelista"/>
        <w:numPr>
          <w:ilvl w:val="0"/>
          <w:numId w:val="6"/>
        </w:numPr>
        <w:spacing w:after="200" w:line="360" w:lineRule="auto"/>
        <w:rPr>
          <w:i/>
        </w:rPr>
      </w:pPr>
      <w:r w:rsidRPr="005A54A0">
        <w:rPr>
          <w:i/>
        </w:rPr>
        <w:t>Las referencias que se realicen o el material de investigación NO DEBE provenir de fuentes no comprobadas, esto quiere decir que no se aceptarán referencias de páginas tales como: Rincón del Vago, Monografìas.com, Wikipedia, entre otras; cuya valides no ha sido científicamente verificada.</w:t>
      </w:r>
    </w:p>
    <w:p w14:paraId="1EE8F764" w14:textId="77777777" w:rsidR="00245FA3" w:rsidRDefault="00245FA3" w:rsidP="00CD2496">
      <w:pPr>
        <w:rPr>
          <w:b/>
        </w:rPr>
      </w:pPr>
    </w:p>
    <w:p w14:paraId="42C8547D" w14:textId="2B2B4E29" w:rsidR="00307268" w:rsidRPr="00307268" w:rsidRDefault="00CD2496" w:rsidP="00686B44">
      <w:pPr>
        <w:rPr>
          <w:b/>
        </w:rPr>
      </w:pPr>
      <w:r>
        <w:rPr>
          <w:b/>
        </w:rPr>
        <w:t xml:space="preserve">MUY IMPORTANTE, referenciar todo texto que se tome de otras fuentes. Todo </w:t>
      </w:r>
      <w:r w:rsidR="00245FA3">
        <w:rPr>
          <w:b/>
        </w:rPr>
        <w:t>documento</w:t>
      </w:r>
      <w:r>
        <w:rPr>
          <w:b/>
        </w:rPr>
        <w:t xml:space="preserve"> se somete a una revisión de un aplicativo ANTIPLAGIO, si existen problemas en este sentido podría pararse todo el proceso e incluso habría implicaciones en sanciones como la separación de la </w:t>
      </w:r>
      <w:r w:rsidR="00245FA3">
        <w:rPr>
          <w:b/>
        </w:rPr>
        <w:t>Institución</w:t>
      </w:r>
      <w:r>
        <w:rPr>
          <w:b/>
        </w:rPr>
        <w:t xml:space="preserve"> del estudiante.</w:t>
      </w:r>
    </w:p>
    <w:sectPr w:rsidR="00307268" w:rsidRPr="00307268" w:rsidSect="0099762E">
      <w:pgSz w:w="11907" w:h="16840" w:code="9"/>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haron Palomo" w:date="2024-05-26T15:13:00Z" w:initials="SP">
    <w:p w14:paraId="1ED2C7B2" w14:textId="77777777" w:rsidR="00306BA3" w:rsidRDefault="00306BA3">
      <w:pPr>
        <w:pStyle w:val="Textocomentario"/>
      </w:pPr>
      <w:r>
        <w:rPr>
          <w:rStyle w:val="Refdecomentario"/>
        </w:rPr>
        <w:annotationRef/>
      </w:r>
      <w:r>
        <w:t>Ya tiene que llenar</w:t>
      </w:r>
    </w:p>
    <w:p w14:paraId="3853AA41" w14:textId="2D7087ED" w:rsidR="00306BA3" w:rsidRDefault="00306BA3">
      <w:pPr>
        <w:pStyle w:val="Textocomentario"/>
      </w:pPr>
    </w:p>
  </w:comment>
  <w:comment w:id="1" w:author="Sharon Palomo" w:date="2024-05-26T15:13:00Z" w:initials="SP">
    <w:p w14:paraId="1743BFAC" w14:textId="5F4A5E6F" w:rsidR="00306BA3" w:rsidRDefault="00306BA3">
      <w:pPr>
        <w:pStyle w:val="Textocomentario"/>
      </w:pPr>
      <w:r>
        <w:rPr>
          <w:rStyle w:val="Refdecomentario"/>
        </w:rPr>
        <w:annotationRef/>
      </w:r>
      <w:r>
        <w:t xml:space="preserve">Ya tiene que llenar </w:t>
      </w:r>
    </w:p>
  </w:comment>
  <w:comment w:id="2" w:author="Sharon Palomo" w:date="2024-05-26T15:15:00Z" w:initials="SP">
    <w:p w14:paraId="4315A0AA" w14:textId="07E55C33" w:rsidR="00306BA3" w:rsidRDefault="00306BA3">
      <w:pPr>
        <w:pStyle w:val="Textocomentario"/>
      </w:pPr>
      <w:r>
        <w:rPr>
          <w:rStyle w:val="Refdecomentario"/>
        </w:rPr>
        <w:annotationRef/>
      </w:r>
      <w:r>
        <w:t>Tiene que estar completo</w:t>
      </w:r>
    </w:p>
  </w:comment>
  <w:comment w:id="4" w:author="Sharon Palomo" w:date="2024-05-26T15:16:00Z" w:initials="SP">
    <w:p w14:paraId="050EBAB7" w14:textId="2DDFABB5" w:rsidR="00306BA3" w:rsidRDefault="00306BA3">
      <w:pPr>
        <w:pStyle w:val="Textocomentario"/>
      </w:pPr>
      <w:r>
        <w:rPr>
          <w:rStyle w:val="Refdecomentario"/>
        </w:rPr>
        <w:annotationRef/>
      </w:r>
      <w:r>
        <w:t xml:space="preserve">Redacción de palabras </w:t>
      </w:r>
    </w:p>
  </w:comment>
  <w:comment w:id="5" w:author="Sharon Palomo" w:date="2024-05-26T15:17:00Z" w:initials="SP">
    <w:p w14:paraId="7AE7CF62" w14:textId="77777777" w:rsidR="00306BA3" w:rsidRDefault="00306BA3">
      <w:pPr>
        <w:pStyle w:val="Textocomentario"/>
      </w:pPr>
      <w:r>
        <w:rPr>
          <w:rStyle w:val="Refdecomentario"/>
        </w:rPr>
        <w:annotationRef/>
      </w:r>
      <w:r>
        <w:t>De mas</w:t>
      </w:r>
    </w:p>
    <w:p w14:paraId="78CB051C" w14:textId="541BCB05" w:rsidR="00306BA3" w:rsidRDefault="00306BA3">
      <w:pPr>
        <w:pStyle w:val="Textocomentario"/>
      </w:pPr>
    </w:p>
  </w:comment>
  <w:comment w:id="6" w:author="Sharon Palomo" w:date="2024-05-26T15:18:00Z" w:initials="SP">
    <w:p w14:paraId="64AE65C2" w14:textId="53C07B1E" w:rsidR="00306BA3" w:rsidRDefault="00306BA3">
      <w:pPr>
        <w:pStyle w:val="Textocomentario"/>
      </w:pPr>
      <w:r>
        <w:rPr>
          <w:rStyle w:val="Refdecomentario"/>
        </w:rPr>
        <w:annotationRef/>
      </w:r>
      <w:r>
        <w:t>De que me sirve esto ?, no es parte de mi Antecedente no tiene importancia</w:t>
      </w:r>
    </w:p>
  </w:comment>
  <w:comment w:id="7" w:author="Sharon Palomo" w:date="2024-05-26T15:19:00Z" w:initials="SP">
    <w:p w14:paraId="1A4017ED" w14:textId="71EF9260" w:rsidR="00306BA3" w:rsidRDefault="00306BA3">
      <w:pPr>
        <w:pStyle w:val="Textocomentario"/>
      </w:pPr>
      <w:r>
        <w:rPr>
          <w:rStyle w:val="Refdecomentario"/>
        </w:rPr>
        <w:annotationRef/>
      </w:r>
      <w:r>
        <w:t>L</w:t>
      </w:r>
      <w:r w:rsidRPr="00306BA3">
        <w:t>a redacción es deficiente, falta coherencia entre las ideas y hay carencia de lógica en varios aspectos.</w:t>
      </w:r>
    </w:p>
  </w:comment>
  <w:comment w:id="8" w:author="Sharon Palomo" w:date="2024-05-26T15:28:00Z" w:initials="SP">
    <w:p w14:paraId="43CD5A93" w14:textId="3BE43503" w:rsidR="003336A9" w:rsidRDefault="003336A9">
      <w:pPr>
        <w:pStyle w:val="Textocomentario"/>
      </w:pPr>
      <w:r>
        <w:rPr>
          <w:rStyle w:val="Refdecomentario"/>
        </w:rPr>
        <w:annotationRef/>
      </w:r>
      <w:r>
        <w:t>Esta bien, pero falta conexión de ideas y mejorar la redacción</w:t>
      </w:r>
    </w:p>
    <w:p w14:paraId="384E1DF9" w14:textId="18E80005" w:rsidR="003336A9" w:rsidRDefault="003336A9">
      <w:pPr>
        <w:pStyle w:val="Textocomentario"/>
      </w:pPr>
    </w:p>
  </w:comment>
  <w:comment w:id="10" w:author="Sharon Palomo" w:date="2024-05-26T15:29:00Z" w:initials="SP">
    <w:p w14:paraId="3CD27667" w14:textId="0D1E848A" w:rsidR="003336A9" w:rsidRDefault="003336A9">
      <w:pPr>
        <w:pStyle w:val="Textocomentario"/>
      </w:pPr>
      <w:r>
        <w:t xml:space="preserve">Falta redactar </w:t>
      </w:r>
      <w:r>
        <w:rPr>
          <w:rStyle w:val="Refdecomentario"/>
        </w:rPr>
        <w:annotationRef/>
      </w:r>
      <w:r>
        <w:t>con respecto a los usuarios</w:t>
      </w:r>
    </w:p>
  </w:comment>
  <w:comment w:id="11" w:author="Sharon Palomo" w:date="2024-05-26T15:33:00Z" w:initials="SP">
    <w:p w14:paraId="6EA5157D" w14:textId="697613B5" w:rsidR="000D3069" w:rsidRDefault="000D3069">
      <w:pPr>
        <w:pStyle w:val="Textocomentario"/>
      </w:pPr>
      <w:r>
        <w:rPr>
          <w:rStyle w:val="Refdecomentario"/>
        </w:rPr>
        <w:annotationRef/>
      </w:r>
      <w:r>
        <w:t xml:space="preserve">Conexión de ideas </w:t>
      </w:r>
    </w:p>
  </w:comment>
  <w:comment w:id="13" w:author="Sharon Palomo" w:date="2024-05-26T15:34:00Z" w:initials="SP">
    <w:p w14:paraId="71DEEBAE" w14:textId="7B65003F" w:rsidR="000D3069" w:rsidRDefault="000D3069">
      <w:pPr>
        <w:pStyle w:val="Textocomentario"/>
      </w:pPr>
      <w:r>
        <w:rPr>
          <w:rStyle w:val="Refdecomentario"/>
        </w:rPr>
        <w:annotationRef/>
      </w:r>
      <w:r w:rsidRPr="000D3069">
        <w:t>Es importante tener precaución al utilizar ChatGPT u otras plataformas para redacción o ayuda.</w:t>
      </w:r>
    </w:p>
  </w:comment>
  <w:comment w:id="17" w:author="Sharon Palomo" w:date="2024-05-26T15:37:00Z" w:initials="SP">
    <w:p w14:paraId="6CC77A27" w14:textId="63AC7624" w:rsidR="000D3069" w:rsidRDefault="000D3069">
      <w:pPr>
        <w:pStyle w:val="Textocomentario"/>
      </w:pPr>
      <w:r>
        <w:rPr>
          <w:rStyle w:val="Refdecomentario"/>
        </w:rPr>
        <w:annotationRef/>
      </w:r>
      <w:r>
        <w:t>No forma parte</w:t>
      </w:r>
    </w:p>
  </w:comment>
  <w:comment w:id="18" w:author="Sharon Palomo" w:date="2024-05-26T15:38:00Z" w:initials="SP">
    <w:p w14:paraId="6A3D2887" w14:textId="13ED0C02" w:rsidR="000D3069" w:rsidRDefault="000D3069">
      <w:pPr>
        <w:pStyle w:val="Textocomentario"/>
      </w:pPr>
      <w:r>
        <w:rPr>
          <w:rStyle w:val="Refdecomentario"/>
        </w:rPr>
        <w:annotationRef/>
      </w:r>
      <w:r>
        <w:t>Tener cuidado porque todo lo que especifica aquí es lo que se va desarrollar es muy importante</w:t>
      </w:r>
    </w:p>
  </w:comment>
  <w:comment w:id="21" w:author="Sharon Palomo" w:date="2024-05-26T16:30:00Z" w:initials="SP">
    <w:p w14:paraId="18AFCCB2" w14:textId="77777777" w:rsidR="005549CC" w:rsidRDefault="005549CC">
      <w:pPr>
        <w:pStyle w:val="Textocomentario"/>
      </w:pPr>
      <w:r>
        <w:rPr>
          <w:rStyle w:val="Refdecomentario"/>
        </w:rPr>
        <w:annotationRef/>
      </w:r>
      <w:r>
        <w:t>Las referencias no van en este formato.</w:t>
      </w:r>
    </w:p>
    <w:p w14:paraId="5BF6B56E" w14:textId="5BF6C0CE" w:rsidR="005549CC" w:rsidRDefault="005549CC">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853AA41" w15:done="0"/>
  <w15:commentEx w15:paraId="1743BFAC" w15:done="0"/>
  <w15:commentEx w15:paraId="4315A0AA" w15:done="0"/>
  <w15:commentEx w15:paraId="050EBAB7" w15:done="0"/>
  <w15:commentEx w15:paraId="78CB051C" w15:done="0"/>
  <w15:commentEx w15:paraId="64AE65C2" w15:done="0"/>
  <w15:commentEx w15:paraId="1A4017ED" w15:done="0"/>
  <w15:commentEx w15:paraId="384E1DF9" w15:done="0"/>
  <w15:commentEx w15:paraId="3CD27667" w15:done="0"/>
  <w15:commentEx w15:paraId="6EA5157D" w15:done="0"/>
  <w15:commentEx w15:paraId="71DEEBAE" w15:done="0"/>
  <w15:commentEx w15:paraId="6CC77A27" w15:done="0"/>
  <w15:commentEx w15:paraId="6A3D2887" w15:done="0"/>
  <w15:commentEx w15:paraId="5BF6B5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B36C658" w16cex:dateUtc="2024-05-26T20:13:00Z"/>
  <w16cex:commentExtensible w16cex:durableId="6FB3BF37" w16cex:dateUtc="2024-05-26T20:13:00Z"/>
  <w16cex:commentExtensible w16cex:durableId="0436424A" w16cex:dateUtc="2024-05-26T20:15:00Z"/>
  <w16cex:commentExtensible w16cex:durableId="4104A57A" w16cex:dateUtc="2024-05-26T20:16:00Z"/>
  <w16cex:commentExtensible w16cex:durableId="6959C901" w16cex:dateUtc="2024-05-26T20:17:00Z"/>
  <w16cex:commentExtensible w16cex:durableId="28403B84" w16cex:dateUtc="2024-05-26T20:18:00Z"/>
  <w16cex:commentExtensible w16cex:durableId="3B0A6F15" w16cex:dateUtc="2024-05-26T20:19:00Z"/>
  <w16cex:commentExtensible w16cex:durableId="2CB1BFE4" w16cex:dateUtc="2024-05-26T20:28:00Z"/>
  <w16cex:commentExtensible w16cex:durableId="2EF9497E" w16cex:dateUtc="2024-05-26T20:29:00Z"/>
  <w16cex:commentExtensible w16cex:durableId="59752E1C" w16cex:dateUtc="2024-05-26T20:33:00Z"/>
  <w16cex:commentExtensible w16cex:durableId="15DDA90D" w16cex:dateUtc="2024-05-26T20:34:00Z"/>
  <w16cex:commentExtensible w16cex:durableId="1866119B" w16cex:dateUtc="2024-05-26T20:37:00Z"/>
  <w16cex:commentExtensible w16cex:durableId="46A81359" w16cex:dateUtc="2024-05-26T20:38:00Z"/>
  <w16cex:commentExtensible w16cex:durableId="43566CCD" w16cex:dateUtc="2024-05-26T21: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853AA41" w16cid:durableId="3B36C658"/>
  <w16cid:commentId w16cid:paraId="1743BFAC" w16cid:durableId="6FB3BF37"/>
  <w16cid:commentId w16cid:paraId="4315A0AA" w16cid:durableId="0436424A"/>
  <w16cid:commentId w16cid:paraId="050EBAB7" w16cid:durableId="4104A57A"/>
  <w16cid:commentId w16cid:paraId="78CB051C" w16cid:durableId="6959C901"/>
  <w16cid:commentId w16cid:paraId="64AE65C2" w16cid:durableId="28403B84"/>
  <w16cid:commentId w16cid:paraId="1A4017ED" w16cid:durableId="3B0A6F15"/>
  <w16cid:commentId w16cid:paraId="384E1DF9" w16cid:durableId="2CB1BFE4"/>
  <w16cid:commentId w16cid:paraId="3CD27667" w16cid:durableId="2EF9497E"/>
  <w16cid:commentId w16cid:paraId="6EA5157D" w16cid:durableId="59752E1C"/>
  <w16cid:commentId w16cid:paraId="71DEEBAE" w16cid:durableId="15DDA90D"/>
  <w16cid:commentId w16cid:paraId="6CC77A27" w16cid:durableId="1866119B"/>
  <w16cid:commentId w16cid:paraId="6A3D2887" w16cid:durableId="46A81359"/>
  <w16cid:commentId w16cid:paraId="5BF6B56E" w16cid:durableId="43566C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3B9DDD" w14:textId="77777777" w:rsidR="00F43D16" w:rsidRDefault="00F43D16" w:rsidP="00FA28BE">
      <w:pPr>
        <w:spacing w:line="240" w:lineRule="auto"/>
      </w:pPr>
      <w:r>
        <w:separator/>
      </w:r>
    </w:p>
  </w:endnote>
  <w:endnote w:type="continuationSeparator" w:id="0">
    <w:p w14:paraId="7591FC40" w14:textId="77777777" w:rsidR="00F43D16" w:rsidRDefault="00F43D16" w:rsidP="00FA28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3D3375" w14:textId="77777777" w:rsidR="00F43D16" w:rsidRDefault="00F43D16" w:rsidP="00FA28BE">
      <w:pPr>
        <w:spacing w:line="240" w:lineRule="auto"/>
      </w:pPr>
      <w:r>
        <w:separator/>
      </w:r>
    </w:p>
  </w:footnote>
  <w:footnote w:type="continuationSeparator" w:id="0">
    <w:p w14:paraId="6E779A39" w14:textId="77777777" w:rsidR="00F43D16" w:rsidRDefault="00F43D16" w:rsidP="00FA28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0393388"/>
      <w:docPartObj>
        <w:docPartGallery w:val="Page Numbers (Top of Page)"/>
        <w:docPartUnique/>
      </w:docPartObj>
    </w:sdtPr>
    <w:sdtContent>
      <w:p w14:paraId="5D224E0F" w14:textId="77777777" w:rsidR="0026465A" w:rsidRDefault="0026465A">
        <w:pPr>
          <w:pStyle w:val="Encabezado"/>
          <w:jc w:val="right"/>
        </w:pPr>
        <w:r>
          <w:fldChar w:fldCharType="begin"/>
        </w:r>
        <w:r>
          <w:instrText>PAGE   \* MERGEFORMAT</w:instrText>
        </w:r>
        <w:r>
          <w:fldChar w:fldCharType="separate"/>
        </w:r>
        <w:r w:rsidRPr="005A54A0">
          <w:rPr>
            <w:noProof/>
            <w:lang w:val="es-ES"/>
          </w:rPr>
          <w:t>7</w:t>
        </w:r>
        <w:r>
          <w:fldChar w:fldCharType="end"/>
        </w:r>
      </w:p>
    </w:sdtContent>
  </w:sdt>
  <w:p w14:paraId="081979EF" w14:textId="77777777" w:rsidR="0026465A" w:rsidRDefault="0026465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E366E"/>
    <w:multiLevelType w:val="multilevel"/>
    <w:tmpl w:val="30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DC60EF5"/>
    <w:multiLevelType w:val="multilevel"/>
    <w:tmpl w:val="30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E446F55"/>
    <w:multiLevelType w:val="hybridMultilevel"/>
    <w:tmpl w:val="A768BCF4"/>
    <w:lvl w:ilvl="0" w:tplc="7B48EA2E">
      <w:start w:val="1"/>
      <w:numFmt w:val="decimal"/>
      <w:lvlText w:val="%1."/>
      <w:lvlJc w:val="left"/>
      <w:pPr>
        <w:ind w:left="700" w:hanging="360"/>
      </w:pPr>
      <w:rPr>
        <w:rFonts w:hint="default"/>
      </w:rPr>
    </w:lvl>
    <w:lvl w:ilvl="1" w:tplc="300A0019" w:tentative="1">
      <w:start w:val="1"/>
      <w:numFmt w:val="lowerLetter"/>
      <w:lvlText w:val="%2."/>
      <w:lvlJc w:val="left"/>
      <w:pPr>
        <w:ind w:left="1420" w:hanging="360"/>
      </w:pPr>
    </w:lvl>
    <w:lvl w:ilvl="2" w:tplc="300A001B" w:tentative="1">
      <w:start w:val="1"/>
      <w:numFmt w:val="lowerRoman"/>
      <w:lvlText w:val="%3."/>
      <w:lvlJc w:val="right"/>
      <w:pPr>
        <w:ind w:left="2140" w:hanging="180"/>
      </w:pPr>
    </w:lvl>
    <w:lvl w:ilvl="3" w:tplc="300A000F" w:tentative="1">
      <w:start w:val="1"/>
      <w:numFmt w:val="decimal"/>
      <w:lvlText w:val="%4."/>
      <w:lvlJc w:val="left"/>
      <w:pPr>
        <w:ind w:left="2860" w:hanging="360"/>
      </w:pPr>
    </w:lvl>
    <w:lvl w:ilvl="4" w:tplc="300A0019" w:tentative="1">
      <w:start w:val="1"/>
      <w:numFmt w:val="lowerLetter"/>
      <w:lvlText w:val="%5."/>
      <w:lvlJc w:val="left"/>
      <w:pPr>
        <w:ind w:left="3580" w:hanging="360"/>
      </w:pPr>
    </w:lvl>
    <w:lvl w:ilvl="5" w:tplc="300A001B" w:tentative="1">
      <w:start w:val="1"/>
      <w:numFmt w:val="lowerRoman"/>
      <w:lvlText w:val="%6."/>
      <w:lvlJc w:val="right"/>
      <w:pPr>
        <w:ind w:left="4300" w:hanging="180"/>
      </w:pPr>
    </w:lvl>
    <w:lvl w:ilvl="6" w:tplc="300A000F" w:tentative="1">
      <w:start w:val="1"/>
      <w:numFmt w:val="decimal"/>
      <w:lvlText w:val="%7."/>
      <w:lvlJc w:val="left"/>
      <w:pPr>
        <w:ind w:left="5020" w:hanging="360"/>
      </w:pPr>
    </w:lvl>
    <w:lvl w:ilvl="7" w:tplc="300A0019" w:tentative="1">
      <w:start w:val="1"/>
      <w:numFmt w:val="lowerLetter"/>
      <w:lvlText w:val="%8."/>
      <w:lvlJc w:val="left"/>
      <w:pPr>
        <w:ind w:left="5740" w:hanging="360"/>
      </w:pPr>
    </w:lvl>
    <w:lvl w:ilvl="8" w:tplc="300A001B" w:tentative="1">
      <w:start w:val="1"/>
      <w:numFmt w:val="lowerRoman"/>
      <w:lvlText w:val="%9."/>
      <w:lvlJc w:val="right"/>
      <w:pPr>
        <w:ind w:left="6460" w:hanging="180"/>
      </w:pPr>
    </w:lvl>
  </w:abstractNum>
  <w:abstractNum w:abstractNumId="3" w15:restartNumberingAfterBreak="0">
    <w:nsid w:val="1B456479"/>
    <w:multiLevelType w:val="hybridMultilevel"/>
    <w:tmpl w:val="1AEE78B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4" w15:restartNumberingAfterBreak="0">
    <w:nsid w:val="261C3936"/>
    <w:multiLevelType w:val="hybridMultilevel"/>
    <w:tmpl w:val="270081AE"/>
    <w:lvl w:ilvl="0" w:tplc="CB96AEEA">
      <w:numFmt w:val="bullet"/>
      <w:lvlText w:val="•"/>
      <w:lvlJc w:val="left"/>
      <w:pPr>
        <w:ind w:left="1040" w:hanging="360"/>
      </w:pPr>
      <w:rPr>
        <w:rFonts w:ascii="Times New Roman" w:eastAsiaTheme="minorHAnsi" w:hAnsi="Times New Roman" w:cs="Times New Roman" w:hint="default"/>
      </w:rPr>
    </w:lvl>
    <w:lvl w:ilvl="1" w:tplc="300A0003" w:tentative="1">
      <w:start w:val="1"/>
      <w:numFmt w:val="bullet"/>
      <w:lvlText w:val="o"/>
      <w:lvlJc w:val="left"/>
      <w:pPr>
        <w:ind w:left="1780" w:hanging="360"/>
      </w:pPr>
      <w:rPr>
        <w:rFonts w:ascii="Courier New" w:hAnsi="Courier New" w:cs="Courier New" w:hint="default"/>
      </w:rPr>
    </w:lvl>
    <w:lvl w:ilvl="2" w:tplc="300A0005" w:tentative="1">
      <w:start w:val="1"/>
      <w:numFmt w:val="bullet"/>
      <w:lvlText w:val=""/>
      <w:lvlJc w:val="left"/>
      <w:pPr>
        <w:ind w:left="2500" w:hanging="360"/>
      </w:pPr>
      <w:rPr>
        <w:rFonts w:ascii="Wingdings" w:hAnsi="Wingdings" w:hint="default"/>
      </w:rPr>
    </w:lvl>
    <w:lvl w:ilvl="3" w:tplc="300A0001" w:tentative="1">
      <w:start w:val="1"/>
      <w:numFmt w:val="bullet"/>
      <w:lvlText w:val=""/>
      <w:lvlJc w:val="left"/>
      <w:pPr>
        <w:ind w:left="3220" w:hanging="360"/>
      </w:pPr>
      <w:rPr>
        <w:rFonts w:ascii="Symbol" w:hAnsi="Symbol" w:hint="default"/>
      </w:rPr>
    </w:lvl>
    <w:lvl w:ilvl="4" w:tplc="300A0003" w:tentative="1">
      <w:start w:val="1"/>
      <w:numFmt w:val="bullet"/>
      <w:lvlText w:val="o"/>
      <w:lvlJc w:val="left"/>
      <w:pPr>
        <w:ind w:left="3940" w:hanging="360"/>
      </w:pPr>
      <w:rPr>
        <w:rFonts w:ascii="Courier New" w:hAnsi="Courier New" w:cs="Courier New" w:hint="default"/>
      </w:rPr>
    </w:lvl>
    <w:lvl w:ilvl="5" w:tplc="300A0005" w:tentative="1">
      <w:start w:val="1"/>
      <w:numFmt w:val="bullet"/>
      <w:lvlText w:val=""/>
      <w:lvlJc w:val="left"/>
      <w:pPr>
        <w:ind w:left="4660" w:hanging="360"/>
      </w:pPr>
      <w:rPr>
        <w:rFonts w:ascii="Wingdings" w:hAnsi="Wingdings" w:hint="default"/>
      </w:rPr>
    </w:lvl>
    <w:lvl w:ilvl="6" w:tplc="300A0001" w:tentative="1">
      <w:start w:val="1"/>
      <w:numFmt w:val="bullet"/>
      <w:lvlText w:val=""/>
      <w:lvlJc w:val="left"/>
      <w:pPr>
        <w:ind w:left="5380" w:hanging="360"/>
      </w:pPr>
      <w:rPr>
        <w:rFonts w:ascii="Symbol" w:hAnsi="Symbol" w:hint="default"/>
      </w:rPr>
    </w:lvl>
    <w:lvl w:ilvl="7" w:tplc="300A0003" w:tentative="1">
      <w:start w:val="1"/>
      <w:numFmt w:val="bullet"/>
      <w:lvlText w:val="o"/>
      <w:lvlJc w:val="left"/>
      <w:pPr>
        <w:ind w:left="6100" w:hanging="360"/>
      </w:pPr>
      <w:rPr>
        <w:rFonts w:ascii="Courier New" w:hAnsi="Courier New" w:cs="Courier New" w:hint="default"/>
      </w:rPr>
    </w:lvl>
    <w:lvl w:ilvl="8" w:tplc="300A0005" w:tentative="1">
      <w:start w:val="1"/>
      <w:numFmt w:val="bullet"/>
      <w:lvlText w:val=""/>
      <w:lvlJc w:val="left"/>
      <w:pPr>
        <w:ind w:left="6820" w:hanging="360"/>
      </w:pPr>
      <w:rPr>
        <w:rFonts w:ascii="Wingdings" w:hAnsi="Wingdings" w:hint="default"/>
      </w:rPr>
    </w:lvl>
  </w:abstractNum>
  <w:abstractNum w:abstractNumId="5" w15:restartNumberingAfterBreak="0">
    <w:nsid w:val="28F75313"/>
    <w:multiLevelType w:val="multilevel"/>
    <w:tmpl w:val="1B3AC9C4"/>
    <w:lvl w:ilvl="0">
      <w:start w:val="1"/>
      <w:numFmt w:val="decimal"/>
      <w:lvlText w:val="%1."/>
      <w:lvlJc w:val="left"/>
      <w:pPr>
        <w:ind w:left="2070" w:hanging="360"/>
      </w:pPr>
      <w:rPr>
        <w:rFonts w:hint="default"/>
      </w:rPr>
    </w:lvl>
    <w:lvl w:ilvl="1">
      <w:start w:val="1"/>
      <w:numFmt w:val="decimal"/>
      <w:isLgl/>
      <w:lvlText w:val="5.%2."/>
      <w:lvlJc w:val="left"/>
      <w:pPr>
        <w:ind w:left="2430" w:hanging="720"/>
      </w:pPr>
      <w:rPr>
        <w:rFonts w:hint="default"/>
      </w:rPr>
    </w:lvl>
    <w:lvl w:ilvl="2">
      <w:start w:val="1"/>
      <w:numFmt w:val="decimal"/>
      <w:isLgl/>
      <w:lvlText w:val="%1.%2.%3."/>
      <w:lvlJc w:val="left"/>
      <w:pPr>
        <w:ind w:left="243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2790" w:hanging="1080"/>
      </w:pPr>
      <w:rPr>
        <w:rFonts w:hint="default"/>
      </w:rPr>
    </w:lvl>
    <w:lvl w:ilvl="5">
      <w:start w:val="1"/>
      <w:numFmt w:val="decimal"/>
      <w:isLgl/>
      <w:lvlText w:val="%1.%2.%3.%4.%5.%6."/>
      <w:lvlJc w:val="left"/>
      <w:pPr>
        <w:ind w:left="3150" w:hanging="1440"/>
      </w:pPr>
      <w:rPr>
        <w:rFonts w:hint="default"/>
      </w:rPr>
    </w:lvl>
    <w:lvl w:ilvl="6">
      <w:start w:val="1"/>
      <w:numFmt w:val="decimal"/>
      <w:isLgl/>
      <w:lvlText w:val="%1.%2.%3.%4.%5.%6.%7."/>
      <w:lvlJc w:val="left"/>
      <w:pPr>
        <w:ind w:left="3510" w:hanging="1800"/>
      </w:pPr>
      <w:rPr>
        <w:rFonts w:hint="default"/>
      </w:rPr>
    </w:lvl>
    <w:lvl w:ilvl="7">
      <w:start w:val="1"/>
      <w:numFmt w:val="decimal"/>
      <w:isLgl/>
      <w:lvlText w:val="%1.%2.%3.%4.%5.%6.%7.%8."/>
      <w:lvlJc w:val="left"/>
      <w:pPr>
        <w:ind w:left="3510" w:hanging="1800"/>
      </w:pPr>
      <w:rPr>
        <w:rFonts w:hint="default"/>
      </w:rPr>
    </w:lvl>
    <w:lvl w:ilvl="8">
      <w:start w:val="1"/>
      <w:numFmt w:val="decimal"/>
      <w:isLgl/>
      <w:lvlText w:val="%1.%2.%3.%4.%5.%6.%7.%8.%9."/>
      <w:lvlJc w:val="left"/>
      <w:pPr>
        <w:ind w:left="3870" w:hanging="2160"/>
      </w:pPr>
      <w:rPr>
        <w:rFonts w:hint="default"/>
      </w:rPr>
    </w:lvl>
  </w:abstractNum>
  <w:abstractNum w:abstractNumId="6" w15:restartNumberingAfterBreak="0">
    <w:nsid w:val="2E733F7F"/>
    <w:multiLevelType w:val="hybridMultilevel"/>
    <w:tmpl w:val="6A6AD0B0"/>
    <w:lvl w:ilvl="0" w:tplc="6592F9B0">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7" w15:restartNumberingAfterBreak="0">
    <w:nsid w:val="2F341A45"/>
    <w:multiLevelType w:val="multilevel"/>
    <w:tmpl w:val="493295F2"/>
    <w:lvl w:ilvl="0">
      <w:start w:val="1"/>
      <w:numFmt w:val="decimal"/>
      <w:lvlText w:val="%1."/>
      <w:lvlJc w:val="left"/>
      <w:pPr>
        <w:ind w:left="700" w:hanging="360"/>
      </w:pPr>
      <w:rPr>
        <w:rFonts w:hint="default"/>
      </w:rPr>
    </w:lvl>
    <w:lvl w:ilvl="1">
      <w:start w:val="1"/>
      <w:numFmt w:val="decimal"/>
      <w:lvlText w:val="%1.%2."/>
      <w:lvlJc w:val="left"/>
      <w:pPr>
        <w:ind w:left="1132" w:hanging="432"/>
      </w:pPr>
      <w:rPr>
        <w:rFonts w:hint="default"/>
      </w:rPr>
    </w:lvl>
    <w:lvl w:ilvl="2">
      <w:start w:val="1"/>
      <w:numFmt w:val="decimal"/>
      <w:lvlText w:val="%1.%2.%3."/>
      <w:lvlJc w:val="left"/>
      <w:pPr>
        <w:ind w:left="1564" w:hanging="504"/>
      </w:pPr>
      <w:rPr>
        <w:rFonts w:hint="default"/>
      </w:rPr>
    </w:lvl>
    <w:lvl w:ilvl="3">
      <w:start w:val="1"/>
      <w:numFmt w:val="decimal"/>
      <w:lvlText w:val="%1.%2.%3.%4."/>
      <w:lvlJc w:val="left"/>
      <w:pPr>
        <w:ind w:left="2068" w:hanging="648"/>
      </w:pPr>
      <w:rPr>
        <w:rFonts w:hint="default"/>
      </w:rPr>
    </w:lvl>
    <w:lvl w:ilvl="4">
      <w:start w:val="1"/>
      <w:numFmt w:val="decimal"/>
      <w:lvlText w:val="%1.%2.%3.%4.%5."/>
      <w:lvlJc w:val="left"/>
      <w:pPr>
        <w:ind w:left="2572" w:hanging="792"/>
      </w:pPr>
      <w:rPr>
        <w:rFonts w:hint="default"/>
      </w:rPr>
    </w:lvl>
    <w:lvl w:ilvl="5">
      <w:start w:val="1"/>
      <w:numFmt w:val="decimal"/>
      <w:lvlText w:val="%1.%2.%3.%4.%5.%6."/>
      <w:lvlJc w:val="left"/>
      <w:pPr>
        <w:ind w:left="3076" w:hanging="936"/>
      </w:pPr>
      <w:rPr>
        <w:rFonts w:hint="default"/>
      </w:rPr>
    </w:lvl>
    <w:lvl w:ilvl="6">
      <w:start w:val="1"/>
      <w:numFmt w:val="decimal"/>
      <w:lvlText w:val="%1.%2.%3.%4.%5.%6.%7."/>
      <w:lvlJc w:val="left"/>
      <w:pPr>
        <w:ind w:left="3580" w:hanging="1080"/>
      </w:pPr>
      <w:rPr>
        <w:rFonts w:hint="default"/>
      </w:rPr>
    </w:lvl>
    <w:lvl w:ilvl="7">
      <w:start w:val="1"/>
      <w:numFmt w:val="decimal"/>
      <w:lvlText w:val="%1.%2.%3.%4.%5.%6.%7.%8."/>
      <w:lvlJc w:val="left"/>
      <w:pPr>
        <w:ind w:left="4084" w:hanging="1224"/>
      </w:pPr>
      <w:rPr>
        <w:rFonts w:hint="default"/>
      </w:rPr>
    </w:lvl>
    <w:lvl w:ilvl="8">
      <w:start w:val="1"/>
      <w:numFmt w:val="decimal"/>
      <w:lvlText w:val="%1.%2.%3.%4.%5.%6.%7.%8.%9."/>
      <w:lvlJc w:val="left"/>
      <w:pPr>
        <w:ind w:left="4660" w:hanging="1440"/>
      </w:pPr>
      <w:rPr>
        <w:rFonts w:hint="default"/>
      </w:rPr>
    </w:lvl>
  </w:abstractNum>
  <w:abstractNum w:abstractNumId="8" w15:restartNumberingAfterBreak="0">
    <w:nsid w:val="372C61F6"/>
    <w:multiLevelType w:val="multilevel"/>
    <w:tmpl w:val="8F80995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3A3F312C"/>
    <w:multiLevelType w:val="hybridMultilevel"/>
    <w:tmpl w:val="41000AD2"/>
    <w:lvl w:ilvl="0" w:tplc="300A0001">
      <w:start w:val="1"/>
      <w:numFmt w:val="bullet"/>
      <w:lvlText w:val=""/>
      <w:lvlJc w:val="left"/>
      <w:pPr>
        <w:ind w:left="1060" w:hanging="360"/>
      </w:pPr>
      <w:rPr>
        <w:rFonts w:ascii="Symbol" w:hAnsi="Symbol" w:hint="default"/>
      </w:rPr>
    </w:lvl>
    <w:lvl w:ilvl="1" w:tplc="300A0003" w:tentative="1">
      <w:start w:val="1"/>
      <w:numFmt w:val="bullet"/>
      <w:lvlText w:val="o"/>
      <w:lvlJc w:val="left"/>
      <w:pPr>
        <w:ind w:left="1780" w:hanging="360"/>
      </w:pPr>
      <w:rPr>
        <w:rFonts w:ascii="Courier New" w:hAnsi="Courier New" w:cs="Courier New" w:hint="default"/>
      </w:rPr>
    </w:lvl>
    <w:lvl w:ilvl="2" w:tplc="300A0005" w:tentative="1">
      <w:start w:val="1"/>
      <w:numFmt w:val="bullet"/>
      <w:lvlText w:val=""/>
      <w:lvlJc w:val="left"/>
      <w:pPr>
        <w:ind w:left="2500" w:hanging="360"/>
      </w:pPr>
      <w:rPr>
        <w:rFonts w:ascii="Wingdings" w:hAnsi="Wingdings" w:hint="default"/>
      </w:rPr>
    </w:lvl>
    <w:lvl w:ilvl="3" w:tplc="300A0001" w:tentative="1">
      <w:start w:val="1"/>
      <w:numFmt w:val="bullet"/>
      <w:lvlText w:val=""/>
      <w:lvlJc w:val="left"/>
      <w:pPr>
        <w:ind w:left="3220" w:hanging="360"/>
      </w:pPr>
      <w:rPr>
        <w:rFonts w:ascii="Symbol" w:hAnsi="Symbol" w:hint="default"/>
      </w:rPr>
    </w:lvl>
    <w:lvl w:ilvl="4" w:tplc="300A0003" w:tentative="1">
      <w:start w:val="1"/>
      <w:numFmt w:val="bullet"/>
      <w:lvlText w:val="o"/>
      <w:lvlJc w:val="left"/>
      <w:pPr>
        <w:ind w:left="3940" w:hanging="360"/>
      </w:pPr>
      <w:rPr>
        <w:rFonts w:ascii="Courier New" w:hAnsi="Courier New" w:cs="Courier New" w:hint="default"/>
      </w:rPr>
    </w:lvl>
    <w:lvl w:ilvl="5" w:tplc="300A0005" w:tentative="1">
      <w:start w:val="1"/>
      <w:numFmt w:val="bullet"/>
      <w:lvlText w:val=""/>
      <w:lvlJc w:val="left"/>
      <w:pPr>
        <w:ind w:left="4660" w:hanging="360"/>
      </w:pPr>
      <w:rPr>
        <w:rFonts w:ascii="Wingdings" w:hAnsi="Wingdings" w:hint="default"/>
      </w:rPr>
    </w:lvl>
    <w:lvl w:ilvl="6" w:tplc="300A0001" w:tentative="1">
      <w:start w:val="1"/>
      <w:numFmt w:val="bullet"/>
      <w:lvlText w:val=""/>
      <w:lvlJc w:val="left"/>
      <w:pPr>
        <w:ind w:left="5380" w:hanging="360"/>
      </w:pPr>
      <w:rPr>
        <w:rFonts w:ascii="Symbol" w:hAnsi="Symbol" w:hint="default"/>
      </w:rPr>
    </w:lvl>
    <w:lvl w:ilvl="7" w:tplc="300A0003" w:tentative="1">
      <w:start w:val="1"/>
      <w:numFmt w:val="bullet"/>
      <w:lvlText w:val="o"/>
      <w:lvlJc w:val="left"/>
      <w:pPr>
        <w:ind w:left="6100" w:hanging="360"/>
      </w:pPr>
      <w:rPr>
        <w:rFonts w:ascii="Courier New" w:hAnsi="Courier New" w:cs="Courier New" w:hint="default"/>
      </w:rPr>
    </w:lvl>
    <w:lvl w:ilvl="8" w:tplc="300A0005" w:tentative="1">
      <w:start w:val="1"/>
      <w:numFmt w:val="bullet"/>
      <w:lvlText w:val=""/>
      <w:lvlJc w:val="left"/>
      <w:pPr>
        <w:ind w:left="6820" w:hanging="360"/>
      </w:pPr>
      <w:rPr>
        <w:rFonts w:ascii="Wingdings" w:hAnsi="Wingdings" w:hint="default"/>
      </w:rPr>
    </w:lvl>
  </w:abstractNum>
  <w:abstractNum w:abstractNumId="10" w15:restartNumberingAfterBreak="0">
    <w:nsid w:val="3C7F0FBE"/>
    <w:multiLevelType w:val="multilevel"/>
    <w:tmpl w:val="493295F2"/>
    <w:lvl w:ilvl="0">
      <w:start w:val="1"/>
      <w:numFmt w:val="decimal"/>
      <w:lvlText w:val="%1."/>
      <w:lvlJc w:val="left"/>
      <w:pPr>
        <w:ind w:left="426" w:hanging="360"/>
      </w:pPr>
      <w:rPr>
        <w:rFonts w:hint="default"/>
      </w:rPr>
    </w:lvl>
    <w:lvl w:ilvl="1">
      <w:start w:val="1"/>
      <w:numFmt w:val="decimal"/>
      <w:lvlText w:val="%1.%2."/>
      <w:lvlJc w:val="left"/>
      <w:pPr>
        <w:ind w:left="858" w:hanging="432"/>
      </w:pPr>
      <w:rPr>
        <w:rFonts w:hint="default"/>
      </w:rPr>
    </w:lvl>
    <w:lvl w:ilvl="2">
      <w:start w:val="1"/>
      <w:numFmt w:val="decimal"/>
      <w:lvlText w:val="%1.%2.%3."/>
      <w:lvlJc w:val="left"/>
      <w:pPr>
        <w:ind w:left="1290" w:hanging="504"/>
      </w:pPr>
      <w:rPr>
        <w:rFonts w:hint="default"/>
      </w:rPr>
    </w:lvl>
    <w:lvl w:ilvl="3">
      <w:start w:val="1"/>
      <w:numFmt w:val="decimal"/>
      <w:lvlText w:val="%1.%2.%3.%4."/>
      <w:lvlJc w:val="left"/>
      <w:pPr>
        <w:ind w:left="1794" w:hanging="648"/>
      </w:pPr>
      <w:rPr>
        <w:rFonts w:hint="default"/>
      </w:rPr>
    </w:lvl>
    <w:lvl w:ilvl="4">
      <w:start w:val="1"/>
      <w:numFmt w:val="decimal"/>
      <w:lvlText w:val="%1.%2.%3.%4.%5."/>
      <w:lvlJc w:val="left"/>
      <w:pPr>
        <w:ind w:left="2298" w:hanging="792"/>
      </w:pPr>
      <w:rPr>
        <w:rFonts w:hint="default"/>
      </w:rPr>
    </w:lvl>
    <w:lvl w:ilvl="5">
      <w:start w:val="1"/>
      <w:numFmt w:val="decimal"/>
      <w:lvlText w:val="%1.%2.%3.%4.%5.%6."/>
      <w:lvlJc w:val="left"/>
      <w:pPr>
        <w:ind w:left="2802" w:hanging="936"/>
      </w:pPr>
      <w:rPr>
        <w:rFonts w:hint="default"/>
      </w:rPr>
    </w:lvl>
    <w:lvl w:ilvl="6">
      <w:start w:val="1"/>
      <w:numFmt w:val="decimal"/>
      <w:lvlText w:val="%1.%2.%3.%4.%5.%6.%7."/>
      <w:lvlJc w:val="left"/>
      <w:pPr>
        <w:ind w:left="3306" w:hanging="1080"/>
      </w:pPr>
      <w:rPr>
        <w:rFonts w:hint="default"/>
      </w:rPr>
    </w:lvl>
    <w:lvl w:ilvl="7">
      <w:start w:val="1"/>
      <w:numFmt w:val="decimal"/>
      <w:lvlText w:val="%1.%2.%3.%4.%5.%6.%7.%8."/>
      <w:lvlJc w:val="left"/>
      <w:pPr>
        <w:ind w:left="3810" w:hanging="1224"/>
      </w:pPr>
      <w:rPr>
        <w:rFonts w:hint="default"/>
      </w:rPr>
    </w:lvl>
    <w:lvl w:ilvl="8">
      <w:start w:val="1"/>
      <w:numFmt w:val="decimal"/>
      <w:lvlText w:val="%1.%2.%3.%4.%5.%6.%7.%8.%9."/>
      <w:lvlJc w:val="left"/>
      <w:pPr>
        <w:ind w:left="4386" w:hanging="1440"/>
      </w:pPr>
      <w:rPr>
        <w:rFonts w:hint="default"/>
      </w:rPr>
    </w:lvl>
  </w:abstractNum>
  <w:abstractNum w:abstractNumId="11" w15:restartNumberingAfterBreak="0">
    <w:nsid w:val="3D2F66DB"/>
    <w:multiLevelType w:val="multilevel"/>
    <w:tmpl w:val="493295F2"/>
    <w:lvl w:ilvl="0">
      <w:start w:val="1"/>
      <w:numFmt w:val="decimal"/>
      <w:lvlText w:val="%1."/>
      <w:lvlJc w:val="left"/>
      <w:pPr>
        <w:ind w:left="700" w:hanging="360"/>
      </w:pPr>
      <w:rPr>
        <w:rFonts w:hint="default"/>
      </w:rPr>
    </w:lvl>
    <w:lvl w:ilvl="1">
      <w:start w:val="1"/>
      <w:numFmt w:val="decimal"/>
      <w:lvlText w:val="%1.%2."/>
      <w:lvlJc w:val="left"/>
      <w:pPr>
        <w:ind w:left="1132" w:hanging="432"/>
      </w:pPr>
      <w:rPr>
        <w:rFonts w:hint="default"/>
      </w:rPr>
    </w:lvl>
    <w:lvl w:ilvl="2">
      <w:start w:val="1"/>
      <w:numFmt w:val="decimal"/>
      <w:lvlText w:val="%1.%2.%3."/>
      <w:lvlJc w:val="left"/>
      <w:pPr>
        <w:ind w:left="1564" w:hanging="504"/>
      </w:pPr>
      <w:rPr>
        <w:rFonts w:hint="default"/>
      </w:rPr>
    </w:lvl>
    <w:lvl w:ilvl="3">
      <w:start w:val="1"/>
      <w:numFmt w:val="decimal"/>
      <w:lvlText w:val="%1.%2.%3.%4."/>
      <w:lvlJc w:val="left"/>
      <w:pPr>
        <w:ind w:left="2068" w:hanging="648"/>
      </w:pPr>
      <w:rPr>
        <w:rFonts w:hint="default"/>
      </w:rPr>
    </w:lvl>
    <w:lvl w:ilvl="4">
      <w:start w:val="1"/>
      <w:numFmt w:val="decimal"/>
      <w:lvlText w:val="%1.%2.%3.%4.%5."/>
      <w:lvlJc w:val="left"/>
      <w:pPr>
        <w:ind w:left="2572" w:hanging="792"/>
      </w:pPr>
      <w:rPr>
        <w:rFonts w:hint="default"/>
      </w:rPr>
    </w:lvl>
    <w:lvl w:ilvl="5">
      <w:start w:val="1"/>
      <w:numFmt w:val="decimal"/>
      <w:lvlText w:val="%1.%2.%3.%4.%5.%6."/>
      <w:lvlJc w:val="left"/>
      <w:pPr>
        <w:ind w:left="3076" w:hanging="936"/>
      </w:pPr>
      <w:rPr>
        <w:rFonts w:hint="default"/>
      </w:rPr>
    </w:lvl>
    <w:lvl w:ilvl="6">
      <w:start w:val="1"/>
      <w:numFmt w:val="decimal"/>
      <w:lvlText w:val="%1.%2.%3.%4.%5.%6.%7."/>
      <w:lvlJc w:val="left"/>
      <w:pPr>
        <w:ind w:left="3580" w:hanging="1080"/>
      </w:pPr>
      <w:rPr>
        <w:rFonts w:hint="default"/>
      </w:rPr>
    </w:lvl>
    <w:lvl w:ilvl="7">
      <w:start w:val="1"/>
      <w:numFmt w:val="decimal"/>
      <w:lvlText w:val="%1.%2.%3.%4.%5.%6.%7.%8."/>
      <w:lvlJc w:val="left"/>
      <w:pPr>
        <w:ind w:left="4084" w:hanging="1224"/>
      </w:pPr>
      <w:rPr>
        <w:rFonts w:hint="default"/>
      </w:rPr>
    </w:lvl>
    <w:lvl w:ilvl="8">
      <w:start w:val="1"/>
      <w:numFmt w:val="decimal"/>
      <w:lvlText w:val="%1.%2.%3.%4.%5.%6.%7.%8.%9."/>
      <w:lvlJc w:val="left"/>
      <w:pPr>
        <w:ind w:left="4660" w:hanging="1440"/>
      </w:pPr>
      <w:rPr>
        <w:rFonts w:hint="default"/>
      </w:rPr>
    </w:lvl>
  </w:abstractNum>
  <w:abstractNum w:abstractNumId="12" w15:restartNumberingAfterBreak="0">
    <w:nsid w:val="3EE35884"/>
    <w:multiLevelType w:val="hybridMultilevel"/>
    <w:tmpl w:val="12BE50AA"/>
    <w:lvl w:ilvl="0" w:tplc="300A000F">
      <w:start w:val="1"/>
      <w:numFmt w:val="decimal"/>
      <w:lvlText w:val="%1."/>
      <w:lvlJc w:val="left"/>
      <w:pPr>
        <w:ind w:left="1004" w:hanging="360"/>
      </w:pPr>
    </w:lvl>
    <w:lvl w:ilvl="1" w:tplc="300A0019" w:tentative="1">
      <w:start w:val="1"/>
      <w:numFmt w:val="lowerLetter"/>
      <w:lvlText w:val="%2."/>
      <w:lvlJc w:val="left"/>
      <w:pPr>
        <w:ind w:left="1724" w:hanging="360"/>
      </w:pPr>
    </w:lvl>
    <w:lvl w:ilvl="2" w:tplc="300A001B" w:tentative="1">
      <w:start w:val="1"/>
      <w:numFmt w:val="lowerRoman"/>
      <w:lvlText w:val="%3."/>
      <w:lvlJc w:val="right"/>
      <w:pPr>
        <w:ind w:left="2444" w:hanging="180"/>
      </w:pPr>
    </w:lvl>
    <w:lvl w:ilvl="3" w:tplc="300A000F" w:tentative="1">
      <w:start w:val="1"/>
      <w:numFmt w:val="decimal"/>
      <w:lvlText w:val="%4."/>
      <w:lvlJc w:val="left"/>
      <w:pPr>
        <w:ind w:left="3164" w:hanging="360"/>
      </w:pPr>
    </w:lvl>
    <w:lvl w:ilvl="4" w:tplc="300A0019" w:tentative="1">
      <w:start w:val="1"/>
      <w:numFmt w:val="lowerLetter"/>
      <w:lvlText w:val="%5."/>
      <w:lvlJc w:val="left"/>
      <w:pPr>
        <w:ind w:left="3884" w:hanging="360"/>
      </w:pPr>
    </w:lvl>
    <w:lvl w:ilvl="5" w:tplc="300A001B" w:tentative="1">
      <w:start w:val="1"/>
      <w:numFmt w:val="lowerRoman"/>
      <w:lvlText w:val="%6."/>
      <w:lvlJc w:val="right"/>
      <w:pPr>
        <w:ind w:left="4604" w:hanging="180"/>
      </w:pPr>
    </w:lvl>
    <w:lvl w:ilvl="6" w:tplc="300A000F" w:tentative="1">
      <w:start w:val="1"/>
      <w:numFmt w:val="decimal"/>
      <w:lvlText w:val="%7."/>
      <w:lvlJc w:val="left"/>
      <w:pPr>
        <w:ind w:left="5324" w:hanging="360"/>
      </w:pPr>
    </w:lvl>
    <w:lvl w:ilvl="7" w:tplc="300A0019" w:tentative="1">
      <w:start w:val="1"/>
      <w:numFmt w:val="lowerLetter"/>
      <w:lvlText w:val="%8."/>
      <w:lvlJc w:val="left"/>
      <w:pPr>
        <w:ind w:left="6044" w:hanging="360"/>
      </w:pPr>
    </w:lvl>
    <w:lvl w:ilvl="8" w:tplc="300A001B" w:tentative="1">
      <w:start w:val="1"/>
      <w:numFmt w:val="lowerRoman"/>
      <w:lvlText w:val="%9."/>
      <w:lvlJc w:val="right"/>
      <w:pPr>
        <w:ind w:left="6764" w:hanging="180"/>
      </w:pPr>
    </w:lvl>
  </w:abstractNum>
  <w:abstractNum w:abstractNumId="13" w15:restartNumberingAfterBreak="0">
    <w:nsid w:val="4C076E6F"/>
    <w:multiLevelType w:val="hybridMultilevel"/>
    <w:tmpl w:val="D0587C12"/>
    <w:lvl w:ilvl="0" w:tplc="300A0001">
      <w:start w:val="1"/>
      <w:numFmt w:val="bullet"/>
      <w:lvlText w:val=""/>
      <w:lvlJc w:val="left"/>
      <w:pPr>
        <w:ind w:left="1060" w:hanging="360"/>
      </w:pPr>
      <w:rPr>
        <w:rFonts w:ascii="Symbol" w:hAnsi="Symbol" w:hint="default"/>
      </w:rPr>
    </w:lvl>
    <w:lvl w:ilvl="1" w:tplc="300A0003" w:tentative="1">
      <w:start w:val="1"/>
      <w:numFmt w:val="bullet"/>
      <w:lvlText w:val="o"/>
      <w:lvlJc w:val="left"/>
      <w:pPr>
        <w:ind w:left="1780" w:hanging="360"/>
      </w:pPr>
      <w:rPr>
        <w:rFonts w:ascii="Courier New" w:hAnsi="Courier New" w:cs="Courier New" w:hint="default"/>
      </w:rPr>
    </w:lvl>
    <w:lvl w:ilvl="2" w:tplc="300A0005" w:tentative="1">
      <w:start w:val="1"/>
      <w:numFmt w:val="bullet"/>
      <w:lvlText w:val=""/>
      <w:lvlJc w:val="left"/>
      <w:pPr>
        <w:ind w:left="2500" w:hanging="360"/>
      </w:pPr>
      <w:rPr>
        <w:rFonts w:ascii="Wingdings" w:hAnsi="Wingdings" w:hint="default"/>
      </w:rPr>
    </w:lvl>
    <w:lvl w:ilvl="3" w:tplc="300A0001" w:tentative="1">
      <w:start w:val="1"/>
      <w:numFmt w:val="bullet"/>
      <w:lvlText w:val=""/>
      <w:lvlJc w:val="left"/>
      <w:pPr>
        <w:ind w:left="3220" w:hanging="360"/>
      </w:pPr>
      <w:rPr>
        <w:rFonts w:ascii="Symbol" w:hAnsi="Symbol" w:hint="default"/>
      </w:rPr>
    </w:lvl>
    <w:lvl w:ilvl="4" w:tplc="300A0003" w:tentative="1">
      <w:start w:val="1"/>
      <w:numFmt w:val="bullet"/>
      <w:lvlText w:val="o"/>
      <w:lvlJc w:val="left"/>
      <w:pPr>
        <w:ind w:left="3940" w:hanging="360"/>
      </w:pPr>
      <w:rPr>
        <w:rFonts w:ascii="Courier New" w:hAnsi="Courier New" w:cs="Courier New" w:hint="default"/>
      </w:rPr>
    </w:lvl>
    <w:lvl w:ilvl="5" w:tplc="300A0005" w:tentative="1">
      <w:start w:val="1"/>
      <w:numFmt w:val="bullet"/>
      <w:lvlText w:val=""/>
      <w:lvlJc w:val="left"/>
      <w:pPr>
        <w:ind w:left="4660" w:hanging="360"/>
      </w:pPr>
      <w:rPr>
        <w:rFonts w:ascii="Wingdings" w:hAnsi="Wingdings" w:hint="default"/>
      </w:rPr>
    </w:lvl>
    <w:lvl w:ilvl="6" w:tplc="300A0001" w:tentative="1">
      <w:start w:val="1"/>
      <w:numFmt w:val="bullet"/>
      <w:lvlText w:val=""/>
      <w:lvlJc w:val="left"/>
      <w:pPr>
        <w:ind w:left="5380" w:hanging="360"/>
      </w:pPr>
      <w:rPr>
        <w:rFonts w:ascii="Symbol" w:hAnsi="Symbol" w:hint="default"/>
      </w:rPr>
    </w:lvl>
    <w:lvl w:ilvl="7" w:tplc="300A0003" w:tentative="1">
      <w:start w:val="1"/>
      <w:numFmt w:val="bullet"/>
      <w:lvlText w:val="o"/>
      <w:lvlJc w:val="left"/>
      <w:pPr>
        <w:ind w:left="6100" w:hanging="360"/>
      </w:pPr>
      <w:rPr>
        <w:rFonts w:ascii="Courier New" w:hAnsi="Courier New" w:cs="Courier New" w:hint="default"/>
      </w:rPr>
    </w:lvl>
    <w:lvl w:ilvl="8" w:tplc="300A0005" w:tentative="1">
      <w:start w:val="1"/>
      <w:numFmt w:val="bullet"/>
      <w:lvlText w:val=""/>
      <w:lvlJc w:val="left"/>
      <w:pPr>
        <w:ind w:left="6820" w:hanging="360"/>
      </w:pPr>
      <w:rPr>
        <w:rFonts w:ascii="Wingdings" w:hAnsi="Wingdings" w:hint="default"/>
      </w:rPr>
    </w:lvl>
  </w:abstractNum>
  <w:abstractNum w:abstractNumId="14" w15:restartNumberingAfterBreak="0">
    <w:nsid w:val="4F2752C4"/>
    <w:multiLevelType w:val="multilevel"/>
    <w:tmpl w:val="5802D958"/>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32C16CC"/>
    <w:multiLevelType w:val="hybridMultilevel"/>
    <w:tmpl w:val="8AA4519C"/>
    <w:lvl w:ilvl="0" w:tplc="300A0001">
      <w:start w:val="1"/>
      <w:numFmt w:val="bullet"/>
      <w:lvlText w:val=""/>
      <w:lvlJc w:val="left"/>
      <w:pPr>
        <w:ind w:left="1060" w:hanging="360"/>
      </w:pPr>
      <w:rPr>
        <w:rFonts w:ascii="Symbol" w:hAnsi="Symbol" w:hint="default"/>
      </w:rPr>
    </w:lvl>
    <w:lvl w:ilvl="1" w:tplc="300A0003" w:tentative="1">
      <w:start w:val="1"/>
      <w:numFmt w:val="bullet"/>
      <w:lvlText w:val="o"/>
      <w:lvlJc w:val="left"/>
      <w:pPr>
        <w:ind w:left="1780" w:hanging="360"/>
      </w:pPr>
      <w:rPr>
        <w:rFonts w:ascii="Courier New" w:hAnsi="Courier New" w:cs="Courier New" w:hint="default"/>
      </w:rPr>
    </w:lvl>
    <w:lvl w:ilvl="2" w:tplc="300A0005" w:tentative="1">
      <w:start w:val="1"/>
      <w:numFmt w:val="bullet"/>
      <w:lvlText w:val=""/>
      <w:lvlJc w:val="left"/>
      <w:pPr>
        <w:ind w:left="2500" w:hanging="360"/>
      </w:pPr>
      <w:rPr>
        <w:rFonts w:ascii="Wingdings" w:hAnsi="Wingdings" w:hint="default"/>
      </w:rPr>
    </w:lvl>
    <w:lvl w:ilvl="3" w:tplc="300A0001" w:tentative="1">
      <w:start w:val="1"/>
      <w:numFmt w:val="bullet"/>
      <w:lvlText w:val=""/>
      <w:lvlJc w:val="left"/>
      <w:pPr>
        <w:ind w:left="3220" w:hanging="360"/>
      </w:pPr>
      <w:rPr>
        <w:rFonts w:ascii="Symbol" w:hAnsi="Symbol" w:hint="default"/>
      </w:rPr>
    </w:lvl>
    <w:lvl w:ilvl="4" w:tplc="300A0003" w:tentative="1">
      <w:start w:val="1"/>
      <w:numFmt w:val="bullet"/>
      <w:lvlText w:val="o"/>
      <w:lvlJc w:val="left"/>
      <w:pPr>
        <w:ind w:left="3940" w:hanging="360"/>
      </w:pPr>
      <w:rPr>
        <w:rFonts w:ascii="Courier New" w:hAnsi="Courier New" w:cs="Courier New" w:hint="default"/>
      </w:rPr>
    </w:lvl>
    <w:lvl w:ilvl="5" w:tplc="300A0005" w:tentative="1">
      <w:start w:val="1"/>
      <w:numFmt w:val="bullet"/>
      <w:lvlText w:val=""/>
      <w:lvlJc w:val="left"/>
      <w:pPr>
        <w:ind w:left="4660" w:hanging="360"/>
      </w:pPr>
      <w:rPr>
        <w:rFonts w:ascii="Wingdings" w:hAnsi="Wingdings" w:hint="default"/>
      </w:rPr>
    </w:lvl>
    <w:lvl w:ilvl="6" w:tplc="300A0001" w:tentative="1">
      <w:start w:val="1"/>
      <w:numFmt w:val="bullet"/>
      <w:lvlText w:val=""/>
      <w:lvlJc w:val="left"/>
      <w:pPr>
        <w:ind w:left="5380" w:hanging="360"/>
      </w:pPr>
      <w:rPr>
        <w:rFonts w:ascii="Symbol" w:hAnsi="Symbol" w:hint="default"/>
      </w:rPr>
    </w:lvl>
    <w:lvl w:ilvl="7" w:tplc="300A0003" w:tentative="1">
      <w:start w:val="1"/>
      <w:numFmt w:val="bullet"/>
      <w:lvlText w:val="o"/>
      <w:lvlJc w:val="left"/>
      <w:pPr>
        <w:ind w:left="6100" w:hanging="360"/>
      </w:pPr>
      <w:rPr>
        <w:rFonts w:ascii="Courier New" w:hAnsi="Courier New" w:cs="Courier New" w:hint="default"/>
      </w:rPr>
    </w:lvl>
    <w:lvl w:ilvl="8" w:tplc="300A0005" w:tentative="1">
      <w:start w:val="1"/>
      <w:numFmt w:val="bullet"/>
      <w:lvlText w:val=""/>
      <w:lvlJc w:val="left"/>
      <w:pPr>
        <w:ind w:left="6820" w:hanging="360"/>
      </w:pPr>
      <w:rPr>
        <w:rFonts w:ascii="Wingdings" w:hAnsi="Wingdings" w:hint="default"/>
      </w:rPr>
    </w:lvl>
  </w:abstractNum>
  <w:abstractNum w:abstractNumId="16" w15:restartNumberingAfterBreak="0">
    <w:nsid w:val="588243A3"/>
    <w:multiLevelType w:val="hybridMultilevel"/>
    <w:tmpl w:val="167845D6"/>
    <w:lvl w:ilvl="0" w:tplc="300A0001">
      <w:start w:val="1"/>
      <w:numFmt w:val="bullet"/>
      <w:lvlText w:val=""/>
      <w:lvlJc w:val="left"/>
      <w:pPr>
        <w:ind w:left="1060" w:hanging="360"/>
      </w:pPr>
      <w:rPr>
        <w:rFonts w:ascii="Symbol" w:hAnsi="Symbol" w:hint="default"/>
      </w:rPr>
    </w:lvl>
    <w:lvl w:ilvl="1" w:tplc="300A0003" w:tentative="1">
      <w:start w:val="1"/>
      <w:numFmt w:val="bullet"/>
      <w:lvlText w:val="o"/>
      <w:lvlJc w:val="left"/>
      <w:pPr>
        <w:ind w:left="1780" w:hanging="360"/>
      </w:pPr>
      <w:rPr>
        <w:rFonts w:ascii="Courier New" w:hAnsi="Courier New" w:cs="Courier New" w:hint="default"/>
      </w:rPr>
    </w:lvl>
    <w:lvl w:ilvl="2" w:tplc="300A0005" w:tentative="1">
      <w:start w:val="1"/>
      <w:numFmt w:val="bullet"/>
      <w:lvlText w:val=""/>
      <w:lvlJc w:val="left"/>
      <w:pPr>
        <w:ind w:left="2500" w:hanging="360"/>
      </w:pPr>
      <w:rPr>
        <w:rFonts w:ascii="Wingdings" w:hAnsi="Wingdings" w:hint="default"/>
      </w:rPr>
    </w:lvl>
    <w:lvl w:ilvl="3" w:tplc="300A0001" w:tentative="1">
      <w:start w:val="1"/>
      <w:numFmt w:val="bullet"/>
      <w:lvlText w:val=""/>
      <w:lvlJc w:val="left"/>
      <w:pPr>
        <w:ind w:left="3220" w:hanging="360"/>
      </w:pPr>
      <w:rPr>
        <w:rFonts w:ascii="Symbol" w:hAnsi="Symbol" w:hint="default"/>
      </w:rPr>
    </w:lvl>
    <w:lvl w:ilvl="4" w:tplc="300A0003" w:tentative="1">
      <w:start w:val="1"/>
      <w:numFmt w:val="bullet"/>
      <w:lvlText w:val="o"/>
      <w:lvlJc w:val="left"/>
      <w:pPr>
        <w:ind w:left="3940" w:hanging="360"/>
      </w:pPr>
      <w:rPr>
        <w:rFonts w:ascii="Courier New" w:hAnsi="Courier New" w:cs="Courier New" w:hint="default"/>
      </w:rPr>
    </w:lvl>
    <w:lvl w:ilvl="5" w:tplc="300A0005" w:tentative="1">
      <w:start w:val="1"/>
      <w:numFmt w:val="bullet"/>
      <w:lvlText w:val=""/>
      <w:lvlJc w:val="left"/>
      <w:pPr>
        <w:ind w:left="4660" w:hanging="360"/>
      </w:pPr>
      <w:rPr>
        <w:rFonts w:ascii="Wingdings" w:hAnsi="Wingdings" w:hint="default"/>
      </w:rPr>
    </w:lvl>
    <w:lvl w:ilvl="6" w:tplc="300A0001" w:tentative="1">
      <w:start w:val="1"/>
      <w:numFmt w:val="bullet"/>
      <w:lvlText w:val=""/>
      <w:lvlJc w:val="left"/>
      <w:pPr>
        <w:ind w:left="5380" w:hanging="360"/>
      </w:pPr>
      <w:rPr>
        <w:rFonts w:ascii="Symbol" w:hAnsi="Symbol" w:hint="default"/>
      </w:rPr>
    </w:lvl>
    <w:lvl w:ilvl="7" w:tplc="300A0003" w:tentative="1">
      <w:start w:val="1"/>
      <w:numFmt w:val="bullet"/>
      <w:lvlText w:val="o"/>
      <w:lvlJc w:val="left"/>
      <w:pPr>
        <w:ind w:left="6100" w:hanging="360"/>
      </w:pPr>
      <w:rPr>
        <w:rFonts w:ascii="Courier New" w:hAnsi="Courier New" w:cs="Courier New" w:hint="default"/>
      </w:rPr>
    </w:lvl>
    <w:lvl w:ilvl="8" w:tplc="300A0005" w:tentative="1">
      <w:start w:val="1"/>
      <w:numFmt w:val="bullet"/>
      <w:lvlText w:val=""/>
      <w:lvlJc w:val="left"/>
      <w:pPr>
        <w:ind w:left="6820" w:hanging="360"/>
      </w:pPr>
      <w:rPr>
        <w:rFonts w:ascii="Wingdings" w:hAnsi="Wingdings" w:hint="default"/>
      </w:rPr>
    </w:lvl>
  </w:abstractNum>
  <w:abstractNum w:abstractNumId="17" w15:restartNumberingAfterBreak="0">
    <w:nsid w:val="5EB21578"/>
    <w:multiLevelType w:val="hybridMultilevel"/>
    <w:tmpl w:val="BE44D2D6"/>
    <w:lvl w:ilvl="0" w:tplc="CB96AEEA">
      <w:numFmt w:val="bullet"/>
      <w:lvlText w:val="•"/>
      <w:lvlJc w:val="left"/>
      <w:pPr>
        <w:ind w:left="700" w:hanging="360"/>
      </w:pPr>
      <w:rPr>
        <w:rFonts w:ascii="Times New Roman" w:eastAsiaTheme="minorHAnsi" w:hAnsi="Times New Roman" w:cs="Times New Roman" w:hint="default"/>
      </w:rPr>
    </w:lvl>
    <w:lvl w:ilvl="1" w:tplc="300A0003" w:tentative="1">
      <w:start w:val="1"/>
      <w:numFmt w:val="bullet"/>
      <w:lvlText w:val="o"/>
      <w:lvlJc w:val="left"/>
      <w:pPr>
        <w:ind w:left="1420" w:hanging="360"/>
      </w:pPr>
      <w:rPr>
        <w:rFonts w:ascii="Courier New" w:hAnsi="Courier New" w:cs="Courier New" w:hint="default"/>
      </w:rPr>
    </w:lvl>
    <w:lvl w:ilvl="2" w:tplc="300A0005" w:tentative="1">
      <w:start w:val="1"/>
      <w:numFmt w:val="bullet"/>
      <w:lvlText w:val=""/>
      <w:lvlJc w:val="left"/>
      <w:pPr>
        <w:ind w:left="2140" w:hanging="360"/>
      </w:pPr>
      <w:rPr>
        <w:rFonts w:ascii="Wingdings" w:hAnsi="Wingdings" w:hint="default"/>
      </w:rPr>
    </w:lvl>
    <w:lvl w:ilvl="3" w:tplc="300A0001" w:tentative="1">
      <w:start w:val="1"/>
      <w:numFmt w:val="bullet"/>
      <w:lvlText w:val=""/>
      <w:lvlJc w:val="left"/>
      <w:pPr>
        <w:ind w:left="2860" w:hanging="360"/>
      </w:pPr>
      <w:rPr>
        <w:rFonts w:ascii="Symbol" w:hAnsi="Symbol" w:hint="default"/>
      </w:rPr>
    </w:lvl>
    <w:lvl w:ilvl="4" w:tplc="300A0003" w:tentative="1">
      <w:start w:val="1"/>
      <w:numFmt w:val="bullet"/>
      <w:lvlText w:val="o"/>
      <w:lvlJc w:val="left"/>
      <w:pPr>
        <w:ind w:left="3580" w:hanging="360"/>
      </w:pPr>
      <w:rPr>
        <w:rFonts w:ascii="Courier New" w:hAnsi="Courier New" w:cs="Courier New" w:hint="default"/>
      </w:rPr>
    </w:lvl>
    <w:lvl w:ilvl="5" w:tplc="300A0005" w:tentative="1">
      <w:start w:val="1"/>
      <w:numFmt w:val="bullet"/>
      <w:lvlText w:val=""/>
      <w:lvlJc w:val="left"/>
      <w:pPr>
        <w:ind w:left="4300" w:hanging="360"/>
      </w:pPr>
      <w:rPr>
        <w:rFonts w:ascii="Wingdings" w:hAnsi="Wingdings" w:hint="default"/>
      </w:rPr>
    </w:lvl>
    <w:lvl w:ilvl="6" w:tplc="300A0001" w:tentative="1">
      <w:start w:val="1"/>
      <w:numFmt w:val="bullet"/>
      <w:lvlText w:val=""/>
      <w:lvlJc w:val="left"/>
      <w:pPr>
        <w:ind w:left="5020" w:hanging="360"/>
      </w:pPr>
      <w:rPr>
        <w:rFonts w:ascii="Symbol" w:hAnsi="Symbol" w:hint="default"/>
      </w:rPr>
    </w:lvl>
    <w:lvl w:ilvl="7" w:tplc="300A0003" w:tentative="1">
      <w:start w:val="1"/>
      <w:numFmt w:val="bullet"/>
      <w:lvlText w:val="o"/>
      <w:lvlJc w:val="left"/>
      <w:pPr>
        <w:ind w:left="5740" w:hanging="360"/>
      </w:pPr>
      <w:rPr>
        <w:rFonts w:ascii="Courier New" w:hAnsi="Courier New" w:cs="Courier New" w:hint="default"/>
      </w:rPr>
    </w:lvl>
    <w:lvl w:ilvl="8" w:tplc="300A0005" w:tentative="1">
      <w:start w:val="1"/>
      <w:numFmt w:val="bullet"/>
      <w:lvlText w:val=""/>
      <w:lvlJc w:val="left"/>
      <w:pPr>
        <w:ind w:left="6460" w:hanging="360"/>
      </w:pPr>
      <w:rPr>
        <w:rFonts w:ascii="Wingdings" w:hAnsi="Wingdings" w:hint="default"/>
      </w:rPr>
    </w:lvl>
  </w:abstractNum>
  <w:abstractNum w:abstractNumId="18" w15:restartNumberingAfterBreak="0">
    <w:nsid w:val="5F2F4601"/>
    <w:multiLevelType w:val="multilevel"/>
    <w:tmpl w:val="3BA0BB9A"/>
    <w:lvl w:ilvl="0">
      <w:start w:val="1"/>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AD25940"/>
    <w:multiLevelType w:val="hybridMultilevel"/>
    <w:tmpl w:val="7EF61F0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76556883"/>
    <w:multiLevelType w:val="hybridMultilevel"/>
    <w:tmpl w:val="56A0A0CE"/>
    <w:lvl w:ilvl="0" w:tplc="353452F0">
      <w:start w:val="1"/>
      <w:numFmt w:val="decimal"/>
      <w:lvlText w:val="%1."/>
      <w:lvlJc w:val="left"/>
      <w:pPr>
        <w:ind w:left="927" w:hanging="360"/>
      </w:pPr>
      <w:rPr>
        <w:rFonts w:hint="default"/>
      </w:rPr>
    </w:lvl>
    <w:lvl w:ilvl="1" w:tplc="300A0019" w:tentative="1">
      <w:start w:val="1"/>
      <w:numFmt w:val="lowerLetter"/>
      <w:lvlText w:val="%2."/>
      <w:lvlJc w:val="left"/>
      <w:pPr>
        <w:ind w:left="1647" w:hanging="360"/>
      </w:pPr>
    </w:lvl>
    <w:lvl w:ilvl="2" w:tplc="300A001B" w:tentative="1">
      <w:start w:val="1"/>
      <w:numFmt w:val="lowerRoman"/>
      <w:lvlText w:val="%3."/>
      <w:lvlJc w:val="right"/>
      <w:pPr>
        <w:ind w:left="2367" w:hanging="180"/>
      </w:pPr>
    </w:lvl>
    <w:lvl w:ilvl="3" w:tplc="300A000F" w:tentative="1">
      <w:start w:val="1"/>
      <w:numFmt w:val="decimal"/>
      <w:lvlText w:val="%4."/>
      <w:lvlJc w:val="left"/>
      <w:pPr>
        <w:ind w:left="3087" w:hanging="360"/>
      </w:pPr>
    </w:lvl>
    <w:lvl w:ilvl="4" w:tplc="300A0019" w:tentative="1">
      <w:start w:val="1"/>
      <w:numFmt w:val="lowerLetter"/>
      <w:lvlText w:val="%5."/>
      <w:lvlJc w:val="left"/>
      <w:pPr>
        <w:ind w:left="3807" w:hanging="360"/>
      </w:pPr>
    </w:lvl>
    <w:lvl w:ilvl="5" w:tplc="300A001B" w:tentative="1">
      <w:start w:val="1"/>
      <w:numFmt w:val="lowerRoman"/>
      <w:lvlText w:val="%6."/>
      <w:lvlJc w:val="right"/>
      <w:pPr>
        <w:ind w:left="4527" w:hanging="180"/>
      </w:pPr>
    </w:lvl>
    <w:lvl w:ilvl="6" w:tplc="300A000F" w:tentative="1">
      <w:start w:val="1"/>
      <w:numFmt w:val="decimal"/>
      <w:lvlText w:val="%7."/>
      <w:lvlJc w:val="left"/>
      <w:pPr>
        <w:ind w:left="5247" w:hanging="360"/>
      </w:pPr>
    </w:lvl>
    <w:lvl w:ilvl="7" w:tplc="300A0019" w:tentative="1">
      <w:start w:val="1"/>
      <w:numFmt w:val="lowerLetter"/>
      <w:lvlText w:val="%8."/>
      <w:lvlJc w:val="left"/>
      <w:pPr>
        <w:ind w:left="5967" w:hanging="360"/>
      </w:pPr>
    </w:lvl>
    <w:lvl w:ilvl="8" w:tplc="300A001B" w:tentative="1">
      <w:start w:val="1"/>
      <w:numFmt w:val="lowerRoman"/>
      <w:lvlText w:val="%9."/>
      <w:lvlJc w:val="right"/>
      <w:pPr>
        <w:ind w:left="6687" w:hanging="180"/>
      </w:pPr>
    </w:lvl>
  </w:abstractNum>
  <w:abstractNum w:abstractNumId="21" w15:restartNumberingAfterBreak="0">
    <w:nsid w:val="77F07602"/>
    <w:multiLevelType w:val="hybridMultilevel"/>
    <w:tmpl w:val="F2204928"/>
    <w:lvl w:ilvl="0" w:tplc="6592F9B0">
      <w:start w:val="1"/>
      <w:numFmt w:val="decimal"/>
      <w:lvlText w:val="%1."/>
      <w:lvlJc w:val="left"/>
      <w:pPr>
        <w:ind w:left="984" w:hanging="360"/>
      </w:pPr>
      <w:rPr>
        <w:rFonts w:hint="default"/>
      </w:rPr>
    </w:lvl>
    <w:lvl w:ilvl="1" w:tplc="300A0019" w:tentative="1">
      <w:start w:val="1"/>
      <w:numFmt w:val="lowerLetter"/>
      <w:lvlText w:val="%2."/>
      <w:lvlJc w:val="left"/>
      <w:pPr>
        <w:ind w:left="1780" w:hanging="360"/>
      </w:pPr>
    </w:lvl>
    <w:lvl w:ilvl="2" w:tplc="300A001B" w:tentative="1">
      <w:start w:val="1"/>
      <w:numFmt w:val="lowerRoman"/>
      <w:lvlText w:val="%3."/>
      <w:lvlJc w:val="right"/>
      <w:pPr>
        <w:ind w:left="2500" w:hanging="180"/>
      </w:pPr>
    </w:lvl>
    <w:lvl w:ilvl="3" w:tplc="300A000F" w:tentative="1">
      <w:start w:val="1"/>
      <w:numFmt w:val="decimal"/>
      <w:lvlText w:val="%4."/>
      <w:lvlJc w:val="left"/>
      <w:pPr>
        <w:ind w:left="3220" w:hanging="360"/>
      </w:pPr>
    </w:lvl>
    <w:lvl w:ilvl="4" w:tplc="300A0019" w:tentative="1">
      <w:start w:val="1"/>
      <w:numFmt w:val="lowerLetter"/>
      <w:lvlText w:val="%5."/>
      <w:lvlJc w:val="left"/>
      <w:pPr>
        <w:ind w:left="3940" w:hanging="360"/>
      </w:pPr>
    </w:lvl>
    <w:lvl w:ilvl="5" w:tplc="300A001B" w:tentative="1">
      <w:start w:val="1"/>
      <w:numFmt w:val="lowerRoman"/>
      <w:lvlText w:val="%6."/>
      <w:lvlJc w:val="right"/>
      <w:pPr>
        <w:ind w:left="4660" w:hanging="180"/>
      </w:pPr>
    </w:lvl>
    <w:lvl w:ilvl="6" w:tplc="300A000F" w:tentative="1">
      <w:start w:val="1"/>
      <w:numFmt w:val="decimal"/>
      <w:lvlText w:val="%7."/>
      <w:lvlJc w:val="left"/>
      <w:pPr>
        <w:ind w:left="5380" w:hanging="360"/>
      </w:pPr>
    </w:lvl>
    <w:lvl w:ilvl="7" w:tplc="300A0019" w:tentative="1">
      <w:start w:val="1"/>
      <w:numFmt w:val="lowerLetter"/>
      <w:lvlText w:val="%8."/>
      <w:lvlJc w:val="left"/>
      <w:pPr>
        <w:ind w:left="6100" w:hanging="360"/>
      </w:pPr>
    </w:lvl>
    <w:lvl w:ilvl="8" w:tplc="300A001B" w:tentative="1">
      <w:start w:val="1"/>
      <w:numFmt w:val="lowerRoman"/>
      <w:lvlText w:val="%9."/>
      <w:lvlJc w:val="right"/>
      <w:pPr>
        <w:ind w:left="6820" w:hanging="180"/>
      </w:pPr>
    </w:lvl>
  </w:abstractNum>
  <w:abstractNum w:abstractNumId="22" w15:restartNumberingAfterBreak="0">
    <w:nsid w:val="7AA27C37"/>
    <w:multiLevelType w:val="hybridMultilevel"/>
    <w:tmpl w:val="40F2EECE"/>
    <w:lvl w:ilvl="0" w:tplc="300A0001">
      <w:start w:val="1"/>
      <w:numFmt w:val="bullet"/>
      <w:lvlText w:val=""/>
      <w:lvlJc w:val="left"/>
      <w:pPr>
        <w:ind w:left="700" w:hanging="360"/>
      </w:pPr>
      <w:rPr>
        <w:rFonts w:ascii="Symbol" w:hAnsi="Symbol" w:hint="default"/>
      </w:rPr>
    </w:lvl>
    <w:lvl w:ilvl="1" w:tplc="300A0003" w:tentative="1">
      <w:start w:val="1"/>
      <w:numFmt w:val="bullet"/>
      <w:lvlText w:val="o"/>
      <w:lvlJc w:val="left"/>
      <w:pPr>
        <w:ind w:left="1420" w:hanging="360"/>
      </w:pPr>
      <w:rPr>
        <w:rFonts w:ascii="Courier New" w:hAnsi="Courier New" w:cs="Courier New" w:hint="default"/>
      </w:rPr>
    </w:lvl>
    <w:lvl w:ilvl="2" w:tplc="300A0005" w:tentative="1">
      <w:start w:val="1"/>
      <w:numFmt w:val="bullet"/>
      <w:lvlText w:val=""/>
      <w:lvlJc w:val="left"/>
      <w:pPr>
        <w:ind w:left="2140" w:hanging="360"/>
      </w:pPr>
      <w:rPr>
        <w:rFonts w:ascii="Wingdings" w:hAnsi="Wingdings" w:hint="default"/>
      </w:rPr>
    </w:lvl>
    <w:lvl w:ilvl="3" w:tplc="300A0001" w:tentative="1">
      <w:start w:val="1"/>
      <w:numFmt w:val="bullet"/>
      <w:lvlText w:val=""/>
      <w:lvlJc w:val="left"/>
      <w:pPr>
        <w:ind w:left="2860" w:hanging="360"/>
      </w:pPr>
      <w:rPr>
        <w:rFonts w:ascii="Symbol" w:hAnsi="Symbol" w:hint="default"/>
      </w:rPr>
    </w:lvl>
    <w:lvl w:ilvl="4" w:tplc="300A0003" w:tentative="1">
      <w:start w:val="1"/>
      <w:numFmt w:val="bullet"/>
      <w:lvlText w:val="o"/>
      <w:lvlJc w:val="left"/>
      <w:pPr>
        <w:ind w:left="3580" w:hanging="360"/>
      </w:pPr>
      <w:rPr>
        <w:rFonts w:ascii="Courier New" w:hAnsi="Courier New" w:cs="Courier New" w:hint="default"/>
      </w:rPr>
    </w:lvl>
    <w:lvl w:ilvl="5" w:tplc="300A0005" w:tentative="1">
      <w:start w:val="1"/>
      <w:numFmt w:val="bullet"/>
      <w:lvlText w:val=""/>
      <w:lvlJc w:val="left"/>
      <w:pPr>
        <w:ind w:left="4300" w:hanging="360"/>
      </w:pPr>
      <w:rPr>
        <w:rFonts w:ascii="Wingdings" w:hAnsi="Wingdings" w:hint="default"/>
      </w:rPr>
    </w:lvl>
    <w:lvl w:ilvl="6" w:tplc="300A0001" w:tentative="1">
      <w:start w:val="1"/>
      <w:numFmt w:val="bullet"/>
      <w:lvlText w:val=""/>
      <w:lvlJc w:val="left"/>
      <w:pPr>
        <w:ind w:left="5020" w:hanging="360"/>
      </w:pPr>
      <w:rPr>
        <w:rFonts w:ascii="Symbol" w:hAnsi="Symbol" w:hint="default"/>
      </w:rPr>
    </w:lvl>
    <w:lvl w:ilvl="7" w:tplc="300A0003" w:tentative="1">
      <w:start w:val="1"/>
      <w:numFmt w:val="bullet"/>
      <w:lvlText w:val="o"/>
      <w:lvlJc w:val="left"/>
      <w:pPr>
        <w:ind w:left="5740" w:hanging="360"/>
      </w:pPr>
      <w:rPr>
        <w:rFonts w:ascii="Courier New" w:hAnsi="Courier New" w:cs="Courier New" w:hint="default"/>
      </w:rPr>
    </w:lvl>
    <w:lvl w:ilvl="8" w:tplc="300A0005" w:tentative="1">
      <w:start w:val="1"/>
      <w:numFmt w:val="bullet"/>
      <w:lvlText w:val=""/>
      <w:lvlJc w:val="left"/>
      <w:pPr>
        <w:ind w:left="6460" w:hanging="360"/>
      </w:pPr>
      <w:rPr>
        <w:rFonts w:ascii="Wingdings" w:hAnsi="Wingdings" w:hint="default"/>
      </w:rPr>
    </w:lvl>
  </w:abstractNum>
  <w:num w:numId="1" w16cid:durableId="1261789979">
    <w:abstractNumId w:val="19"/>
  </w:num>
  <w:num w:numId="2" w16cid:durableId="1834489491">
    <w:abstractNumId w:val="8"/>
  </w:num>
  <w:num w:numId="3" w16cid:durableId="1521116143">
    <w:abstractNumId w:val="1"/>
  </w:num>
  <w:num w:numId="4" w16cid:durableId="281885288">
    <w:abstractNumId w:val="0"/>
  </w:num>
  <w:num w:numId="5" w16cid:durableId="663515841">
    <w:abstractNumId w:val="22"/>
  </w:num>
  <w:num w:numId="6" w16cid:durableId="1383748211">
    <w:abstractNumId w:val="3"/>
  </w:num>
  <w:num w:numId="7" w16cid:durableId="2087265950">
    <w:abstractNumId w:val="15"/>
  </w:num>
  <w:num w:numId="8" w16cid:durableId="387068654">
    <w:abstractNumId w:val="17"/>
  </w:num>
  <w:num w:numId="9" w16cid:durableId="275988534">
    <w:abstractNumId w:val="4"/>
  </w:num>
  <w:num w:numId="10" w16cid:durableId="1706828141">
    <w:abstractNumId w:val="12"/>
  </w:num>
  <w:num w:numId="11" w16cid:durableId="79915242">
    <w:abstractNumId w:val="6"/>
  </w:num>
  <w:num w:numId="12" w16cid:durableId="628821274">
    <w:abstractNumId w:val="21"/>
  </w:num>
  <w:num w:numId="13" w16cid:durableId="1357198722">
    <w:abstractNumId w:val="2"/>
  </w:num>
  <w:num w:numId="14" w16cid:durableId="1189443401">
    <w:abstractNumId w:val="5"/>
  </w:num>
  <w:num w:numId="15" w16cid:durableId="1132676051">
    <w:abstractNumId w:val="10"/>
  </w:num>
  <w:num w:numId="16" w16cid:durableId="578368888">
    <w:abstractNumId w:val="11"/>
  </w:num>
  <w:num w:numId="17" w16cid:durableId="121191594">
    <w:abstractNumId w:val="7"/>
  </w:num>
  <w:num w:numId="18" w16cid:durableId="939679277">
    <w:abstractNumId w:val="14"/>
  </w:num>
  <w:num w:numId="19" w16cid:durableId="1570457050">
    <w:abstractNumId w:val="18"/>
  </w:num>
  <w:num w:numId="20" w16cid:durableId="1802190093">
    <w:abstractNumId w:val="20"/>
  </w:num>
  <w:num w:numId="21" w16cid:durableId="621303435">
    <w:abstractNumId w:val="16"/>
  </w:num>
  <w:num w:numId="22" w16cid:durableId="1147935296">
    <w:abstractNumId w:val="13"/>
  </w:num>
  <w:num w:numId="23" w16cid:durableId="104335996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haron Palomo">
    <w15:presenceInfo w15:providerId="Windows Live" w15:userId="abdcfe4ff2a319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08"/>
  <w:hyphenationZone w:val="425"/>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1442"/>
    <w:rsid w:val="0000146B"/>
    <w:rsid w:val="00001CA2"/>
    <w:rsid w:val="00005D7E"/>
    <w:rsid w:val="000171FA"/>
    <w:rsid w:val="0003073C"/>
    <w:rsid w:val="00034471"/>
    <w:rsid w:val="0004698B"/>
    <w:rsid w:val="000475BA"/>
    <w:rsid w:val="00047DAC"/>
    <w:rsid w:val="00060653"/>
    <w:rsid w:val="00060A09"/>
    <w:rsid w:val="00061B89"/>
    <w:rsid w:val="000630DB"/>
    <w:rsid w:val="0006745F"/>
    <w:rsid w:val="0007053F"/>
    <w:rsid w:val="00072148"/>
    <w:rsid w:val="000741C3"/>
    <w:rsid w:val="00076DF8"/>
    <w:rsid w:val="00082954"/>
    <w:rsid w:val="00094099"/>
    <w:rsid w:val="00094748"/>
    <w:rsid w:val="00097984"/>
    <w:rsid w:val="000A3DAE"/>
    <w:rsid w:val="000A66AC"/>
    <w:rsid w:val="000A6F01"/>
    <w:rsid w:val="000A7006"/>
    <w:rsid w:val="000B4778"/>
    <w:rsid w:val="000C0F57"/>
    <w:rsid w:val="000C1A7C"/>
    <w:rsid w:val="000C1F3E"/>
    <w:rsid w:val="000C3E4D"/>
    <w:rsid w:val="000C6D17"/>
    <w:rsid w:val="000D3069"/>
    <w:rsid w:val="000D5391"/>
    <w:rsid w:val="000E1F9A"/>
    <w:rsid w:val="000E484F"/>
    <w:rsid w:val="000E69DF"/>
    <w:rsid w:val="000E7982"/>
    <w:rsid w:val="000F3A4A"/>
    <w:rsid w:val="00102473"/>
    <w:rsid w:val="001031D9"/>
    <w:rsid w:val="0010345E"/>
    <w:rsid w:val="0010570E"/>
    <w:rsid w:val="00105CF1"/>
    <w:rsid w:val="00110438"/>
    <w:rsid w:val="0011360E"/>
    <w:rsid w:val="00114BF0"/>
    <w:rsid w:val="0011595F"/>
    <w:rsid w:val="00125618"/>
    <w:rsid w:val="00140195"/>
    <w:rsid w:val="001420B7"/>
    <w:rsid w:val="0016083A"/>
    <w:rsid w:val="00163242"/>
    <w:rsid w:val="00181E4D"/>
    <w:rsid w:val="001822A6"/>
    <w:rsid w:val="00193973"/>
    <w:rsid w:val="00197A13"/>
    <w:rsid w:val="001A431E"/>
    <w:rsid w:val="001A5F89"/>
    <w:rsid w:val="001B313F"/>
    <w:rsid w:val="001C37B9"/>
    <w:rsid w:val="001C5160"/>
    <w:rsid w:val="001C603E"/>
    <w:rsid w:val="001D4A33"/>
    <w:rsid w:val="001D541C"/>
    <w:rsid w:val="001D7413"/>
    <w:rsid w:val="001E061A"/>
    <w:rsid w:val="001E38FA"/>
    <w:rsid w:val="001E5652"/>
    <w:rsid w:val="001F13A5"/>
    <w:rsid w:val="00200A20"/>
    <w:rsid w:val="00223419"/>
    <w:rsid w:val="00224CA8"/>
    <w:rsid w:val="00233681"/>
    <w:rsid w:val="00234630"/>
    <w:rsid w:val="002374DC"/>
    <w:rsid w:val="00237915"/>
    <w:rsid w:val="00242185"/>
    <w:rsid w:val="00243565"/>
    <w:rsid w:val="00245FA3"/>
    <w:rsid w:val="00250FF2"/>
    <w:rsid w:val="00251059"/>
    <w:rsid w:val="00257F74"/>
    <w:rsid w:val="002606A6"/>
    <w:rsid w:val="00262CBE"/>
    <w:rsid w:val="0026340F"/>
    <w:rsid w:val="0026465A"/>
    <w:rsid w:val="002657BC"/>
    <w:rsid w:val="002674F4"/>
    <w:rsid w:val="00274D8A"/>
    <w:rsid w:val="0027781D"/>
    <w:rsid w:val="00280B80"/>
    <w:rsid w:val="00285348"/>
    <w:rsid w:val="00295478"/>
    <w:rsid w:val="002A382B"/>
    <w:rsid w:val="002A5F1B"/>
    <w:rsid w:val="002B1E8B"/>
    <w:rsid w:val="002C2F12"/>
    <w:rsid w:val="002D1B49"/>
    <w:rsid w:val="002D1BC4"/>
    <w:rsid w:val="002D2333"/>
    <w:rsid w:val="002D775B"/>
    <w:rsid w:val="002E47E0"/>
    <w:rsid w:val="002E4D6F"/>
    <w:rsid w:val="002F350F"/>
    <w:rsid w:val="0030139E"/>
    <w:rsid w:val="00306BA3"/>
    <w:rsid w:val="00307268"/>
    <w:rsid w:val="00312252"/>
    <w:rsid w:val="00313B67"/>
    <w:rsid w:val="00314933"/>
    <w:rsid w:val="00315FC6"/>
    <w:rsid w:val="00316A99"/>
    <w:rsid w:val="00317629"/>
    <w:rsid w:val="00322472"/>
    <w:rsid w:val="003254B9"/>
    <w:rsid w:val="003336A9"/>
    <w:rsid w:val="003345D9"/>
    <w:rsid w:val="003438AD"/>
    <w:rsid w:val="00351A02"/>
    <w:rsid w:val="00353177"/>
    <w:rsid w:val="003654CE"/>
    <w:rsid w:val="00376469"/>
    <w:rsid w:val="0038244A"/>
    <w:rsid w:val="003843F9"/>
    <w:rsid w:val="00386713"/>
    <w:rsid w:val="00386B43"/>
    <w:rsid w:val="00387992"/>
    <w:rsid w:val="00390F33"/>
    <w:rsid w:val="00393CEA"/>
    <w:rsid w:val="00394ED9"/>
    <w:rsid w:val="0039784E"/>
    <w:rsid w:val="003A22D0"/>
    <w:rsid w:val="003A51B1"/>
    <w:rsid w:val="003A7207"/>
    <w:rsid w:val="003A749B"/>
    <w:rsid w:val="003B2E0E"/>
    <w:rsid w:val="003B3153"/>
    <w:rsid w:val="003B6DAD"/>
    <w:rsid w:val="003B7A2F"/>
    <w:rsid w:val="003C13DA"/>
    <w:rsid w:val="003D2EC1"/>
    <w:rsid w:val="003D5337"/>
    <w:rsid w:val="003E3C25"/>
    <w:rsid w:val="003F0540"/>
    <w:rsid w:val="003F3815"/>
    <w:rsid w:val="003F4D1B"/>
    <w:rsid w:val="003F511A"/>
    <w:rsid w:val="00403E8C"/>
    <w:rsid w:val="0040670D"/>
    <w:rsid w:val="00412045"/>
    <w:rsid w:val="00413396"/>
    <w:rsid w:val="0042250E"/>
    <w:rsid w:val="00436D88"/>
    <w:rsid w:val="00440406"/>
    <w:rsid w:val="004431CC"/>
    <w:rsid w:val="00444C93"/>
    <w:rsid w:val="004455DD"/>
    <w:rsid w:val="00445D4A"/>
    <w:rsid w:val="00447C64"/>
    <w:rsid w:val="00450AA7"/>
    <w:rsid w:val="0045381B"/>
    <w:rsid w:val="00456D41"/>
    <w:rsid w:val="004640FE"/>
    <w:rsid w:val="004644A0"/>
    <w:rsid w:val="004660B6"/>
    <w:rsid w:val="00470C97"/>
    <w:rsid w:val="00473FD1"/>
    <w:rsid w:val="00477F53"/>
    <w:rsid w:val="00480A30"/>
    <w:rsid w:val="00490840"/>
    <w:rsid w:val="00491A41"/>
    <w:rsid w:val="0049413B"/>
    <w:rsid w:val="0049565D"/>
    <w:rsid w:val="00497291"/>
    <w:rsid w:val="004B721D"/>
    <w:rsid w:val="004C024B"/>
    <w:rsid w:val="004C4DBA"/>
    <w:rsid w:val="004C6AA5"/>
    <w:rsid w:val="004D4AD2"/>
    <w:rsid w:val="00503441"/>
    <w:rsid w:val="00506782"/>
    <w:rsid w:val="00512B98"/>
    <w:rsid w:val="00522744"/>
    <w:rsid w:val="00522F5A"/>
    <w:rsid w:val="0052374B"/>
    <w:rsid w:val="00524FDD"/>
    <w:rsid w:val="00525BE3"/>
    <w:rsid w:val="00532F66"/>
    <w:rsid w:val="00533844"/>
    <w:rsid w:val="00533ACD"/>
    <w:rsid w:val="00535021"/>
    <w:rsid w:val="005354C9"/>
    <w:rsid w:val="0054194E"/>
    <w:rsid w:val="005454B0"/>
    <w:rsid w:val="00551A92"/>
    <w:rsid w:val="005549CC"/>
    <w:rsid w:val="005569B3"/>
    <w:rsid w:val="00557006"/>
    <w:rsid w:val="0056107E"/>
    <w:rsid w:val="00562172"/>
    <w:rsid w:val="005635A8"/>
    <w:rsid w:val="00570037"/>
    <w:rsid w:val="00570BDC"/>
    <w:rsid w:val="0057443B"/>
    <w:rsid w:val="00574F3B"/>
    <w:rsid w:val="005767EA"/>
    <w:rsid w:val="005845EE"/>
    <w:rsid w:val="00586DB7"/>
    <w:rsid w:val="005872DA"/>
    <w:rsid w:val="0059511B"/>
    <w:rsid w:val="00595776"/>
    <w:rsid w:val="00596E2B"/>
    <w:rsid w:val="005A54A0"/>
    <w:rsid w:val="005A70F6"/>
    <w:rsid w:val="005B1B56"/>
    <w:rsid w:val="005B3228"/>
    <w:rsid w:val="005B3799"/>
    <w:rsid w:val="005B55DE"/>
    <w:rsid w:val="005B637D"/>
    <w:rsid w:val="005C0428"/>
    <w:rsid w:val="005C2E64"/>
    <w:rsid w:val="005C421E"/>
    <w:rsid w:val="005C4A15"/>
    <w:rsid w:val="005C4BA5"/>
    <w:rsid w:val="005D617C"/>
    <w:rsid w:val="005E087A"/>
    <w:rsid w:val="005E32D3"/>
    <w:rsid w:val="005E7CE9"/>
    <w:rsid w:val="005F097D"/>
    <w:rsid w:val="005F4939"/>
    <w:rsid w:val="00603393"/>
    <w:rsid w:val="00603E6B"/>
    <w:rsid w:val="00605E12"/>
    <w:rsid w:val="00610E42"/>
    <w:rsid w:val="006142DC"/>
    <w:rsid w:val="006178B7"/>
    <w:rsid w:val="0062343E"/>
    <w:rsid w:val="00625220"/>
    <w:rsid w:val="00627F4C"/>
    <w:rsid w:val="0063192D"/>
    <w:rsid w:val="00632EC7"/>
    <w:rsid w:val="00640F89"/>
    <w:rsid w:val="006430C2"/>
    <w:rsid w:val="0065192A"/>
    <w:rsid w:val="00654DAD"/>
    <w:rsid w:val="00662A01"/>
    <w:rsid w:val="00662FB7"/>
    <w:rsid w:val="00686B44"/>
    <w:rsid w:val="00691776"/>
    <w:rsid w:val="006A1BF1"/>
    <w:rsid w:val="006A3574"/>
    <w:rsid w:val="006B0816"/>
    <w:rsid w:val="006B5B3D"/>
    <w:rsid w:val="006B6A10"/>
    <w:rsid w:val="006C7475"/>
    <w:rsid w:val="006D3A5A"/>
    <w:rsid w:val="006E300D"/>
    <w:rsid w:val="006E53C2"/>
    <w:rsid w:val="006F3B29"/>
    <w:rsid w:val="00700B7B"/>
    <w:rsid w:val="0070731C"/>
    <w:rsid w:val="0071394C"/>
    <w:rsid w:val="00713B19"/>
    <w:rsid w:val="007153FF"/>
    <w:rsid w:val="00721B01"/>
    <w:rsid w:val="00723822"/>
    <w:rsid w:val="007318BE"/>
    <w:rsid w:val="00733BEC"/>
    <w:rsid w:val="007361BA"/>
    <w:rsid w:val="00745C8B"/>
    <w:rsid w:val="00750310"/>
    <w:rsid w:val="00750B4E"/>
    <w:rsid w:val="00753363"/>
    <w:rsid w:val="0075731C"/>
    <w:rsid w:val="00764176"/>
    <w:rsid w:val="007702DF"/>
    <w:rsid w:val="00771A53"/>
    <w:rsid w:val="0078119D"/>
    <w:rsid w:val="0078236C"/>
    <w:rsid w:val="007853EE"/>
    <w:rsid w:val="007879A3"/>
    <w:rsid w:val="007910CC"/>
    <w:rsid w:val="0079652B"/>
    <w:rsid w:val="007A104E"/>
    <w:rsid w:val="007A3BD9"/>
    <w:rsid w:val="007A4919"/>
    <w:rsid w:val="007B206F"/>
    <w:rsid w:val="007B3BB9"/>
    <w:rsid w:val="007B5846"/>
    <w:rsid w:val="007C1D52"/>
    <w:rsid w:val="007C21FC"/>
    <w:rsid w:val="007C3CF1"/>
    <w:rsid w:val="007C7D72"/>
    <w:rsid w:val="007D46B4"/>
    <w:rsid w:val="007D7ADE"/>
    <w:rsid w:val="007E3392"/>
    <w:rsid w:val="007E4614"/>
    <w:rsid w:val="007E70E8"/>
    <w:rsid w:val="007E7180"/>
    <w:rsid w:val="007E760F"/>
    <w:rsid w:val="007F0517"/>
    <w:rsid w:val="007F08A6"/>
    <w:rsid w:val="007F1962"/>
    <w:rsid w:val="007F2B19"/>
    <w:rsid w:val="007F5C76"/>
    <w:rsid w:val="007F5CAB"/>
    <w:rsid w:val="008007D7"/>
    <w:rsid w:val="008016F2"/>
    <w:rsid w:val="008061F7"/>
    <w:rsid w:val="00807694"/>
    <w:rsid w:val="00810DC7"/>
    <w:rsid w:val="00815A6D"/>
    <w:rsid w:val="00816187"/>
    <w:rsid w:val="00816553"/>
    <w:rsid w:val="00817724"/>
    <w:rsid w:val="008211FA"/>
    <w:rsid w:val="00830299"/>
    <w:rsid w:val="00832C49"/>
    <w:rsid w:val="00833425"/>
    <w:rsid w:val="00834E76"/>
    <w:rsid w:val="0084221F"/>
    <w:rsid w:val="00847C82"/>
    <w:rsid w:val="008523B4"/>
    <w:rsid w:val="00852CD3"/>
    <w:rsid w:val="0085685C"/>
    <w:rsid w:val="00871C81"/>
    <w:rsid w:val="00875ED3"/>
    <w:rsid w:val="0087674D"/>
    <w:rsid w:val="00880615"/>
    <w:rsid w:val="0088347F"/>
    <w:rsid w:val="00886E90"/>
    <w:rsid w:val="008A2EEF"/>
    <w:rsid w:val="008B3010"/>
    <w:rsid w:val="008B413D"/>
    <w:rsid w:val="008B7052"/>
    <w:rsid w:val="008C125B"/>
    <w:rsid w:val="008C27C3"/>
    <w:rsid w:val="008C43CB"/>
    <w:rsid w:val="008C61FC"/>
    <w:rsid w:val="008C6DAA"/>
    <w:rsid w:val="008D085B"/>
    <w:rsid w:val="008D44C9"/>
    <w:rsid w:val="008D7899"/>
    <w:rsid w:val="008E2B1D"/>
    <w:rsid w:val="008F22E2"/>
    <w:rsid w:val="008F23A1"/>
    <w:rsid w:val="008F453E"/>
    <w:rsid w:val="008F5358"/>
    <w:rsid w:val="00900FC9"/>
    <w:rsid w:val="0091153B"/>
    <w:rsid w:val="00914AE9"/>
    <w:rsid w:val="00916EC6"/>
    <w:rsid w:val="00922E36"/>
    <w:rsid w:val="00927B61"/>
    <w:rsid w:val="00932972"/>
    <w:rsid w:val="00933E85"/>
    <w:rsid w:val="00934002"/>
    <w:rsid w:val="009356A6"/>
    <w:rsid w:val="0093604A"/>
    <w:rsid w:val="0094232E"/>
    <w:rsid w:val="009435BD"/>
    <w:rsid w:val="00945E04"/>
    <w:rsid w:val="00952306"/>
    <w:rsid w:val="0095418B"/>
    <w:rsid w:val="0096164D"/>
    <w:rsid w:val="00975EFA"/>
    <w:rsid w:val="00981F1D"/>
    <w:rsid w:val="00994B6C"/>
    <w:rsid w:val="00996F24"/>
    <w:rsid w:val="0099762E"/>
    <w:rsid w:val="009A1B0B"/>
    <w:rsid w:val="009A29DF"/>
    <w:rsid w:val="009C0D67"/>
    <w:rsid w:val="009C12D6"/>
    <w:rsid w:val="009C1735"/>
    <w:rsid w:val="009C1A3C"/>
    <w:rsid w:val="009C718B"/>
    <w:rsid w:val="009D2C68"/>
    <w:rsid w:val="009D3B13"/>
    <w:rsid w:val="009D4C7F"/>
    <w:rsid w:val="009E0ECA"/>
    <w:rsid w:val="009E4790"/>
    <w:rsid w:val="009E50D5"/>
    <w:rsid w:val="009F1790"/>
    <w:rsid w:val="009F5C42"/>
    <w:rsid w:val="009F6713"/>
    <w:rsid w:val="00A00298"/>
    <w:rsid w:val="00A0167B"/>
    <w:rsid w:val="00A077D2"/>
    <w:rsid w:val="00A1549C"/>
    <w:rsid w:val="00A259F9"/>
    <w:rsid w:val="00A32842"/>
    <w:rsid w:val="00A36E5C"/>
    <w:rsid w:val="00A37642"/>
    <w:rsid w:val="00A41442"/>
    <w:rsid w:val="00A44D7E"/>
    <w:rsid w:val="00A46EF3"/>
    <w:rsid w:val="00A47E22"/>
    <w:rsid w:val="00A5302A"/>
    <w:rsid w:val="00A55E8C"/>
    <w:rsid w:val="00A64BC8"/>
    <w:rsid w:val="00A74F8B"/>
    <w:rsid w:val="00A76E7A"/>
    <w:rsid w:val="00A76F68"/>
    <w:rsid w:val="00A90C0C"/>
    <w:rsid w:val="00AA1F45"/>
    <w:rsid w:val="00AC1767"/>
    <w:rsid w:val="00AC24BA"/>
    <w:rsid w:val="00AD0249"/>
    <w:rsid w:val="00AD2A1A"/>
    <w:rsid w:val="00AD4F43"/>
    <w:rsid w:val="00AE191E"/>
    <w:rsid w:val="00AE2174"/>
    <w:rsid w:val="00AE3706"/>
    <w:rsid w:val="00AE7213"/>
    <w:rsid w:val="00AE7EDB"/>
    <w:rsid w:val="00AF2A5E"/>
    <w:rsid w:val="00AF5080"/>
    <w:rsid w:val="00AF7950"/>
    <w:rsid w:val="00AF7A6A"/>
    <w:rsid w:val="00B034FD"/>
    <w:rsid w:val="00B055FC"/>
    <w:rsid w:val="00B1457F"/>
    <w:rsid w:val="00B30227"/>
    <w:rsid w:val="00B3225C"/>
    <w:rsid w:val="00B331C4"/>
    <w:rsid w:val="00B34895"/>
    <w:rsid w:val="00B401BA"/>
    <w:rsid w:val="00B429D2"/>
    <w:rsid w:val="00B42A81"/>
    <w:rsid w:val="00B448EE"/>
    <w:rsid w:val="00B46A66"/>
    <w:rsid w:val="00B46E08"/>
    <w:rsid w:val="00B52F1F"/>
    <w:rsid w:val="00B5373F"/>
    <w:rsid w:val="00B5622E"/>
    <w:rsid w:val="00B61799"/>
    <w:rsid w:val="00B61CEC"/>
    <w:rsid w:val="00B62BE4"/>
    <w:rsid w:val="00B62EE7"/>
    <w:rsid w:val="00B65319"/>
    <w:rsid w:val="00B7518A"/>
    <w:rsid w:val="00B80328"/>
    <w:rsid w:val="00B80C88"/>
    <w:rsid w:val="00B81652"/>
    <w:rsid w:val="00B84D8A"/>
    <w:rsid w:val="00B93404"/>
    <w:rsid w:val="00B9466E"/>
    <w:rsid w:val="00BA5174"/>
    <w:rsid w:val="00BA5359"/>
    <w:rsid w:val="00BA7122"/>
    <w:rsid w:val="00BB6DB4"/>
    <w:rsid w:val="00BB7328"/>
    <w:rsid w:val="00BC2BE3"/>
    <w:rsid w:val="00BD129C"/>
    <w:rsid w:val="00BD12DC"/>
    <w:rsid w:val="00BD2861"/>
    <w:rsid w:val="00BE0F6A"/>
    <w:rsid w:val="00BE62BB"/>
    <w:rsid w:val="00BE679C"/>
    <w:rsid w:val="00BF4091"/>
    <w:rsid w:val="00BF4825"/>
    <w:rsid w:val="00BF6D6A"/>
    <w:rsid w:val="00C11DA3"/>
    <w:rsid w:val="00C22BE1"/>
    <w:rsid w:val="00C2331D"/>
    <w:rsid w:val="00C26390"/>
    <w:rsid w:val="00C27F91"/>
    <w:rsid w:val="00C3240E"/>
    <w:rsid w:val="00C40839"/>
    <w:rsid w:val="00C41E12"/>
    <w:rsid w:val="00C420D5"/>
    <w:rsid w:val="00C55B5D"/>
    <w:rsid w:val="00C5773E"/>
    <w:rsid w:val="00C637A6"/>
    <w:rsid w:val="00C63BE7"/>
    <w:rsid w:val="00C733C5"/>
    <w:rsid w:val="00C8306B"/>
    <w:rsid w:val="00C9262A"/>
    <w:rsid w:val="00C93519"/>
    <w:rsid w:val="00C944A2"/>
    <w:rsid w:val="00C97C7B"/>
    <w:rsid w:val="00CA2D89"/>
    <w:rsid w:val="00CA35B1"/>
    <w:rsid w:val="00CB7357"/>
    <w:rsid w:val="00CB7EF5"/>
    <w:rsid w:val="00CC69D6"/>
    <w:rsid w:val="00CD0EE0"/>
    <w:rsid w:val="00CD2496"/>
    <w:rsid w:val="00CD2C7E"/>
    <w:rsid w:val="00CE0E5E"/>
    <w:rsid w:val="00CF1243"/>
    <w:rsid w:val="00CF5691"/>
    <w:rsid w:val="00D012EB"/>
    <w:rsid w:val="00D02DD1"/>
    <w:rsid w:val="00D064A5"/>
    <w:rsid w:val="00D210E4"/>
    <w:rsid w:val="00D240A4"/>
    <w:rsid w:val="00D3011B"/>
    <w:rsid w:val="00D459B5"/>
    <w:rsid w:val="00D55338"/>
    <w:rsid w:val="00D57559"/>
    <w:rsid w:val="00D6536C"/>
    <w:rsid w:val="00D70B50"/>
    <w:rsid w:val="00D71EDA"/>
    <w:rsid w:val="00D77145"/>
    <w:rsid w:val="00D8488F"/>
    <w:rsid w:val="00D87286"/>
    <w:rsid w:val="00D90AEA"/>
    <w:rsid w:val="00DA0B4B"/>
    <w:rsid w:val="00DA1CC9"/>
    <w:rsid w:val="00DA5E66"/>
    <w:rsid w:val="00DA7B7B"/>
    <w:rsid w:val="00DB44AC"/>
    <w:rsid w:val="00DB707B"/>
    <w:rsid w:val="00DC259D"/>
    <w:rsid w:val="00DC2E93"/>
    <w:rsid w:val="00DD0467"/>
    <w:rsid w:val="00DD3F9B"/>
    <w:rsid w:val="00DD4EB6"/>
    <w:rsid w:val="00DE2DED"/>
    <w:rsid w:val="00DE7A0F"/>
    <w:rsid w:val="00DF03E1"/>
    <w:rsid w:val="00DF4A8A"/>
    <w:rsid w:val="00E0130C"/>
    <w:rsid w:val="00E02FBD"/>
    <w:rsid w:val="00E07596"/>
    <w:rsid w:val="00E17C26"/>
    <w:rsid w:val="00E20FFC"/>
    <w:rsid w:val="00E2621F"/>
    <w:rsid w:val="00E26FE2"/>
    <w:rsid w:val="00E301DE"/>
    <w:rsid w:val="00E30373"/>
    <w:rsid w:val="00E306C9"/>
    <w:rsid w:val="00E33BAC"/>
    <w:rsid w:val="00E34BB6"/>
    <w:rsid w:val="00E45305"/>
    <w:rsid w:val="00E469B9"/>
    <w:rsid w:val="00E524D8"/>
    <w:rsid w:val="00E552D4"/>
    <w:rsid w:val="00E5652B"/>
    <w:rsid w:val="00E56862"/>
    <w:rsid w:val="00E60374"/>
    <w:rsid w:val="00E64152"/>
    <w:rsid w:val="00E656FF"/>
    <w:rsid w:val="00E65FE1"/>
    <w:rsid w:val="00E7559D"/>
    <w:rsid w:val="00E76722"/>
    <w:rsid w:val="00E76AF5"/>
    <w:rsid w:val="00E81C40"/>
    <w:rsid w:val="00E825AA"/>
    <w:rsid w:val="00E87A3C"/>
    <w:rsid w:val="00E87D17"/>
    <w:rsid w:val="00EA09D2"/>
    <w:rsid w:val="00EA0BC7"/>
    <w:rsid w:val="00EB4539"/>
    <w:rsid w:val="00EB58F9"/>
    <w:rsid w:val="00EB5BE1"/>
    <w:rsid w:val="00EB691C"/>
    <w:rsid w:val="00EC4356"/>
    <w:rsid w:val="00ED5743"/>
    <w:rsid w:val="00ED6806"/>
    <w:rsid w:val="00ED6A22"/>
    <w:rsid w:val="00EE0EAE"/>
    <w:rsid w:val="00EE206B"/>
    <w:rsid w:val="00EE214C"/>
    <w:rsid w:val="00EE6B8F"/>
    <w:rsid w:val="00EF1F7E"/>
    <w:rsid w:val="00EF2756"/>
    <w:rsid w:val="00EF338A"/>
    <w:rsid w:val="00EF7EF1"/>
    <w:rsid w:val="00F00773"/>
    <w:rsid w:val="00F0153B"/>
    <w:rsid w:val="00F046BE"/>
    <w:rsid w:val="00F047DB"/>
    <w:rsid w:val="00F056F1"/>
    <w:rsid w:val="00F073E4"/>
    <w:rsid w:val="00F10CA8"/>
    <w:rsid w:val="00F10E40"/>
    <w:rsid w:val="00F15202"/>
    <w:rsid w:val="00F1701C"/>
    <w:rsid w:val="00F17D7A"/>
    <w:rsid w:val="00F23A32"/>
    <w:rsid w:val="00F240FA"/>
    <w:rsid w:val="00F24289"/>
    <w:rsid w:val="00F25AA8"/>
    <w:rsid w:val="00F3211D"/>
    <w:rsid w:val="00F43D16"/>
    <w:rsid w:val="00F46F5B"/>
    <w:rsid w:val="00F56A5D"/>
    <w:rsid w:val="00F601B7"/>
    <w:rsid w:val="00F6056B"/>
    <w:rsid w:val="00F62BDE"/>
    <w:rsid w:val="00F66302"/>
    <w:rsid w:val="00F66ABF"/>
    <w:rsid w:val="00F80139"/>
    <w:rsid w:val="00F80F66"/>
    <w:rsid w:val="00F81EF1"/>
    <w:rsid w:val="00F91754"/>
    <w:rsid w:val="00F94A4E"/>
    <w:rsid w:val="00F9568E"/>
    <w:rsid w:val="00F9639C"/>
    <w:rsid w:val="00FA0535"/>
    <w:rsid w:val="00FA28BE"/>
    <w:rsid w:val="00FA3423"/>
    <w:rsid w:val="00FA4EDE"/>
    <w:rsid w:val="00FB059D"/>
    <w:rsid w:val="00FB4D2A"/>
    <w:rsid w:val="00FC1CBE"/>
    <w:rsid w:val="00FC2651"/>
    <w:rsid w:val="00FC2AAD"/>
    <w:rsid w:val="00FC4E88"/>
    <w:rsid w:val="00FC738D"/>
    <w:rsid w:val="00FD1D5B"/>
    <w:rsid w:val="00FE08E1"/>
    <w:rsid w:val="00FE366D"/>
    <w:rsid w:val="00FE4BF3"/>
    <w:rsid w:val="00FF0450"/>
    <w:rsid w:val="00FF4EF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66683"/>
  <w15:chartTrackingRefBased/>
  <w15:docId w15:val="{2D251782-DF71-4E53-9B07-AAF260CCA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1776"/>
    <w:pPr>
      <w:spacing w:after="0" w:line="480" w:lineRule="auto"/>
      <w:jc w:val="both"/>
    </w:pPr>
    <w:rPr>
      <w:rFonts w:ascii="Times New Roman" w:hAnsi="Times New Roman"/>
      <w:sz w:val="24"/>
    </w:rPr>
  </w:style>
  <w:style w:type="paragraph" w:styleId="Ttulo1">
    <w:name w:val="heading 1"/>
    <w:basedOn w:val="Normal"/>
    <w:next w:val="Normal"/>
    <w:link w:val="Ttulo1Car"/>
    <w:uiPriority w:val="9"/>
    <w:qFormat/>
    <w:rsid w:val="00852CD3"/>
    <w:pPr>
      <w:keepNext/>
      <w:keepLines/>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852CD3"/>
    <w:pPr>
      <w:keepNext/>
      <w:keepLines/>
      <w:outlineLvl w:val="1"/>
    </w:pPr>
    <w:rPr>
      <w:rFonts w:eastAsiaTheme="majorEastAsia" w:cstheme="majorBidi"/>
      <w:b/>
      <w:color w:val="000000" w:themeColor="text1"/>
      <w:sz w:val="28"/>
      <w:szCs w:val="26"/>
    </w:rPr>
  </w:style>
  <w:style w:type="paragraph" w:styleId="Ttulo3">
    <w:name w:val="heading 3"/>
    <w:basedOn w:val="Normal"/>
    <w:next w:val="Normal"/>
    <w:link w:val="Ttulo3Car"/>
    <w:uiPriority w:val="9"/>
    <w:unhideWhenUsed/>
    <w:qFormat/>
    <w:rsid w:val="00A55E8C"/>
    <w:pPr>
      <w:keepNext/>
      <w:keepLines/>
      <w:spacing w:before="40"/>
      <w:outlineLvl w:val="2"/>
    </w:pPr>
    <w:rPr>
      <w:rFonts w:eastAsiaTheme="majorEastAsia" w:cstheme="majorBidi"/>
      <w:b/>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52CD3"/>
    <w:rPr>
      <w:rFonts w:ascii="Times New Roman" w:eastAsiaTheme="majorEastAsia" w:hAnsi="Times New Roman" w:cstheme="majorBidi"/>
      <w:b/>
      <w:color w:val="000000" w:themeColor="text1"/>
      <w:sz w:val="32"/>
      <w:szCs w:val="32"/>
    </w:rPr>
  </w:style>
  <w:style w:type="character" w:customStyle="1" w:styleId="Ttulo2Car">
    <w:name w:val="Título 2 Car"/>
    <w:basedOn w:val="Fuentedeprrafopredeter"/>
    <w:link w:val="Ttulo2"/>
    <w:uiPriority w:val="9"/>
    <w:rsid w:val="00852CD3"/>
    <w:rPr>
      <w:rFonts w:ascii="Times New Roman" w:eastAsiaTheme="majorEastAsia" w:hAnsi="Times New Roman" w:cstheme="majorBidi"/>
      <w:b/>
      <w:color w:val="000000" w:themeColor="text1"/>
      <w:sz w:val="28"/>
      <w:szCs w:val="26"/>
    </w:rPr>
  </w:style>
  <w:style w:type="character" w:customStyle="1" w:styleId="Ttulo3Car">
    <w:name w:val="Título 3 Car"/>
    <w:basedOn w:val="Fuentedeprrafopredeter"/>
    <w:link w:val="Ttulo3"/>
    <w:uiPriority w:val="9"/>
    <w:rsid w:val="00A55E8C"/>
    <w:rPr>
      <w:rFonts w:ascii="Times New Roman" w:eastAsiaTheme="majorEastAsia" w:hAnsi="Times New Roman" w:cstheme="majorBidi"/>
      <w:b/>
      <w:color w:val="000000" w:themeColor="text1"/>
      <w:sz w:val="24"/>
      <w:szCs w:val="24"/>
    </w:rPr>
  </w:style>
  <w:style w:type="paragraph" w:styleId="Descripcin">
    <w:name w:val="caption"/>
    <w:basedOn w:val="Normal"/>
    <w:next w:val="Normal"/>
    <w:uiPriority w:val="35"/>
    <w:unhideWhenUsed/>
    <w:qFormat/>
    <w:rsid w:val="00A55E8C"/>
    <w:pPr>
      <w:spacing w:after="200" w:line="240" w:lineRule="auto"/>
      <w:jc w:val="center"/>
    </w:pPr>
    <w:rPr>
      <w:b/>
      <w:iCs/>
      <w:color w:val="000000" w:themeColor="text1"/>
      <w:sz w:val="20"/>
      <w:szCs w:val="18"/>
    </w:rPr>
  </w:style>
  <w:style w:type="character" w:customStyle="1" w:styleId="FontStyle95">
    <w:name w:val="Font Style95"/>
    <w:basedOn w:val="Fuentedeprrafopredeter"/>
    <w:uiPriority w:val="99"/>
    <w:rsid w:val="00EA09D2"/>
    <w:rPr>
      <w:rFonts w:ascii="Times New Roman" w:hAnsi="Times New Roman" w:cs="Times New Roman"/>
      <w:b/>
      <w:bCs/>
      <w:sz w:val="22"/>
      <w:szCs w:val="22"/>
    </w:rPr>
  </w:style>
  <w:style w:type="paragraph" w:customStyle="1" w:styleId="Style48">
    <w:name w:val="Style48"/>
    <w:basedOn w:val="Normal"/>
    <w:uiPriority w:val="99"/>
    <w:rsid w:val="00EA09D2"/>
    <w:pPr>
      <w:widowControl w:val="0"/>
      <w:autoSpaceDE w:val="0"/>
      <w:autoSpaceDN w:val="0"/>
      <w:adjustRightInd w:val="0"/>
      <w:spacing w:line="276" w:lineRule="exact"/>
    </w:pPr>
    <w:rPr>
      <w:rFonts w:eastAsiaTheme="minorEastAsia" w:cs="Times New Roman"/>
      <w:szCs w:val="24"/>
      <w:lang w:eastAsia="es-EC"/>
    </w:rPr>
  </w:style>
  <w:style w:type="paragraph" w:customStyle="1" w:styleId="Style50">
    <w:name w:val="Style50"/>
    <w:basedOn w:val="Normal"/>
    <w:uiPriority w:val="99"/>
    <w:rsid w:val="00EA09D2"/>
    <w:pPr>
      <w:widowControl w:val="0"/>
      <w:autoSpaceDE w:val="0"/>
      <w:autoSpaceDN w:val="0"/>
      <w:adjustRightInd w:val="0"/>
      <w:spacing w:line="278" w:lineRule="exact"/>
    </w:pPr>
    <w:rPr>
      <w:rFonts w:eastAsiaTheme="minorEastAsia" w:cs="Times New Roman"/>
      <w:szCs w:val="24"/>
      <w:lang w:eastAsia="es-EC"/>
    </w:rPr>
  </w:style>
  <w:style w:type="character" w:customStyle="1" w:styleId="FontStyle107">
    <w:name w:val="Font Style107"/>
    <w:basedOn w:val="Fuentedeprrafopredeter"/>
    <w:uiPriority w:val="99"/>
    <w:rsid w:val="00EA09D2"/>
    <w:rPr>
      <w:rFonts w:ascii="Times New Roman" w:hAnsi="Times New Roman" w:cs="Times New Roman"/>
      <w:sz w:val="22"/>
      <w:szCs w:val="22"/>
    </w:rPr>
  </w:style>
  <w:style w:type="paragraph" w:styleId="Textodeglobo">
    <w:name w:val="Balloon Text"/>
    <w:basedOn w:val="Normal"/>
    <w:link w:val="TextodegloboCar"/>
    <w:uiPriority w:val="99"/>
    <w:semiHidden/>
    <w:unhideWhenUsed/>
    <w:rsid w:val="00852CD3"/>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52CD3"/>
    <w:rPr>
      <w:rFonts w:ascii="Segoe UI" w:hAnsi="Segoe UI" w:cs="Segoe UI"/>
      <w:sz w:val="18"/>
      <w:szCs w:val="18"/>
    </w:rPr>
  </w:style>
  <w:style w:type="paragraph" w:styleId="Prrafodelista">
    <w:name w:val="List Paragraph"/>
    <w:basedOn w:val="Normal"/>
    <w:uiPriority w:val="34"/>
    <w:qFormat/>
    <w:rsid w:val="00852CD3"/>
    <w:pPr>
      <w:ind w:left="720"/>
      <w:contextualSpacing/>
    </w:pPr>
  </w:style>
  <w:style w:type="paragraph" w:styleId="Encabezado">
    <w:name w:val="header"/>
    <w:basedOn w:val="Normal"/>
    <w:link w:val="EncabezadoCar"/>
    <w:uiPriority w:val="99"/>
    <w:unhideWhenUsed/>
    <w:rsid w:val="00FA28B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A28BE"/>
  </w:style>
  <w:style w:type="paragraph" w:styleId="Piedepgina">
    <w:name w:val="footer"/>
    <w:basedOn w:val="Normal"/>
    <w:link w:val="PiedepginaCar"/>
    <w:uiPriority w:val="99"/>
    <w:unhideWhenUsed/>
    <w:rsid w:val="00FA28B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A28BE"/>
  </w:style>
  <w:style w:type="paragraph" w:styleId="TtuloTDC">
    <w:name w:val="TOC Heading"/>
    <w:basedOn w:val="Ttulo1"/>
    <w:next w:val="Normal"/>
    <w:uiPriority w:val="39"/>
    <w:unhideWhenUsed/>
    <w:qFormat/>
    <w:rsid w:val="00FA28BE"/>
    <w:pPr>
      <w:spacing w:before="240" w:line="259" w:lineRule="auto"/>
      <w:outlineLvl w:val="9"/>
    </w:pPr>
    <w:rPr>
      <w:rFonts w:asciiTheme="majorHAnsi" w:hAnsiTheme="majorHAnsi"/>
      <w:b w:val="0"/>
      <w:color w:val="2E74B5" w:themeColor="accent1" w:themeShade="BF"/>
      <w:lang w:eastAsia="es-EC"/>
    </w:rPr>
  </w:style>
  <w:style w:type="paragraph" w:styleId="TDC1">
    <w:name w:val="toc 1"/>
    <w:basedOn w:val="Normal"/>
    <w:next w:val="Normal"/>
    <w:autoRedefine/>
    <w:uiPriority w:val="39"/>
    <w:unhideWhenUsed/>
    <w:rsid w:val="00B401BA"/>
    <w:pPr>
      <w:spacing w:before="240" w:line="360" w:lineRule="auto"/>
    </w:pPr>
  </w:style>
  <w:style w:type="paragraph" w:styleId="TDC2">
    <w:name w:val="toc 2"/>
    <w:basedOn w:val="Normal"/>
    <w:next w:val="Normal"/>
    <w:autoRedefine/>
    <w:uiPriority w:val="39"/>
    <w:unhideWhenUsed/>
    <w:rsid w:val="00B401BA"/>
    <w:pPr>
      <w:spacing w:line="360" w:lineRule="auto"/>
    </w:pPr>
  </w:style>
  <w:style w:type="paragraph" w:styleId="TDC3">
    <w:name w:val="toc 3"/>
    <w:basedOn w:val="Normal"/>
    <w:next w:val="Normal"/>
    <w:autoRedefine/>
    <w:uiPriority w:val="39"/>
    <w:unhideWhenUsed/>
    <w:rsid w:val="00B401BA"/>
    <w:pPr>
      <w:spacing w:line="360" w:lineRule="auto"/>
    </w:pPr>
  </w:style>
  <w:style w:type="character" w:styleId="Hipervnculo">
    <w:name w:val="Hyperlink"/>
    <w:basedOn w:val="Fuentedeprrafopredeter"/>
    <w:uiPriority w:val="99"/>
    <w:unhideWhenUsed/>
    <w:rsid w:val="00FA28BE"/>
    <w:rPr>
      <w:color w:val="0563C1" w:themeColor="hyperlink"/>
      <w:u w:val="single"/>
    </w:rPr>
  </w:style>
  <w:style w:type="paragraph" w:styleId="Bibliografa">
    <w:name w:val="Bibliography"/>
    <w:basedOn w:val="Normal"/>
    <w:next w:val="Normal"/>
    <w:uiPriority w:val="37"/>
    <w:unhideWhenUsed/>
    <w:rsid w:val="008C61FC"/>
  </w:style>
  <w:style w:type="paragraph" w:styleId="Tabladeilustraciones">
    <w:name w:val="table of figures"/>
    <w:basedOn w:val="Normal"/>
    <w:next w:val="Normal"/>
    <w:uiPriority w:val="99"/>
    <w:unhideWhenUsed/>
    <w:rsid w:val="00B401BA"/>
    <w:pPr>
      <w:spacing w:line="360" w:lineRule="auto"/>
    </w:pPr>
  </w:style>
  <w:style w:type="paragraph" w:customStyle="1" w:styleId="TextoIndependienteconSangraPrimeraLnea">
    <w:name w:val="Texto Independiente con Sangría Primera Línea"/>
    <w:basedOn w:val="Normal"/>
    <w:link w:val="TextoIndependienteconSangraPrimeraLneaCar"/>
    <w:qFormat/>
    <w:rsid w:val="009F1790"/>
    <w:pPr>
      <w:ind w:firstLine="340"/>
    </w:pPr>
  </w:style>
  <w:style w:type="paragraph" w:customStyle="1" w:styleId="Subtemapertenecientealttulodenivel3">
    <w:name w:val="Subtema perteneciente al título de nivel 3"/>
    <w:basedOn w:val="Normal"/>
    <w:link w:val="Subtemapertenecientealttulodenivel3Car"/>
    <w:qFormat/>
    <w:rsid w:val="00662FB7"/>
    <w:pPr>
      <w:jc w:val="left"/>
    </w:pPr>
    <w:rPr>
      <w:rFonts w:cs="Times New Roman"/>
      <w:b/>
      <w:i/>
      <w:szCs w:val="24"/>
    </w:rPr>
  </w:style>
  <w:style w:type="character" w:customStyle="1" w:styleId="TextoIndependienteconSangraPrimeraLneaCar">
    <w:name w:val="Texto Independiente con Sangría Primera Línea Car"/>
    <w:basedOn w:val="Fuentedeprrafopredeter"/>
    <w:link w:val="TextoIndependienteconSangraPrimeraLnea"/>
    <w:rsid w:val="009F1790"/>
    <w:rPr>
      <w:rFonts w:ascii="Times New Roman" w:hAnsi="Times New Roman"/>
      <w:sz w:val="24"/>
    </w:rPr>
  </w:style>
  <w:style w:type="character" w:customStyle="1" w:styleId="Subtemapertenecientealttulodenivel3Car">
    <w:name w:val="Subtema perteneciente al título de nivel 3 Car"/>
    <w:basedOn w:val="Fuentedeprrafopredeter"/>
    <w:link w:val="Subtemapertenecientealttulodenivel3"/>
    <w:rsid w:val="00662FB7"/>
    <w:rPr>
      <w:rFonts w:ascii="Times New Roman" w:hAnsi="Times New Roman" w:cs="Times New Roman"/>
      <w:b/>
      <w:i/>
      <w:sz w:val="24"/>
      <w:szCs w:val="24"/>
    </w:rPr>
  </w:style>
  <w:style w:type="paragraph" w:customStyle="1" w:styleId="Default">
    <w:name w:val="Default"/>
    <w:rsid w:val="00DA1CC9"/>
    <w:pPr>
      <w:autoSpaceDE w:val="0"/>
      <w:autoSpaceDN w:val="0"/>
      <w:adjustRightInd w:val="0"/>
      <w:spacing w:after="0" w:line="240" w:lineRule="auto"/>
    </w:pPr>
    <w:rPr>
      <w:rFonts w:ascii="Arial" w:eastAsiaTheme="minorEastAsia" w:hAnsi="Arial" w:cs="Arial"/>
      <w:color w:val="000000"/>
      <w:sz w:val="24"/>
      <w:szCs w:val="24"/>
      <w:lang w:eastAsia="es-EC"/>
    </w:rPr>
  </w:style>
  <w:style w:type="character" w:styleId="Mencinsinresolver">
    <w:name w:val="Unresolved Mention"/>
    <w:basedOn w:val="Fuentedeprrafopredeter"/>
    <w:uiPriority w:val="99"/>
    <w:semiHidden/>
    <w:unhideWhenUsed/>
    <w:rsid w:val="00E30373"/>
    <w:rPr>
      <w:color w:val="605E5C"/>
      <w:shd w:val="clear" w:color="auto" w:fill="E1DFDD"/>
    </w:rPr>
  </w:style>
  <w:style w:type="character" w:styleId="Hipervnculovisitado">
    <w:name w:val="FollowedHyperlink"/>
    <w:basedOn w:val="Fuentedeprrafopredeter"/>
    <w:uiPriority w:val="99"/>
    <w:semiHidden/>
    <w:unhideWhenUsed/>
    <w:rsid w:val="00E30373"/>
    <w:rPr>
      <w:color w:val="954F72" w:themeColor="followedHyperlink"/>
      <w:u w:val="single"/>
    </w:rPr>
  </w:style>
  <w:style w:type="paragraph" w:styleId="NormalWeb">
    <w:name w:val="Normal (Web)"/>
    <w:basedOn w:val="Normal"/>
    <w:uiPriority w:val="99"/>
    <w:semiHidden/>
    <w:unhideWhenUsed/>
    <w:rsid w:val="004660B6"/>
    <w:pPr>
      <w:spacing w:before="100" w:beforeAutospacing="1" w:after="100" w:afterAutospacing="1" w:line="240" w:lineRule="auto"/>
      <w:jc w:val="left"/>
    </w:pPr>
    <w:rPr>
      <w:rFonts w:eastAsia="Times New Roman" w:cs="Times New Roman"/>
      <w:szCs w:val="24"/>
      <w:lang w:eastAsia="es-EC"/>
    </w:rPr>
  </w:style>
  <w:style w:type="character" w:styleId="Textoennegrita">
    <w:name w:val="Strong"/>
    <w:basedOn w:val="Fuentedeprrafopredeter"/>
    <w:uiPriority w:val="22"/>
    <w:qFormat/>
    <w:rsid w:val="004660B6"/>
    <w:rPr>
      <w:b/>
      <w:bCs/>
    </w:rPr>
  </w:style>
  <w:style w:type="character" w:styleId="Refdecomentario">
    <w:name w:val="annotation reference"/>
    <w:basedOn w:val="Fuentedeprrafopredeter"/>
    <w:uiPriority w:val="99"/>
    <w:semiHidden/>
    <w:unhideWhenUsed/>
    <w:rsid w:val="00306BA3"/>
    <w:rPr>
      <w:sz w:val="16"/>
      <w:szCs w:val="16"/>
    </w:rPr>
  </w:style>
  <w:style w:type="paragraph" w:styleId="Textocomentario">
    <w:name w:val="annotation text"/>
    <w:basedOn w:val="Normal"/>
    <w:link w:val="TextocomentarioCar"/>
    <w:uiPriority w:val="99"/>
    <w:semiHidden/>
    <w:unhideWhenUsed/>
    <w:rsid w:val="00306BA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06BA3"/>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306BA3"/>
    <w:rPr>
      <w:b/>
      <w:bCs/>
    </w:rPr>
  </w:style>
  <w:style w:type="character" w:customStyle="1" w:styleId="AsuntodelcomentarioCar">
    <w:name w:val="Asunto del comentario Car"/>
    <w:basedOn w:val="TextocomentarioCar"/>
    <w:link w:val="Asuntodelcomentario"/>
    <w:uiPriority w:val="99"/>
    <w:semiHidden/>
    <w:rsid w:val="00306BA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4829">
      <w:bodyDiv w:val="1"/>
      <w:marLeft w:val="0"/>
      <w:marRight w:val="0"/>
      <w:marTop w:val="0"/>
      <w:marBottom w:val="0"/>
      <w:divBdr>
        <w:top w:val="none" w:sz="0" w:space="0" w:color="auto"/>
        <w:left w:val="none" w:sz="0" w:space="0" w:color="auto"/>
        <w:bottom w:val="none" w:sz="0" w:space="0" w:color="auto"/>
        <w:right w:val="none" w:sz="0" w:space="0" w:color="auto"/>
      </w:divBdr>
    </w:div>
    <w:div w:id="15082621">
      <w:bodyDiv w:val="1"/>
      <w:marLeft w:val="0"/>
      <w:marRight w:val="0"/>
      <w:marTop w:val="0"/>
      <w:marBottom w:val="0"/>
      <w:divBdr>
        <w:top w:val="none" w:sz="0" w:space="0" w:color="auto"/>
        <w:left w:val="none" w:sz="0" w:space="0" w:color="auto"/>
        <w:bottom w:val="none" w:sz="0" w:space="0" w:color="auto"/>
        <w:right w:val="none" w:sz="0" w:space="0" w:color="auto"/>
      </w:divBdr>
    </w:div>
    <w:div w:id="57213242">
      <w:bodyDiv w:val="1"/>
      <w:marLeft w:val="0"/>
      <w:marRight w:val="0"/>
      <w:marTop w:val="0"/>
      <w:marBottom w:val="0"/>
      <w:divBdr>
        <w:top w:val="none" w:sz="0" w:space="0" w:color="auto"/>
        <w:left w:val="none" w:sz="0" w:space="0" w:color="auto"/>
        <w:bottom w:val="none" w:sz="0" w:space="0" w:color="auto"/>
        <w:right w:val="none" w:sz="0" w:space="0" w:color="auto"/>
      </w:divBdr>
    </w:div>
    <w:div w:id="69929476">
      <w:bodyDiv w:val="1"/>
      <w:marLeft w:val="0"/>
      <w:marRight w:val="0"/>
      <w:marTop w:val="0"/>
      <w:marBottom w:val="0"/>
      <w:divBdr>
        <w:top w:val="none" w:sz="0" w:space="0" w:color="auto"/>
        <w:left w:val="none" w:sz="0" w:space="0" w:color="auto"/>
        <w:bottom w:val="none" w:sz="0" w:space="0" w:color="auto"/>
        <w:right w:val="none" w:sz="0" w:space="0" w:color="auto"/>
      </w:divBdr>
    </w:div>
    <w:div w:id="75244935">
      <w:bodyDiv w:val="1"/>
      <w:marLeft w:val="0"/>
      <w:marRight w:val="0"/>
      <w:marTop w:val="0"/>
      <w:marBottom w:val="0"/>
      <w:divBdr>
        <w:top w:val="none" w:sz="0" w:space="0" w:color="auto"/>
        <w:left w:val="none" w:sz="0" w:space="0" w:color="auto"/>
        <w:bottom w:val="none" w:sz="0" w:space="0" w:color="auto"/>
        <w:right w:val="none" w:sz="0" w:space="0" w:color="auto"/>
      </w:divBdr>
    </w:div>
    <w:div w:id="75520937">
      <w:bodyDiv w:val="1"/>
      <w:marLeft w:val="0"/>
      <w:marRight w:val="0"/>
      <w:marTop w:val="0"/>
      <w:marBottom w:val="0"/>
      <w:divBdr>
        <w:top w:val="none" w:sz="0" w:space="0" w:color="auto"/>
        <w:left w:val="none" w:sz="0" w:space="0" w:color="auto"/>
        <w:bottom w:val="none" w:sz="0" w:space="0" w:color="auto"/>
        <w:right w:val="none" w:sz="0" w:space="0" w:color="auto"/>
      </w:divBdr>
    </w:div>
    <w:div w:id="76447200">
      <w:bodyDiv w:val="1"/>
      <w:marLeft w:val="0"/>
      <w:marRight w:val="0"/>
      <w:marTop w:val="0"/>
      <w:marBottom w:val="0"/>
      <w:divBdr>
        <w:top w:val="none" w:sz="0" w:space="0" w:color="auto"/>
        <w:left w:val="none" w:sz="0" w:space="0" w:color="auto"/>
        <w:bottom w:val="none" w:sz="0" w:space="0" w:color="auto"/>
        <w:right w:val="none" w:sz="0" w:space="0" w:color="auto"/>
      </w:divBdr>
    </w:div>
    <w:div w:id="83887897">
      <w:bodyDiv w:val="1"/>
      <w:marLeft w:val="0"/>
      <w:marRight w:val="0"/>
      <w:marTop w:val="0"/>
      <w:marBottom w:val="0"/>
      <w:divBdr>
        <w:top w:val="none" w:sz="0" w:space="0" w:color="auto"/>
        <w:left w:val="none" w:sz="0" w:space="0" w:color="auto"/>
        <w:bottom w:val="none" w:sz="0" w:space="0" w:color="auto"/>
        <w:right w:val="none" w:sz="0" w:space="0" w:color="auto"/>
      </w:divBdr>
    </w:div>
    <w:div w:id="94639508">
      <w:bodyDiv w:val="1"/>
      <w:marLeft w:val="0"/>
      <w:marRight w:val="0"/>
      <w:marTop w:val="0"/>
      <w:marBottom w:val="0"/>
      <w:divBdr>
        <w:top w:val="none" w:sz="0" w:space="0" w:color="auto"/>
        <w:left w:val="none" w:sz="0" w:space="0" w:color="auto"/>
        <w:bottom w:val="none" w:sz="0" w:space="0" w:color="auto"/>
        <w:right w:val="none" w:sz="0" w:space="0" w:color="auto"/>
      </w:divBdr>
    </w:div>
    <w:div w:id="122386954">
      <w:bodyDiv w:val="1"/>
      <w:marLeft w:val="0"/>
      <w:marRight w:val="0"/>
      <w:marTop w:val="0"/>
      <w:marBottom w:val="0"/>
      <w:divBdr>
        <w:top w:val="none" w:sz="0" w:space="0" w:color="auto"/>
        <w:left w:val="none" w:sz="0" w:space="0" w:color="auto"/>
        <w:bottom w:val="none" w:sz="0" w:space="0" w:color="auto"/>
        <w:right w:val="none" w:sz="0" w:space="0" w:color="auto"/>
      </w:divBdr>
    </w:div>
    <w:div w:id="126096827">
      <w:bodyDiv w:val="1"/>
      <w:marLeft w:val="0"/>
      <w:marRight w:val="0"/>
      <w:marTop w:val="0"/>
      <w:marBottom w:val="0"/>
      <w:divBdr>
        <w:top w:val="none" w:sz="0" w:space="0" w:color="auto"/>
        <w:left w:val="none" w:sz="0" w:space="0" w:color="auto"/>
        <w:bottom w:val="none" w:sz="0" w:space="0" w:color="auto"/>
        <w:right w:val="none" w:sz="0" w:space="0" w:color="auto"/>
      </w:divBdr>
    </w:div>
    <w:div w:id="127404623">
      <w:bodyDiv w:val="1"/>
      <w:marLeft w:val="0"/>
      <w:marRight w:val="0"/>
      <w:marTop w:val="0"/>
      <w:marBottom w:val="0"/>
      <w:divBdr>
        <w:top w:val="none" w:sz="0" w:space="0" w:color="auto"/>
        <w:left w:val="none" w:sz="0" w:space="0" w:color="auto"/>
        <w:bottom w:val="none" w:sz="0" w:space="0" w:color="auto"/>
        <w:right w:val="none" w:sz="0" w:space="0" w:color="auto"/>
      </w:divBdr>
    </w:div>
    <w:div w:id="148832302">
      <w:bodyDiv w:val="1"/>
      <w:marLeft w:val="0"/>
      <w:marRight w:val="0"/>
      <w:marTop w:val="0"/>
      <w:marBottom w:val="0"/>
      <w:divBdr>
        <w:top w:val="none" w:sz="0" w:space="0" w:color="auto"/>
        <w:left w:val="none" w:sz="0" w:space="0" w:color="auto"/>
        <w:bottom w:val="none" w:sz="0" w:space="0" w:color="auto"/>
        <w:right w:val="none" w:sz="0" w:space="0" w:color="auto"/>
      </w:divBdr>
    </w:div>
    <w:div w:id="151410565">
      <w:bodyDiv w:val="1"/>
      <w:marLeft w:val="0"/>
      <w:marRight w:val="0"/>
      <w:marTop w:val="0"/>
      <w:marBottom w:val="0"/>
      <w:divBdr>
        <w:top w:val="none" w:sz="0" w:space="0" w:color="auto"/>
        <w:left w:val="none" w:sz="0" w:space="0" w:color="auto"/>
        <w:bottom w:val="none" w:sz="0" w:space="0" w:color="auto"/>
        <w:right w:val="none" w:sz="0" w:space="0" w:color="auto"/>
      </w:divBdr>
    </w:div>
    <w:div w:id="162937710">
      <w:bodyDiv w:val="1"/>
      <w:marLeft w:val="0"/>
      <w:marRight w:val="0"/>
      <w:marTop w:val="0"/>
      <w:marBottom w:val="0"/>
      <w:divBdr>
        <w:top w:val="none" w:sz="0" w:space="0" w:color="auto"/>
        <w:left w:val="none" w:sz="0" w:space="0" w:color="auto"/>
        <w:bottom w:val="none" w:sz="0" w:space="0" w:color="auto"/>
        <w:right w:val="none" w:sz="0" w:space="0" w:color="auto"/>
      </w:divBdr>
    </w:div>
    <w:div w:id="166556172">
      <w:bodyDiv w:val="1"/>
      <w:marLeft w:val="0"/>
      <w:marRight w:val="0"/>
      <w:marTop w:val="0"/>
      <w:marBottom w:val="0"/>
      <w:divBdr>
        <w:top w:val="none" w:sz="0" w:space="0" w:color="auto"/>
        <w:left w:val="none" w:sz="0" w:space="0" w:color="auto"/>
        <w:bottom w:val="none" w:sz="0" w:space="0" w:color="auto"/>
        <w:right w:val="none" w:sz="0" w:space="0" w:color="auto"/>
      </w:divBdr>
    </w:div>
    <w:div w:id="167643016">
      <w:bodyDiv w:val="1"/>
      <w:marLeft w:val="0"/>
      <w:marRight w:val="0"/>
      <w:marTop w:val="0"/>
      <w:marBottom w:val="0"/>
      <w:divBdr>
        <w:top w:val="none" w:sz="0" w:space="0" w:color="auto"/>
        <w:left w:val="none" w:sz="0" w:space="0" w:color="auto"/>
        <w:bottom w:val="none" w:sz="0" w:space="0" w:color="auto"/>
        <w:right w:val="none" w:sz="0" w:space="0" w:color="auto"/>
      </w:divBdr>
    </w:div>
    <w:div w:id="181751928">
      <w:bodyDiv w:val="1"/>
      <w:marLeft w:val="0"/>
      <w:marRight w:val="0"/>
      <w:marTop w:val="0"/>
      <w:marBottom w:val="0"/>
      <w:divBdr>
        <w:top w:val="none" w:sz="0" w:space="0" w:color="auto"/>
        <w:left w:val="none" w:sz="0" w:space="0" w:color="auto"/>
        <w:bottom w:val="none" w:sz="0" w:space="0" w:color="auto"/>
        <w:right w:val="none" w:sz="0" w:space="0" w:color="auto"/>
      </w:divBdr>
    </w:div>
    <w:div w:id="182862832">
      <w:bodyDiv w:val="1"/>
      <w:marLeft w:val="0"/>
      <w:marRight w:val="0"/>
      <w:marTop w:val="0"/>
      <w:marBottom w:val="0"/>
      <w:divBdr>
        <w:top w:val="none" w:sz="0" w:space="0" w:color="auto"/>
        <w:left w:val="none" w:sz="0" w:space="0" w:color="auto"/>
        <w:bottom w:val="none" w:sz="0" w:space="0" w:color="auto"/>
        <w:right w:val="none" w:sz="0" w:space="0" w:color="auto"/>
      </w:divBdr>
    </w:div>
    <w:div w:id="195625443">
      <w:bodyDiv w:val="1"/>
      <w:marLeft w:val="0"/>
      <w:marRight w:val="0"/>
      <w:marTop w:val="0"/>
      <w:marBottom w:val="0"/>
      <w:divBdr>
        <w:top w:val="none" w:sz="0" w:space="0" w:color="auto"/>
        <w:left w:val="none" w:sz="0" w:space="0" w:color="auto"/>
        <w:bottom w:val="none" w:sz="0" w:space="0" w:color="auto"/>
        <w:right w:val="none" w:sz="0" w:space="0" w:color="auto"/>
      </w:divBdr>
    </w:div>
    <w:div w:id="208763396">
      <w:bodyDiv w:val="1"/>
      <w:marLeft w:val="0"/>
      <w:marRight w:val="0"/>
      <w:marTop w:val="0"/>
      <w:marBottom w:val="0"/>
      <w:divBdr>
        <w:top w:val="none" w:sz="0" w:space="0" w:color="auto"/>
        <w:left w:val="none" w:sz="0" w:space="0" w:color="auto"/>
        <w:bottom w:val="none" w:sz="0" w:space="0" w:color="auto"/>
        <w:right w:val="none" w:sz="0" w:space="0" w:color="auto"/>
      </w:divBdr>
    </w:div>
    <w:div w:id="216665559">
      <w:bodyDiv w:val="1"/>
      <w:marLeft w:val="0"/>
      <w:marRight w:val="0"/>
      <w:marTop w:val="0"/>
      <w:marBottom w:val="0"/>
      <w:divBdr>
        <w:top w:val="none" w:sz="0" w:space="0" w:color="auto"/>
        <w:left w:val="none" w:sz="0" w:space="0" w:color="auto"/>
        <w:bottom w:val="none" w:sz="0" w:space="0" w:color="auto"/>
        <w:right w:val="none" w:sz="0" w:space="0" w:color="auto"/>
      </w:divBdr>
    </w:div>
    <w:div w:id="231354749">
      <w:bodyDiv w:val="1"/>
      <w:marLeft w:val="0"/>
      <w:marRight w:val="0"/>
      <w:marTop w:val="0"/>
      <w:marBottom w:val="0"/>
      <w:divBdr>
        <w:top w:val="none" w:sz="0" w:space="0" w:color="auto"/>
        <w:left w:val="none" w:sz="0" w:space="0" w:color="auto"/>
        <w:bottom w:val="none" w:sz="0" w:space="0" w:color="auto"/>
        <w:right w:val="none" w:sz="0" w:space="0" w:color="auto"/>
      </w:divBdr>
    </w:div>
    <w:div w:id="235018418">
      <w:bodyDiv w:val="1"/>
      <w:marLeft w:val="0"/>
      <w:marRight w:val="0"/>
      <w:marTop w:val="0"/>
      <w:marBottom w:val="0"/>
      <w:divBdr>
        <w:top w:val="none" w:sz="0" w:space="0" w:color="auto"/>
        <w:left w:val="none" w:sz="0" w:space="0" w:color="auto"/>
        <w:bottom w:val="none" w:sz="0" w:space="0" w:color="auto"/>
        <w:right w:val="none" w:sz="0" w:space="0" w:color="auto"/>
      </w:divBdr>
    </w:div>
    <w:div w:id="254246894">
      <w:bodyDiv w:val="1"/>
      <w:marLeft w:val="0"/>
      <w:marRight w:val="0"/>
      <w:marTop w:val="0"/>
      <w:marBottom w:val="0"/>
      <w:divBdr>
        <w:top w:val="none" w:sz="0" w:space="0" w:color="auto"/>
        <w:left w:val="none" w:sz="0" w:space="0" w:color="auto"/>
        <w:bottom w:val="none" w:sz="0" w:space="0" w:color="auto"/>
        <w:right w:val="none" w:sz="0" w:space="0" w:color="auto"/>
      </w:divBdr>
    </w:div>
    <w:div w:id="256443511">
      <w:bodyDiv w:val="1"/>
      <w:marLeft w:val="0"/>
      <w:marRight w:val="0"/>
      <w:marTop w:val="0"/>
      <w:marBottom w:val="0"/>
      <w:divBdr>
        <w:top w:val="none" w:sz="0" w:space="0" w:color="auto"/>
        <w:left w:val="none" w:sz="0" w:space="0" w:color="auto"/>
        <w:bottom w:val="none" w:sz="0" w:space="0" w:color="auto"/>
        <w:right w:val="none" w:sz="0" w:space="0" w:color="auto"/>
      </w:divBdr>
    </w:div>
    <w:div w:id="282463484">
      <w:bodyDiv w:val="1"/>
      <w:marLeft w:val="0"/>
      <w:marRight w:val="0"/>
      <w:marTop w:val="0"/>
      <w:marBottom w:val="0"/>
      <w:divBdr>
        <w:top w:val="none" w:sz="0" w:space="0" w:color="auto"/>
        <w:left w:val="none" w:sz="0" w:space="0" w:color="auto"/>
        <w:bottom w:val="none" w:sz="0" w:space="0" w:color="auto"/>
        <w:right w:val="none" w:sz="0" w:space="0" w:color="auto"/>
      </w:divBdr>
    </w:div>
    <w:div w:id="282539683">
      <w:bodyDiv w:val="1"/>
      <w:marLeft w:val="0"/>
      <w:marRight w:val="0"/>
      <w:marTop w:val="0"/>
      <w:marBottom w:val="0"/>
      <w:divBdr>
        <w:top w:val="none" w:sz="0" w:space="0" w:color="auto"/>
        <w:left w:val="none" w:sz="0" w:space="0" w:color="auto"/>
        <w:bottom w:val="none" w:sz="0" w:space="0" w:color="auto"/>
        <w:right w:val="none" w:sz="0" w:space="0" w:color="auto"/>
      </w:divBdr>
    </w:div>
    <w:div w:id="287472535">
      <w:bodyDiv w:val="1"/>
      <w:marLeft w:val="0"/>
      <w:marRight w:val="0"/>
      <w:marTop w:val="0"/>
      <w:marBottom w:val="0"/>
      <w:divBdr>
        <w:top w:val="none" w:sz="0" w:space="0" w:color="auto"/>
        <w:left w:val="none" w:sz="0" w:space="0" w:color="auto"/>
        <w:bottom w:val="none" w:sz="0" w:space="0" w:color="auto"/>
        <w:right w:val="none" w:sz="0" w:space="0" w:color="auto"/>
      </w:divBdr>
    </w:div>
    <w:div w:id="292105312">
      <w:bodyDiv w:val="1"/>
      <w:marLeft w:val="0"/>
      <w:marRight w:val="0"/>
      <w:marTop w:val="0"/>
      <w:marBottom w:val="0"/>
      <w:divBdr>
        <w:top w:val="none" w:sz="0" w:space="0" w:color="auto"/>
        <w:left w:val="none" w:sz="0" w:space="0" w:color="auto"/>
        <w:bottom w:val="none" w:sz="0" w:space="0" w:color="auto"/>
        <w:right w:val="none" w:sz="0" w:space="0" w:color="auto"/>
      </w:divBdr>
    </w:div>
    <w:div w:id="297032961">
      <w:bodyDiv w:val="1"/>
      <w:marLeft w:val="0"/>
      <w:marRight w:val="0"/>
      <w:marTop w:val="0"/>
      <w:marBottom w:val="0"/>
      <w:divBdr>
        <w:top w:val="none" w:sz="0" w:space="0" w:color="auto"/>
        <w:left w:val="none" w:sz="0" w:space="0" w:color="auto"/>
        <w:bottom w:val="none" w:sz="0" w:space="0" w:color="auto"/>
        <w:right w:val="none" w:sz="0" w:space="0" w:color="auto"/>
      </w:divBdr>
    </w:div>
    <w:div w:id="310332610">
      <w:bodyDiv w:val="1"/>
      <w:marLeft w:val="0"/>
      <w:marRight w:val="0"/>
      <w:marTop w:val="0"/>
      <w:marBottom w:val="0"/>
      <w:divBdr>
        <w:top w:val="none" w:sz="0" w:space="0" w:color="auto"/>
        <w:left w:val="none" w:sz="0" w:space="0" w:color="auto"/>
        <w:bottom w:val="none" w:sz="0" w:space="0" w:color="auto"/>
        <w:right w:val="none" w:sz="0" w:space="0" w:color="auto"/>
      </w:divBdr>
    </w:div>
    <w:div w:id="315035231">
      <w:bodyDiv w:val="1"/>
      <w:marLeft w:val="0"/>
      <w:marRight w:val="0"/>
      <w:marTop w:val="0"/>
      <w:marBottom w:val="0"/>
      <w:divBdr>
        <w:top w:val="none" w:sz="0" w:space="0" w:color="auto"/>
        <w:left w:val="none" w:sz="0" w:space="0" w:color="auto"/>
        <w:bottom w:val="none" w:sz="0" w:space="0" w:color="auto"/>
        <w:right w:val="none" w:sz="0" w:space="0" w:color="auto"/>
      </w:divBdr>
    </w:div>
    <w:div w:id="317078546">
      <w:bodyDiv w:val="1"/>
      <w:marLeft w:val="0"/>
      <w:marRight w:val="0"/>
      <w:marTop w:val="0"/>
      <w:marBottom w:val="0"/>
      <w:divBdr>
        <w:top w:val="none" w:sz="0" w:space="0" w:color="auto"/>
        <w:left w:val="none" w:sz="0" w:space="0" w:color="auto"/>
        <w:bottom w:val="none" w:sz="0" w:space="0" w:color="auto"/>
        <w:right w:val="none" w:sz="0" w:space="0" w:color="auto"/>
      </w:divBdr>
    </w:div>
    <w:div w:id="317419816">
      <w:bodyDiv w:val="1"/>
      <w:marLeft w:val="0"/>
      <w:marRight w:val="0"/>
      <w:marTop w:val="0"/>
      <w:marBottom w:val="0"/>
      <w:divBdr>
        <w:top w:val="none" w:sz="0" w:space="0" w:color="auto"/>
        <w:left w:val="none" w:sz="0" w:space="0" w:color="auto"/>
        <w:bottom w:val="none" w:sz="0" w:space="0" w:color="auto"/>
        <w:right w:val="none" w:sz="0" w:space="0" w:color="auto"/>
      </w:divBdr>
    </w:div>
    <w:div w:id="318391449">
      <w:bodyDiv w:val="1"/>
      <w:marLeft w:val="0"/>
      <w:marRight w:val="0"/>
      <w:marTop w:val="0"/>
      <w:marBottom w:val="0"/>
      <w:divBdr>
        <w:top w:val="none" w:sz="0" w:space="0" w:color="auto"/>
        <w:left w:val="none" w:sz="0" w:space="0" w:color="auto"/>
        <w:bottom w:val="none" w:sz="0" w:space="0" w:color="auto"/>
        <w:right w:val="none" w:sz="0" w:space="0" w:color="auto"/>
      </w:divBdr>
    </w:div>
    <w:div w:id="321593075">
      <w:bodyDiv w:val="1"/>
      <w:marLeft w:val="0"/>
      <w:marRight w:val="0"/>
      <w:marTop w:val="0"/>
      <w:marBottom w:val="0"/>
      <w:divBdr>
        <w:top w:val="none" w:sz="0" w:space="0" w:color="auto"/>
        <w:left w:val="none" w:sz="0" w:space="0" w:color="auto"/>
        <w:bottom w:val="none" w:sz="0" w:space="0" w:color="auto"/>
        <w:right w:val="none" w:sz="0" w:space="0" w:color="auto"/>
      </w:divBdr>
    </w:div>
    <w:div w:id="336425074">
      <w:bodyDiv w:val="1"/>
      <w:marLeft w:val="0"/>
      <w:marRight w:val="0"/>
      <w:marTop w:val="0"/>
      <w:marBottom w:val="0"/>
      <w:divBdr>
        <w:top w:val="none" w:sz="0" w:space="0" w:color="auto"/>
        <w:left w:val="none" w:sz="0" w:space="0" w:color="auto"/>
        <w:bottom w:val="none" w:sz="0" w:space="0" w:color="auto"/>
        <w:right w:val="none" w:sz="0" w:space="0" w:color="auto"/>
      </w:divBdr>
    </w:div>
    <w:div w:id="354961675">
      <w:bodyDiv w:val="1"/>
      <w:marLeft w:val="0"/>
      <w:marRight w:val="0"/>
      <w:marTop w:val="0"/>
      <w:marBottom w:val="0"/>
      <w:divBdr>
        <w:top w:val="none" w:sz="0" w:space="0" w:color="auto"/>
        <w:left w:val="none" w:sz="0" w:space="0" w:color="auto"/>
        <w:bottom w:val="none" w:sz="0" w:space="0" w:color="auto"/>
        <w:right w:val="none" w:sz="0" w:space="0" w:color="auto"/>
      </w:divBdr>
    </w:div>
    <w:div w:id="358508463">
      <w:bodyDiv w:val="1"/>
      <w:marLeft w:val="0"/>
      <w:marRight w:val="0"/>
      <w:marTop w:val="0"/>
      <w:marBottom w:val="0"/>
      <w:divBdr>
        <w:top w:val="none" w:sz="0" w:space="0" w:color="auto"/>
        <w:left w:val="none" w:sz="0" w:space="0" w:color="auto"/>
        <w:bottom w:val="none" w:sz="0" w:space="0" w:color="auto"/>
        <w:right w:val="none" w:sz="0" w:space="0" w:color="auto"/>
      </w:divBdr>
    </w:div>
    <w:div w:id="361828509">
      <w:bodyDiv w:val="1"/>
      <w:marLeft w:val="0"/>
      <w:marRight w:val="0"/>
      <w:marTop w:val="0"/>
      <w:marBottom w:val="0"/>
      <w:divBdr>
        <w:top w:val="none" w:sz="0" w:space="0" w:color="auto"/>
        <w:left w:val="none" w:sz="0" w:space="0" w:color="auto"/>
        <w:bottom w:val="none" w:sz="0" w:space="0" w:color="auto"/>
        <w:right w:val="none" w:sz="0" w:space="0" w:color="auto"/>
      </w:divBdr>
    </w:div>
    <w:div w:id="369383364">
      <w:bodyDiv w:val="1"/>
      <w:marLeft w:val="0"/>
      <w:marRight w:val="0"/>
      <w:marTop w:val="0"/>
      <w:marBottom w:val="0"/>
      <w:divBdr>
        <w:top w:val="none" w:sz="0" w:space="0" w:color="auto"/>
        <w:left w:val="none" w:sz="0" w:space="0" w:color="auto"/>
        <w:bottom w:val="none" w:sz="0" w:space="0" w:color="auto"/>
        <w:right w:val="none" w:sz="0" w:space="0" w:color="auto"/>
      </w:divBdr>
    </w:div>
    <w:div w:id="375006573">
      <w:bodyDiv w:val="1"/>
      <w:marLeft w:val="0"/>
      <w:marRight w:val="0"/>
      <w:marTop w:val="0"/>
      <w:marBottom w:val="0"/>
      <w:divBdr>
        <w:top w:val="none" w:sz="0" w:space="0" w:color="auto"/>
        <w:left w:val="none" w:sz="0" w:space="0" w:color="auto"/>
        <w:bottom w:val="none" w:sz="0" w:space="0" w:color="auto"/>
        <w:right w:val="none" w:sz="0" w:space="0" w:color="auto"/>
      </w:divBdr>
    </w:div>
    <w:div w:id="376390861">
      <w:bodyDiv w:val="1"/>
      <w:marLeft w:val="0"/>
      <w:marRight w:val="0"/>
      <w:marTop w:val="0"/>
      <w:marBottom w:val="0"/>
      <w:divBdr>
        <w:top w:val="none" w:sz="0" w:space="0" w:color="auto"/>
        <w:left w:val="none" w:sz="0" w:space="0" w:color="auto"/>
        <w:bottom w:val="none" w:sz="0" w:space="0" w:color="auto"/>
        <w:right w:val="none" w:sz="0" w:space="0" w:color="auto"/>
      </w:divBdr>
    </w:div>
    <w:div w:id="377515229">
      <w:bodyDiv w:val="1"/>
      <w:marLeft w:val="0"/>
      <w:marRight w:val="0"/>
      <w:marTop w:val="0"/>
      <w:marBottom w:val="0"/>
      <w:divBdr>
        <w:top w:val="none" w:sz="0" w:space="0" w:color="auto"/>
        <w:left w:val="none" w:sz="0" w:space="0" w:color="auto"/>
        <w:bottom w:val="none" w:sz="0" w:space="0" w:color="auto"/>
        <w:right w:val="none" w:sz="0" w:space="0" w:color="auto"/>
      </w:divBdr>
    </w:div>
    <w:div w:id="386611793">
      <w:bodyDiv w:val="1"/>
      <w:marLeft w:val="0"/>
      <w:marRight w:val="0"/>
      <w:marTop w:val="0"/>
      <w:marBottom w:val="0"/>
      <w:divBdr>
        <w:top w:val="none" w:sz="0" w:space="0" w:color="auto"/>
        <w:left w:val="none" w:sz="0" w:space="0" w:color="auto"/>
        <w:bottom w:val="none" w:sz="0" w:space="0" w:color="auto"/>
        <w:right w:val="none" w:sz="0" w:space="0" w:color="auto"/>
      </w:divBdr>
    </w:div>
    <w:div w:id="413748169">
      <w:bodyDiv w:val="1"/>
      <w:marLeft w:val="0"/>
      <w:marRight w:val="0"/>
      <w:marTop w:val="0"/>
      <w:marBottom w:val="0"/>
      <w:divBdr>
        <w:top w:val="none" w:sz="0" w:space="0" w:color="auto"/>
        <w:left w:val="none" w:sz="0" w:space="0" w:color="auto"/>
        <w:bottom w:val="none" w:sz="0" w:space="0" w:color="auto"/>
        <w:right w:val="none" w:sz="0" w:space="0" w:color="auto"/>
      </w:divBdr>
    </w:div>
    <w:div w:id="417290391">
      <w:bodyDiv w:val="1"/>
      <w:marLeft w:val="0"/>
      <w:marRight w:val="0"/>
      <w:marTop w:val="0"/>
      <w:marBottom w:val="0"/>
      <w:divBdr>
        <w:top w:val="none" w:sz="0" w:space="0" w:color="auto"/>
        <w:left w:val="none" w:sz="0" w:space="0" w:color="auto"/>
        <w:bottom w:val="none" w:sz="0" w:space="0" w:color="auto"/>
        <w:right w:val="none" w:sz="0" w:space="0" w:color="auto"/>
      </w:divBdr>
    </w:div>
    <w:div w:id="422455172">
      <w:bodyDiv w:val="1"/>
      <w:marLeft w:val="0"/>
      <w:marRight w:val="0"/>
      <w:marTop w:val="0"/>
      <w:marBottom w:val="0"/>
      <w:divBdr>
        <w:top w:val="none" w:sz="0" w:space="0" w:color="auto"/>
        <w:left w:val="none" w:sz="0" w:space="0" w:color="auto"/>
        <w:bottom w:val="none" w:sz="0" w:space="0" w:color="auto"/>
        <w:right w:val="none" w:sz="0" w:space="0" w:color="auto"/>
      </w:divBdr>
    </w:div>
    <w:div w:id="447432783">
      <w:bodyDiv w:val="1"/>
      <w:marLeft w:val="0"/>
      <w:marRight w:val="0"/>
      <w:marTop w:val="0"/>
      <w:marBottom w:val="0"/>
      <w:divBdr>
        <w:top w:val="none" w:sz="0" w:space="0" w:color="auto"/>
        <w:left w:val="none" w:sz="0" w:space="0" w:color="auto"/>
        <w:bottom w:val="none" w:sz="0" w:space="0" w:color="auto"/>
        <w:right w:val="none" w:sz="0" w:space="0" w:color="auto"/>
      </w:divBdr>
    </w:div>
    <w:div w:id="475144022">
      <w:bodyDiv w:val="1"/>
      <w:marLeft w:val="0"/>
      <w:marRight w:val="0"/>
      <w:marTop w:val="0"/>
      <w:marBottom w:val="0"/>
      <w:divBdr>
        <w:top w:val="none" w:sz="0" w:space="0" w:color="auto"/>
        <w:left w:val="none" w:sz="0" w:space="0" w:color="auto"/>
        <w:bottom w:val="none" w:sz="0" w:space="0" w:color="auto"/>
        <w:right w:val="none" w:sz="0" w:space="0" w:color="auto"/>
      </w:divBdr>
    </w:div>
    <w:div w:id="476455700">
      <w:bodyDiv w:val="1"/>
      <w:marLeft w:val="0"/>
      <w:marRight w:val="0"/>
      <w:marTop w:val="0"/>
      <w:marBottom w:val="0"/>
      <w:divBdr>
        <w:top w:val="none" w:sz="0" w:space="0" w:color="auto"/>
        <w:left w:val="none" w:sz="0" w:space="0" w:color="auto"/>
        <w:bottom w:val="none" w:sz="0" w:space="0" w:color="auto"/>
        <w:right w:val="none" w:sz="0" w:space="0" w:color="auto"/>
      </w:divBdr>
    </w:div>
    <w:div w:id="490407328">
      <w:bodyDiv w:val="1"/>
      <w:marLeft w:val="0"/>
      <w:marRight w:val="0"/>
      <w:marTop w:val="0"/>
      <w:marBottom w:val="0"/>
      <w:divBdr>
        <w:top w:val="none" w:sz="0" w:space="0" w:color="auto"/>
        <w:left w:val="none" w:sz="0" w:space="0" w:color="auto"/>
        <w:bottom w:val="none" w:sz="0" w:space="0" w:color="auto"/>
        <w:right w:val="none" w:sz="0" w:space="0" w:color="auto"/>
      </w:divBdr>
    </w:div>
    <w:div w:id="506945403">
      <w:bodyDiv w:val="1"/>
      <w:marLeft w:val="0"/>
      <w:marRight w:val="0"/>
      <w:marTop w:val="0"/>
      <w:marBottom w:val="0"/>
      <w:divBdr>
        <w:top w:val="none" w:sz="0" w:space="0" w:color="auto"/>
        <w:left w:val="none" w:sz="0" w:space="0" w:color="auto"/>
        <w:bottom w:val="none" w:sz="0" w:space="0" w:color="auto"/>
        <w:right w:val="none" w:sz="0" w:space="0" w:color="auto"/>
      </w:divBdr>
    </w:div>
    <w:div w:id="523909389">
      <w:bodyDiv w:val="1"/>
      <w:marLeft w:val="0"/>
      <w:marRight w:val="0"/>
      <w:marTop w:val="0"/>
      <w:marBottom w:val="0"/>
      <w:divBdr>
        <w:top w:val="none" w:sz="0" w:space="0" w:color="auto"/>
        <w:left w:val="none" w:sz="0" w:space="0" w:color="auto"/>
        <w:bottom w:val="none" w:sz="0" w:space="0" w:color="auto"/>
        <w:right w:val="none" w:sz="0" w:space="0" w:color="auto"/>
      </w:divBdr>
    </w:div>
    <w:div w:id="527959604">
      <w:bodyDiv w:val="1"/>
      <w:marLeft w:val="0"/>
      <w:marRight w:val="0"/>
      <w:marTop w:val="0"/>
      <w:marBottom w:val="0"/>
      <w:divBdr>
        <w:top w:val="none" w:sz="0" w:space="0" w:color="auto"/>
        <w:left w:val="none" w:sz="0" w:space="0" w:color="auto"/>
        <w:bottom w:val="none" w:sz="0" w:space="0" w:color="auto"/>
        <w:right w:val="none" w:sz="0" w:space="0" w:color="auto"/>
      </w:divBdr>
    </w:div>
    <w:div w:id="532570947">
      <w:bodyDiv w:val="1"/>
      <w:marLeft w:val="0"/>
      <w:marRight w:val="0"/>
      <w:marTop w:val="0"/>
      <w:marBottom w:val="0"/>
      <w:divBdr>
        <w:top w:val="none" w:sz="0" w:space="0" w:color="auto"/>
        <w:left w:val="none" w:sz="0" w:space="0" w:color="auto"/>
        <w:bottom w:val="none" w:sz="0" w:space="0" w:color="auto"/>
        <w:right w:val="none" w:sz="0" w:space="0" w:color="auto"/>
      </w:divBdr>
    </w:div>
    <w:div w:id="546718144">
      <w:bodyDiv w:val="1"/>
      <w:marLeft w:val="0"/>
      <w:marRight w:val="0"/>
      <w:marTop w:val="0"/>
      <w:marBottom w:val="0"/>
      <w:divBdr>
        <w:top w:val="none" w:sz="0" w:space="0" w:color="auto"/>
        <w:left w:val="none" w:sz="0" w:space="0" w:color="auto"/>
        <w:bottom w:val="none" w:sz="0" w:space="0" w:color="auto"/>
        <w:right w:val="none" w:sz="0" w:space="0" w:color="auto"/>
      </w:divBdr>
    </w:div>
    <w:div w:id="548998251">
      <w:bodyDiv w:val="1"/>
      <w:marLeft w:val="0"/>
      <w:marRight w:val="0"/>
      <w:marTop w:val="0"/>
      <w:marBottom w:val="0"/>
      <w:divBdr>
        <w:top w:val="none" w:sz="0" w:space="0" w:color="auto"/>
        <w:left w:val="none" w:sz="0" w:space="0" w:color="auto"/>
        <w:bottom w:val="none" w:sz="0" w:space="0" w:color="auto"/>
        <w:right w:val="none" w:sz="0" w:space="0" w:color="auto"/>
      </w:divBdr>
    </w:div>
    <w:div w:id="557865958">
      <w:bodyDiv w:val="1"/>
      <w:marLeft w:val="0"/>
      <w:marRight w:val="0"/>
      <w:marTop w:val="0"/>
      <w:marBottom w:val="0"/>
      <w:divBdr>
        <w:top w:val="none" w:sz="0" w:space="0" w:color="auto"/>
        <w:left w:val="none" w:sz="0" w:space="0" w:color="auto"/>
        <w:bottom w:val="none" w:sz="0" w:space="0" w:color="auto"/>
        <w:right w:val="none" w:sz="0" w:space="0" w:color="auto"/>
      </w:divBdr>
    </w:div>
    <w:div w:id="560335994">
      <w:bodyDiv w:val="1"/>
      <w:marLeft w:val="0"/>
      <w:marRight w:val="0"/>
      <w:marTop w:val="0"/>
      <w:marBottom w:val="0"/>
      <w:divBdr>
        <w:top w:val="none" w:sz="0" w:space="0" w:color="auto"/>
        <w:left w:val="none" w:sz="0" w:space="0" w:color="auto"/>
        <w:bottom w:val="none" w:sz="0" w:space="0" w:color="auto"/>
        <w:right w:val="none" w:sz="0" w:space="0" w:color="auto"/>
      </w:divBdr>
    </w:div>
    <w:div w:id="582643171">
      <w:bodyDiv w:val="1"/>
      <w:marLeft w:val="0"/>
      <w:marRight w:val="0"/>
      <w:marTop w:val="0"/>
      <w:marBottom w:val="0"/>
      <w:divBdr>
        <w:top w:val="none" w:sz="0" w:space="0" w:color="auto"/>
        <w:left w:val="none" w:sz="0" w:space="0" w:color="auto"/>
        <w:bottom w:val="none" w:sz="0" w:space="0" w:color="auto"/>
        <w:right w:val="none" w:sz="0" w:space="0" w:color="auto"/>
      </w:divBdr>
    </w:div>
    <w:div w:id="593175397">
      <w:bodyDiv w:val="1"/>
      <w:marLeft w:val="0"/>
      <w:marRight w:val="0"/>
      <w:marTop w:val="0"/>
      <w:marBottom w:val="0"/>
      <w:divBdr>
        <w:top w:val="none" w:sz="0" w:space="0" w:color="auto"/>
        <w:left w:val="none" w:sz="0" w:space="0" w:color="auto"/>
        <w:bottom w:val="none" w:sz="0" w:space="0" w:color="auto"/>
        <w:right w:val="none" w:sz="0" w:space="0" w:color="auto"/>
      </w:divBdr>
    </w:div>
    <w:div w:id="593394970">
      <w:bodyDiv w:val="1"/>
      <w:marLeft w:val="0"/>
      <w:marRight w:val="0"/>
      <w:marTop w:val="0"/>
      <w:marBottom w:val="0"/>
      <w:divBdr>
        <w:top w:val="none" w:sz="0" w:space="0" w:color="auto"/>
        <w:left w:val="none" w:sz="0" w:space="0" w:color="auto"/>
        <w:bottom w:val="none" w:sz="0" w:space="0" w:color="auto"/>
        <w:right w:val="none" w:sz="0" w:space="0" w:color="auto"/>
      </w:divBdr>
    </w:div>
    <w:div w:id="615139298">
      <w:bodyDiv w:val="1"/>
      <w:marLeft w:val="0"/>
      <w:marRight w:val="0"/>
      <w:marTop w:val="0"/>
      <w:marBottom w:val="0"/>
      <w:divBdr>
        <w:top w:val="none" w:sz="0" w:space="0" w:color="auto"/>
        <w:left w:val="none" w:sz="0" w:space="0" w:color="auto"/>
        <w:bottom w:val="none" w:sz="0" w:space="0" w:color="auto"/>
        <w:right w:val="none" w:sz="0" w:space="0" w:color="auto"/>
      </w:divBdr>
    </w:div>
    <w:div w:id="618486754">
      <w:bodyDiv w:val="1"/>
      <w:marLeft w:val="0"/>
      <w:marRight w:val="0"/>
      <w:marTop w:val="0"/>
      <w:marBottom w:val="0"/>
      <w:divBdr>
        <w:top w:val="none" w:sz="0" w:space="0" w:color="auto"/>
        <w:left w:val="none" w:sz="0" w:space="0" w:color="auto"/>
        <w:bottom w:val="none" w:sz="0" w:space="0" w:color="auto"/>
        <w:right w:val="none" w:sz="0" w:space="0" w:color="auto"/>
      </w:divBdr>
    </w:div>
    <w:div w:id="619149734">
      <w:bodyDiv w:val="1"/>
      <w:marLeft w:val="0"/>
      <w:marRight w:val="0"/>
      <w:marTop w:val="0"/>
      <w:marBottom w:val="0"/>
      <w:divBdr>
        <w:top w:val="none" w:sz="0" w:space="0" w:color="auto"/>
        <w:left w:val="none" w:sz="0" w:space="0" w:color="auto"/>
        <w:bottom w:val="none" w:sz="0" w:space="0" w:color="auto"/>
        <w:right w:val="none" w:sz="0" w:space="0" w:color="auto"/>
      </w:divBdr>
    </w:div>
    <w:div w:id="621497428">
      <w:bodyDiv w:val="1"/>
      <w:marLeft w:val="0"/>
      <w:marRight w:val="0"/>
      <w:marTop w:val="0"/>
      <w:marBottom w:val="0"/>
      <w:divBdr>
        <w:top w:val="none" w:sz="0" w:space="0" w:color="auto"/>
        <w:left w:val="none" w:sz="0" w:space="0" w:color="auto"/>
        <w:bottom w:val="none" w:sz="0" w:space="0" w:color="auto"/>
        <w:right w:val="none" w:sz="0" w:space="0" w:color="auto"/>
      </w:divBdr>
    </w:div>
    <w:div w:id="627659822">
      <w:bodyDiv w:val="1"/>
      <w:marLeft w:val="0"/>
      <w:marRight w:val="0"/>
      <w:marTop w:val="0"/>
      <w:marBottom w:val="0"/>
      <w:divBdr>
        <w:top w:val="none" w:sz="0" w:space="0" w:color="auto"/>
        <w:left w:val="none" w:sz="0" w:space="0" w:color="auto"/>
        <w:bottom w:val="none" w:sz="0" w:space="0" w:color="auto"/>
        <w:right w:val="none" w:sz="0" w:space="0" w:color="auto"/>
      </w:divBdr>
    </w:div>
    <w:div w:id="629211221">
      <w:bodyDiv w:val="1"/>
      <w:marLeft w:val="0"/>
      <w:marRight w:val="0"/>
      <w:marTop w:val="0"/>
      <w:marBottom w:val="0"/>
      <w:divBdr>
        <w:top w:val="none" w:sz="0" w:space="0" w:color="auto"/>
        <w:left w:val="none" w:sz="0" w:space="0" w:color="auto"/>
        <w:bottom w:val="none" w:sz="0" w:space="0" w:color="auto"/>
        <w:right w:val="none" w:sz="0" w:space="0" w:color="auto"/>
      </w:divBdr>
      <w:divsChild>
        <w:div w:id="2130665212">
          <w:marLeft w:val="0"/>
          <w:marRight w:val="0"/>
          <w:marTop w:val="0"/>
          <w:marBottom w:val="0"/>
          <w:divBdr>
            <w:top w:val="none" w:sz="0" w:space="0" w:color="auto"/>
            <w:left w:val="none" w:sz="0" w:space="0" w:color="auto"/>
            <w:bottom w:val="none" w:sz="0" w:space="0" w:color="auto"/>
            <w:right w:val="none" w:sz="0" w:space="0" w:color="auto"/>
          </w:divBdr>
        </w:div>
        <w:div w:id="96144556">
          <w:marLeft w:val="0"/>
          <w:marRight w:val="0"/>
          <w:marTop w:val="0"/>
          <w:marBottom w:val="0"/>
          <w:divBdr>
            <w:top w:val="none" w:sz="0" w:space="0" w:color="auto"/>
            <w:left w:val="none" w:sz="0" w:space="0" w:color="auto"/>
            <w:bottom w:val="none" w:sz="0" w:space="0" w:color="auto"/>
            <w:right w:val="none" w:sz="0" w:space="0" w:color="auto"/>
          </w:divBdr>
        </w:div>
      </w:divsChild>
    </w:div>
    <w:div w:id="629941434">
      <w:bodyDiv w:val="1"/>
      <w:marLeft w:val="0"/>
      <w:marRight w:val="0"/>
      <w:marTop w:val="0"/>
      <w:marBottom w:val="0"/>
      <w:divBdr>
        <w:top w:val="none" w:sz="0" w:space="0" w:color="auto"/>
        <w:left w:val="none" w:sz="0" w:space="0" w:color="auto"/>
        <w:bottom w:val="none" w:sz="0" w:space="0" w:color="auto"/>
        <w:right w:val="none" w:sz="0" w:space="0" w:color="auto"/>
      </w:divBdr>
    </w:div>
    <w:div w:id="643891618">
      <w:bodyDiv w:val="1"/>
      <w:marLeft w:val="0"/>
      <w:marRight w:val="0"/>
      <w:marTop w:val="0"/>
      <w:marBottom w:val="0"/>
      <w:divBdr>
        <w:top w:val="none" w:sz="0" w:space="0" w:color="auto"/>
        <w:left w:val="none" w:sz="0" w:space="0" w:color="auto"/>
        <w:bottom w:val="none" w:sz="0" w:space="0" w:color="auto"/>
        <w:right w:val="none" w:sz="0" w:space="0" w:color="auto"/>
      </w:divBdr>
    </w:div>
    <w:div w:id="682320598">
      <w:bodyDiv w:val="1"/>
      <w:marLeft w:val="0"/>
      <w:marRight w:val="0"/>
      <w:marTop w:val="0"/>
      <w:marBottom w:val="0"/>
      <w:divBdr>
        <w:top w:val="none" w:sz="0" w:space="0" w:color="auto"/>
        <w:left w:val="none" w:sz="0" w:space="0" w:color="auto"/>
        <w:bottom w:val="none" w:sz="0" w:space="0" w:color="auto"/>
        <w:right w:val="none" w:sz="0" w:space="0" w:color="auto"/>
      </w:divBdr>
    </w:div>
    <w:div w:id="690300909">
      <w:bodyDiv w:val="1"/>
      <w:marLeft w:val="0"/>
      <w:marRight w:val="0"/>
      <w:marTop w:val="0"/>
      <w:marBottom w:val="0"/>
      <w:divBdr>
        <w:top w:val="none" w:sz="0" w:space="0" w:color="auto"/>
        <w:left w:val="none" w:sz="0" w:space="0" w:color="auto"/>
        <w:bottom w:val="none" w:sz="0" w:space="0" w:color="auto"/>
        <w:right w:val="none" w:sz="0" w:space="0" w:color="auto"/>
      </w:divBdr>
    </w:div>
    <w:div w:id="690838208">
      <w:bodyDiv w:val="1"/>
      <w:marLeft w:val="0"/>
      <w:marRight w:val="0"/>
      <w:marTop w:val="0"/>
      <w:marBottom w:val="0"/>
      <w:divBdr>
        <w:top w:val="none" w:sz="0" w:space="0" w:color="auto"/>
        <w:left w:val="none" w:sz="0" w:space="0" w:color="auto"/>
        <w:bottom w:val="none" w:sz="0" w:space="0" w:color="auto"/>
        <w:right w:val="none" w:sz="0" w:space="0" w:color="auto"/>
      </w:divBdr>
    </w:div>
    <w:div w:id="696783145">
      <w:bodyDiv w:val="1"/>
      <w:marLeft w:val="0"/>
      <w:marRight w:val="0"/>
      <w:marTop w:val="0"/>
      <w:marBottom w:val="0"/>
      <w:divBdr>
        <w:top w:val="none" w:sz="0" w:space="0" w:color="auto"/>
        <w:left w:val="none" w:sz="0" w:space="0" w:color="auto"/>
        <w:bottom w:val="none" w:sz="0" w:space="0" w:color="auto"/>
        <w:right w:val="none" w:sz="0" w:space="0" w:color="auto"/>
      </w:divBdr>
    </w:div>
    <w:div w:id="726879445">
      <w:bodyDiv w:val="1"/>
      <w:marLeft w:val="0"/>
      <w:marRight w:val="0"/>
      <w:marTop w:val="0"/>
      <w:marBottom w:val="0"/>
      <w:divBdr>
        <w:top w:val="none" w:sz="0" w:space="0" w:color="auto"/>
        <w:left w:val="none" w:sz="0" w:space="0" w:color="auto"/>
        <w:bottom w:val="none" w:sz="0" w:space="0" w:color="auto"/>
        <w:right w:val="none" w:sz="0" w:space="0" w:color="auto"/>
      </w:divBdr>
    </w:div>
    <w:div w:id="741560628">
      <w:bodyDiv w:val="1"/>
      <w:marLeft w:val="0"/>
      <w:marRight w:val="0"/>
      <w:marTop w:val="0"/>
      <w:marBottom w:val="0"/>
      <w:divBdr>
        <w:top w:val="none" w:sz="0" w:space="0" w:color="auto"/>
        <w:left w:val="none" w:sz="0" w:space="0" w:color="auto"/>
        <w:bottom w:val="none" w:sz="0" w:space="0" w:color="auto"/>
        <w:right w:val="none" w:sz="0" w:space="0" w:color="auto"/>
      </w:divBdr>
    </w:div>
    <w:div w:id="747731322">
      <w:bodyDiv w:val="1"/>
      <w:marLeft w:val="0"/>
      <w:marRight w:val="0"/>
      <w:marTop w:val="0"/>
      <w:marBottom w:val="0"/>
      <w:divBdr>
        <w:top w:val="none" w:sz="0" w:space="0" w:color="auto"/>
        <w:left w:val="none" w:sz="0" w:space="0" w:color="auto"/>
        <w:bottom w:val="none" w:sz="0" w:space="0" w:color="auto"/>
        <w:right w:val="none" w:sz="0" w:space="0" w:color="auto"/>
      </w:divBdr>
    </w:div>
    <w:div w:id="748431741">
      <w:bodyDiv w:val="1"/>
      <w:marLeft w:val="0"/>
      <w:marRight w:val="0"/>
      <w:marTop w:val="0"/>
      <w:marBottom w:val="0"/>
      <w:divBdr>
        <w:top w:val="none" w:sz="0" w:space="0" w:color="auto"/>
        <w:left w:val="none" w:sz="0" w:space="0" w:color="auto"/>
        <w:bottom w:val="none" w:sz="0" w:space="0" w:color="auto"/>
        <w:right w:val="none" w:sz="0" w:space="0" w:color="auto"/>
      </w:divBdr>
    </w:div>
    <w:div w:id="760949686">
      <w:bodyDiv w:val="1"/>
      <w:marLeft w:val="0"/>
      <w:marRight w:val="0"/>
      <w:marTop w:val="0"/>
      <w:marBottom w:val="0"/>
      <w:divBdr>
        <w:top w:val="none" w:sz="0" w:space="0" w:color="auto"/>
        <w:left w:val="none" w:sz="0" w:space="0" w:color="auto"/>
        <w:bottom w:val="none" w:sz="0" w:space="0" w:color="auto"/>
        <w:right w:val="none" w:sz="0" w:space="0" w:color="auto"/>
      </w:divBdr>
    </w:div>
    <w:div w:id="780687749">
      <w:bodyDiv w:val="1"/>
      <w:marLeft w:val="0"/>
      <w:marRight w:val="0"/>
      <w:marTop w:val="0"/>
      <w:marBottom w:val="0"/>
      <w:divBdr>
        <w:top w:val="none" w:sz="0" w:space="0" w:color="auto"/>
        <w:left w:val="none" w:sz="0" w:space="0" w:color="auto"/>
        <w:bottom w:val="none" w:sz="0" w:space="0" w:color="auto"/>
        <w:right w:val="none" w:sz="0" w:space="0" w:color="auto"/>
      </w:divBdr>
    </w:div>
    <w:div w:id="788818347">
      <w:bodyDiv w:val="1"/>
      <w:marLeft w:val="0"/>
      <w:marRight w:val="0"/>
      <w:marTop w:val="0"/>
      <w:marBottom w:val="0"/>
      <w:divBdr>
        <w:top w:val="none" w:sz="0" w:space="0" w:color="auto"/>
        <w:left w:val="none" w:sz="0" w:space="0" w:color="auto"/>
        <w:bottom w:val="none" w:sz="0" w:space="0" w:color="auto"/>
        <w:right w:val="none" w:sz="0" w:space="0" w:color="auto"/>
      </w:divBdr>
    </w:div>
    <w:div w:id="789324394">
      <w:bodyDiv w:val="1"/>
      <w:marLeft w:val="0"/>
      <w:marRight w:val="0"/>
      <w:marTop w:val="0"/>
      <w:marBottom w:val="0"/>
      <w:divBdr>
        <w:top w:val="none" w:sz="0" w:space="0" w:color="auto"/>
        <w:left w:val="none" w:sz="0" w:space="0" w:color="auto"/>
        <w:bottom w:val="none" w:sz="0" w:space="0" w:color="auto"/>
        <w:right w:val="none" w:sz="0" w:space="0" w:color="auto"/>
      </w:divBdr>
    </w:div>
    <w:div w:id="804811630">
      <w:bodyDiv w:val="1"/>
      <w:marLeft w:val="0"/>
      <w:marRight w:val="0"/>
      <w:marTop w:val="0"/>
      <w:marBottom w:val="0"/>
      <w:divBdr>
        <w:top w:val="none" w:sz="0" w:space="0" w:color="auto"/>
        <w:left w:val="none" w:sz="0" w:space="0" w:color="auto"/>
        <w:bottom w:val="none" w:sz="0" w:space="0" w:color="auto"/>
        <w:right w:val="none" w:sz="0" w:space="0" w:color="auto"/>
      </w:divBdr>
    </w:div>
    <w:div w:id="806048277">
      <w:bodyDiv w:val="1"/>
      <w:marLeft w:val="0"/>
      <w:marRight w:val="0"/>
      <w:marTop w:val="0"/>
      <w:marBottom w:val="0"/>
      <w:divBdr>
        <w:top w:val="none" w:sz="0" w:space="0" w:color="auto"/>
        <w:left w:val="none" w:sz="0" w:space="0" w:color="auto"/>
        <w:bottom w:val="none" w:sz="0" w:space="0" w:color="auto"/>
        <w:right w:val="none" w:sz="0" w:space="0" w:color="auto"/>
      </w:divBdr>
    </w:div>
    <w:div w:id="815879803">
      <w:bodyDiv w:val="1"/>
      <w:marLeft w:val="0"/>
      <w:marRight w:val="0"/>
      <w:marTop w:val="0"/>
      <w:marBottom w:val="0"/>
      <w:divBdr>
        <w:top w:val="none" w:sz="0" w:space="0" w:color="auto"/>
        <w:left w:val="none" w:sz="0" w:space="0" w:color="auto"/>
        <w:bottom w:val="none" w:sz="0" w:space="0" w:color="auto"/>
        <w:right w:val="none" w:sz="0" w:space="0" w:color="auto"/>
      </w:divBdr>
    </w:div>
    <w:div w:id="816455107">
      <w:bodyDiv w:val="1"/>
      <w:marLeft w:val="0"/>
      <w:marRight w:val="0"/>
      <w:marTop w:val="0"/>
      <w:marBottom w:val="0"/>
      <w:divBdr>
        <w:top w:val="none" w:sz="0" w:space="0" w:color="auto"/>
        <w:left w:val="none" w:sz="0" w:space="0" w:color="auto"/>
        <w:bottom w:val="none" w:sz="0" w:space="0" w:color="auto"/>
        <w:right w:val="none" w:sz="0" w:space="0" w:color="auto"/>
      </w:divBdr>
    </w:div>
    <w:div w:id="817959208">
      <w:bodyDiv w:val="1"/>
      <w:marLeft w:val="0"/>
      <w:marRight w:val="0"/>
      <w:marTop w:val="0"/>
      <w:marBottom w:val="0"/>
      <w:divBdr>
        <w:top w:val="none" w:sz="0" w:space="0" w:color="auto"/>
        <w:left w:val="none" w:sz="0" w:space="0" w:color="auto"/>
        <w:bottom w:val="none" w:sz="0" w:space="0" w:color="auto"/>
        <w:right w:val="none" w:sz="0" w:space="0" w:color="auto"/>
      </w:divBdr>
    </w:div>
    <w:div w:id="824784378">
      <w:bodyDiv w:val="1"/>
      <w:marLeft w:val="0"/>
      <w:marRight w:val="0"/>
      <w:marTop w:val="0"/>
      <w:marBottom w:val="0"/>
      <w:divBdr>
        <w:top w:val="none" w:sz="0" w:space="0" w:color="auto"/>
        <w:left w:val="none" w:sz="0" w:space="0" w:color="auto"/>
        <w:bottom w:val="none" w:sz="0" w:space="0" w:color="auto"/>
        <w:right w:val="none" w:sz="0" w:space="0" w:color="auto"/>
      </w:divBdr>
    </w:div>
    <w:div w:id="836921161">
      <w:bodyDiv w:val="1"/>
      <w:marLeft w:val="0"/>
      <w:marRight w:val="0"/>
      <w:marTop w:val="0"/>
      <w:marBottom w:val="0"/>
      <w:divBdr>
        <w:top w:val="none" w:sz="0" w:space="0" w:color="auto"/>
        <w:left w:val="none" w:sz="0" w:space="0" w:color="auto"/>
        <w:bottom w:val="none" w:sz="0" w:space="0" w:color="auto"/>
        <w:right w:val="none" w:sz="0" w:space="0" w:color="auto"/>
      </w:divBdr>
    </w:div>
    <w:div w:id="839858012">
      <w:bodyDiv w:val="1"/>
      <w:marLeft w:val="0"/>
      <w:marRight w:val="0"/>
      <w:marTop w:val="0"/>
      <w:marBottom w:val="0"/>
      <w:divBdr>
        <w:top w:val="none" w:sz="0" w:space="0" w:color="auto"/>
        <w:left w:val="none" w:sz="0" w:space="0" w:color="auto"/>
        <w:bottom w:val="none" w:sz="0" w:space="0" w:color="auto"/>
        <w:right w:val="none" w:sz="0" w:space="0" w:color="auto"/>
      </w:divBdr>
    </w:div>
    <w:div w:id="873886312">
      <w:bodyDiv w:val="1"/>
      <w:marLeft w:val="0"/>
      <w:marRight w:val="0"/>
      <w:marTop w:val="0"/>
      <w:marBottom w:val="0"/>
      <w:divBdr>
        <w:top w:val="none" w:sz="0" w:space="0" w:color="auto"/>
        <w:left w:val="none" w:sz="0" w:space="0" w:color="auto"/>
        <w:bottom w:val="none" w:sz="0" w:space="0" w:color="auto"/>
        <w:right w:val="none" w:sz="0" w:space="0" w:color="auto"/>
      </w:divBdr>
    </w:div>
    <w:div w:id="877014202">
      <w:bodyDiv w:val="1"/>
      <w:marLeft w:val="0"/>
      <w:marRight w:val="0"/>
      <w:marTop w:val="0"/>
      <w:marBottom w:val="0"/>
      <w:divBdr>
        <w:top w:val="none" w:sz="0" w:space="0" w:color="auto"/>
        <w:left w:val="none" w:sz="0" w:space="0" w:color="auto"/>
        <w:bottom w:val="none" w:sz="0" w:space="0" w:color="auto"/>
        <w:right w:val="none" w:sz="0" w:space="0" w:color="auto"/>
      </w:divBdr>
    </w:div>
    <w:div w:id="880164884">
      <w:bodyDiv w:val="1"/>
      <w:marLeft w:val="0"/>
      <w:marRight w:val="0"/>
      <w:marTop w:val="0"/>
      <w:marBottom w:val="0"/>
      <w:divBdr>
        <w:top w:val="none" w:sz="0" w:space="0" w:color="auto"/>
        <w:left w:val="none" w:sz="0" w:space="0" w:color="auto"/>
        <w:bottom w:val="none" w:sz="0" w:space="0" w:color="auto"/>
        <w:right w:val="none" w:sz="0" w:space="0" w:color="auto"/>
      </w:divBdr>
    </w:div>
    <w:div w:id="894585508">
      <w:bodyDiv w:val="1"/>
      <w:marLeft w:val="0"/>
      <w:marRight w:val="0"/>
      <w:marTop w:val="0"/>
      <w:marBottom w:val="0"/>
      <w:divBdr>
        <w:top w:val="none" w:sz="0" w:space="0" w:color="auto"/>
        <w:left w:val="none" w:sz="0" w:space="0" w:color="auto"/>
        <w:bottom w:val="none" w:sz="0" w:space="0" w:color="auto"/>
        <w:right w:val="none" w:sz="0" w:space="0" w:color="auto"/>
      </w:divBdr>
    </w:div>
    <w:div w:id="899630531">
      <w:bodyDiv w:val="1"/>
      <w:marLeft w:val="0"/>
      <w:marRight w:val="0"/>
      <w:marTop w:val="0"/>
      <w:marBottom w:val="0"/>
      <w:divBdr>
        <w:top w:val="none" w:sz="0" w:space="0" w:color="auto"/>
        <w:left w:val="none" w:sz="0" w:space="0" w:color="auto"/>
        <w:bottom w:val="none" w:sz="0" w:space="0" w:color="auto"/>
        <w:right w:val="none" w:sz="0" w:space="0" w:color="auto"/>
      </w:divBdr>
    </w:div>
    <w:div w:id="918905522">
      <w:bodyDiv w:val="1"/>
      <w:marLeft w:val="0"/>
      <w:marRight w:val="0"/>
      <w:marTop w:val="0"/>
      <w:marBottom w:val="0"/>
      <w:divBdr>
        <w:top w:val="none" w:sz="0" w:space="0" w:color="auto"/>
        <w:left w:val="none" w:sz="0" w:space="0" w:color="auto"/>
        <w:bottom w:val="none" w:sz="0" w:space="0" w:color="auto"/>
        <w:right w:val="none" w:sz="0" w:space="0" w:color="auto"/>
      </w:divBdr>
    </w:div>
    <w:div w:id="921183863">
      <w:bodyDiv w:val="1"/>
      <w:marLeft w:val="0"/>
      <w:marRight w:val="0"/>
      <w:marTop w:val="0"/>
      <w:marBottom w:val="0"/>
      <w:divBdr>
        <w:top w:val="none" w:sz="0" w:space="0" w:color="auto"/>
        <w:left w:val="none" w:sz="0" w:space="0" w:color="auto"/>
        <w:bottom w:val="none" w:sz="0" w:space="0" w:color="auto"/>
        <w:right w:val="none" w:sz="0" w:space="0" w:color="auto"/>
      </w:divBdr>
    </w:div>
    <w:div w:id="923688865">
      <w:bodyDiv w:val="1"/>
      <w:marLeft w:val="0"/>
      <w:marRight w:val="0"/>
      <w:marTop w:val="0"/>
      <w:marBottom w:val="0"/>
      <w:divBdr>
        <w:top w:val="none" w:sz="0" w:space="0" w:color="auto"/>
        <w:left w:val="none" w:sz="0" w:space="0" w:color="auto"/>
        <w:bottom w:val="none" w:sz="0" w:space="0" w:color="auto"/>
        <w:right w:val="none" w:sz="0" w:space="0" w:color="auto"/>
      </w:divBdr>
    </w:div>
    <w:div w:id="928122022">
      <w:bodyDiv w:val="1"/>
      <w:marLeft w:val="0"/>
      <w:marRight w:val="0"/>
      <w:marTop w:val="0"/>
      <w:marBottom w:val="0"/>
      <w:divBdr>
        <w:top w:val="none" w:sz="0" w:space="0" w:color="auto"/>
        <w:left w:val="none" w:sz="0" w:space="0" w:color="auto"/>
        <w:bottom w:val="none" w:sz="0" w:space="0" w:color="auto"/>
        <w:right w:val="none" w:sz="0" w:space="0" w:color="auto"/>
      </w:divBdr>
    </w:div>
    <w:div w:id="945580514">
      <w:bodyDiv w:val="1"/>
      <w:marLeft w:val="0"/>
      <w:marRight w:val="0"/>
      <w:marTop w:val="0"/>
      <w:marBottom w:val="0"/>
      <w:divBdr>
        <w:top w:val="none" w:sz="0" w:space="0" w:color="auto"/>
        <w:left w:val="none" w:sz="0" w:space="0" w:color="auto"/>
        <w:bottom w:val="none" w:sz="0" w:space="0" w:color="auto"/>
        <w:right w:val="none" w:sz="0" w:space="0" w:color="auto"/>
      </w:divBdr>
    </w:div>
    <w:div w:id="952246353">
      <w:bodyDiv w:val="1"/>
      <w:marLeft w:val="0"/>
      <w:marRight w:val="0"/>
      <w:marTop w:val="0"/>
      <w:marBottom w:val="0"/>
      <w:divBdr>
        <w:top w:val="none" w:sz="0" w:space="0" w:color="auto"/>
        <w:left w:val="none" w:sz="0" w:space="0" w:color="auto"/>
        <w:bottom w:val="none" w:sz="0" w:space="0" w:color="auto"/>
        <w:right w:val="none" w:sz="0" w:space="0" w:color="auto"/>
      </w:divBdr>
    </w:div>
    <w:div w:id="953755620">
      <w:bodyDiv w:val="1"/>
      <w:marLeft w:val="0"/>
      <w:marRight w:val="0"/>
      <w:marTop w:val="0"/>
      <w:marBottom w:val="0"/>
      <w:divBdr>
        <w:top w:val="none" w:sz="0" w:space="0" w:color="auto"/>
        <w:left w:val="none" w:sz="0" w:space="0" w:color="auto"/>
        <w:bottom w:val="none" w:sz="0" w:space="0" w:color="auto"/>
        <w:right w:val="none" w:sz="0" w:space="0" w:color="auto"/>
      </w:divBdr>
    </w:div>
    <w:div w:id="963272617">
      <w:bodyDiv w:val="1"/>
      <w:marLeft w:val="0"/>
      <w:marRight w:val="0"/>
      <w:marTop w:val="0"/>
      <w:marBottom w:val="0"/>
      <w:divBdr>
        <w:top w:val="none" w:sz="0" w:space="0" w:color="auto"/>
        <w:left w:val="none" w:sz="0" w:space="0" w:color="auto"/>
        <w:bottom w:val="none" w:sz="0" w:space="0" w:color="auto"/>
        <w:right w:val="none" w:sz="0" w:space="0" w:color="auto"/>
      </w:divBdr>
    </w:div>
    <w:div w:id="975140159">
      <w:bodyDiv w:val="1"/>
      <w:marLeft w:val="0"/>
      <w:marRight w:val="0"/>
      <w:marTop w:val="0"/>
      <w:marBottom w:val="0"/>
      <w:divBdr>
        <w:top w:val="none" w:sz="0" w:space="0" w:color="auto"/>
        <w:left w:val="none" w:sz="0" w:space="0" w:color="auto"/>
        <w:bottom w:val="none" w:sz="0" w:space="0" w:color="auto"/>
        <w:right w:val="none" w:sz="0" w:space="0" w:color="auto"/>
      </w:divBdr>
    </w:div>
    <w:div w:id="983656623">
      <w:bodyDiv w:val="1"/>
      <w:marLeft w:val="0"/>
      <w:marRight w:val="0"/>
      <w:marTop w:val="0"/>
      <w:marBottom w:val="0"/>
      <w:divBdr>
        <w:top w:val="none" w:sz="0" w:space="0" w:color="auto"/>
        <w:left w:val="none" w:sz="0" w:space="0" w:color="auto"/>
        <w:bottom w:val="none" w:sz="0" w:space="0" w:color="auto"/>
        <w:right w:val="none" w:sz="0" w:space="0" w:color="auto"/>
      </w:divBdr>
    </w:div>
    <w:div w:id="985357781">
      <w:bodyDiv w:val="1"/>
      <w:marLeft w:val="0"/>
      <w:marRight w:val="0"/>
      <w:marTop w:val="0"/>
      <w:marBottom w:val="0"/>
      <w:divBdr>
        <w:top w:val="none" w:sz="0" w:space="0" w:color="auto"/>
        <w:left w:val="none" w:sz="0" w:space="0" w:color="auto"/>
        <w:bottom w:val="none" w:sz="0" w:space="0" w:color="auto"/>
        <w:right w:val="none" w:sz="0" w:space="0" w:color="auto"/>
      </w:divBdr>
    </w:div>
    <w:div w:id="993220473">
      <w:bodyDiv w:val="1"/>
      <w:marLeft w:val="0"/>
      <w:marRight w:val="0"/>
      <w:marTop w:val="0"/>
      <w:marBottom w:val="0"/>
      <w:divBdr>
        <w:top w:val="none" w:sz="0" w:space="0" w:color="auto"/>
        <w:left w:val="none" w:sz="0" w:space="0" w:color="auto"/>
        <w:bottom w:val="none" w:sz="0" w:space="0" w:color="auto"/>
        <w:right w:val="none" w:sz="0" w:space="0" w:color="auto"/>
      </w:divBdr>
    </w:div>
    <w:div w:id="1012880055">
      <w:bodyDiv w:val="1"/>
      <w:marLeft w:val="0"/>
      <w:marRight w:val="0"/>
      <w:marTop w:val="0"/>
      <w:marBottom w:val="0"/>
      <w:divBdr>
        <w:top w:val="none" w:sz="0" w:space="0" w:color="auto"/>
        <w:left w:val="none" w:sz="0" w:space="0" w:color="auto"/>
        <w:bottom w:val="none" w:sz="0" w:space="0" w:color="auto"/>
        <w:right w:val="none" w:sz="0" w:space="0" w:color="auto"/>
      </w:divBdr>
    </w:div>
    <w:div w:id="1037122344">
      <w:bodyDiv w:val="1"/>
      <w:marLeft w:val="0"/>
      <w:marRight w:val="0"/>
      <w:marTop w:val="0"/>
      <w:marBottom w:val="0"/>
      <w:divBdr>
        <w:top w:val="none" w:sz="0" w:space="0" w:color="auto"/>
        <w:left w:val="none" w:sz="0" w:space="0" w:color="auto"/>
        <w:bottom w:val="none" w:sz="0" w:space="0" w:color="auto"/>
        <w:right w:val="none" w:sz="0" w:space="0" w:color="auto"/>
      </w:divBdr>
    </w:div>
    <w:div w:id="1097749659">
      <w:bodyDiv w:val="1"/>
      <w:marLeft w:val="0"/>
      <w:marRight w:val="0"/>
      <w:marTop w:val="0"/>
      <w:marBottom w:val="0"/>
      <w:divBdr>
        <w:top w:val="none" w:sz="0" w:space="0" w:color="auto"/>
        <w:left w:val="none" w:sz="0" w:space="0" w:color="auto"/>
        <w:bottom w:val="none" w:sz="0" w:space="0" w:color="auto"/>
        <w:right w:val="none" w:sz="0" w:space="0" w:color="auto"/>
      </w:divBdr>
    </w:div>
    <w:div w:id="1107388636">
      <w:bodyDiv w:val="1"/>
      <w:marLeft w:val="0"/>
      <w:marRight w:val="0"/>
      <w:marTop w:val="0"/>
      <w:marBottom w:val="0"/>
      <w:divBdr>
        <w:top w:val="none" w:sz="0" w:space="0" w:color="auto"/>
        <w:left w:val="none" w:sz="0" w:space="0" w:color="auto"/>
        <w:bottom w:val="none" w:sz="0" w:space="0" w:color="auto"/>
        <w:right w:val="none" w:sz="0" w:space="0" w:color="auto"/>
      </w:divBdr>
    </w:div>
    <w:div w:id="1123184930">
      <w:bodyDiv w:val="1"/>
      <w:marLeft w:val="0"/>
      <w:marRight w:val="0"/>
      <w:marTop w:val="0"/>
      <w:marBottom w:val="0"/>
      <w:divBdr>
        <w:top w:val="none" w:sz="0" w:space="0" w:color="auto"/>
        <w:left w:val="none" w:sz="0" w:space="0" w:color="auto"/>
        <w:bottom w:val="none" w:sz="0" w:space="0" w:color="auto"/>
        <w:right w:val="none" w:sz="0" w:space="0" w:color="auto"/>
      </w:divBdr>
    </w:div>
    <w:div w:id="1144127674">
      <w:bodyDiv w:val="1"/>
      <w:marLeft w:val="0"/>
      <w:marRight w:val="0"/>
      <w:marTop w:val="0"/>
      <w:marBottom w:val="0"/>
      <w:divBdr>
        <w:top w:val="none" w:sz="0" w:space="0" w:color="auto"/>
        <w:left w:val="none" w:sz="0" w:space="0" w:color="auto"/>
        <w:bottom w:val="none" w:sz="0" w:space="0" w:color="auto"/>
        <w:right w:val="none" w:sz="0" w:space="0" w:color="auto"/>
      </w:divBdr>
    </w:div>
    <w:div w:id="1156383893">
      <w:bodyDiv w:val="1"/>
      <w:marLeft w:val="0"/>
      <w:marRight w:val="0"/>
      <w:marTop w:val="0"/>
      <w:marBottom w:val="0"/>
      <w:divBdr>
        <w:top w:val="none" w:sz="0" w:space="0" w:color="auto"/>
        <w:left w:val="none" w:sz="0" w:space="0" w:color="auto"/>
        <w:bottom w:val="none" w:sz="0" w:space="0" w:color="auto"/>
        <w:right w:val="none" w:sz="0" w:space="0" w:color="auto"/>
      </w:divBdr>
    </w:div>
    <w:div w:id="1156996636">
      <w:bodyDiv w:val="1"/>
      <w:marLeft w:val="0"/>
      <w:marRight w:val="0"/>
      <w:marTop w:val="0"/>
      <w:marBottom w:val="0"/>
      <w:divBdr>
        <w:top w:val="none" w:sz="0" w:space="0" w:color="auto"/>
        <w:left w:val="none" w:sz="0" w:space="0" w:color="auto"/>
        <w:bottom w:val="none" w:sz="0" w:space="0" w:color="auto"/>
        <w:right w:val="none" w:sz="0" w:space="0" w:color="auto"/>
      </w:divBdr>
    </w:div>
    <w:div w:id="1161696328">
      <w:bodyDiv w:val="1"/>
      <w:marLeft w:val="0"/>
      <w:marRight w:val="0"/>
      <w:marTop w:val="0"/>
      <w:marBottom w:val="0"/>
      <w:divBdr>
        <w:top w:val="none" w:sz="0" w:space="0" w:color="auto"/>
        <w:left w:val="none" w:sz="0" w:space="0" w:color="auto"/>
        <w:bottom w:val="none" w:sz="0" w:space="0" w:color="auto"/>
        <w:right w:val="none" w:sz="0" w:space="0" w:color="auto"/>
      </w:divBdr>
    </w:div>
    <w:div w:id="1163085154">
      <w:bodyDiv w:val="1"/>
      <w:marLeft w:val="0"/>
      <w:marRight w:val="0"/>
      <w:marTop w:val="0"/>
      <w:marBottom w:val="0"/>
      <w:divBdr>
        <w:top w:val="none" w:sz="0" w:space="0" w:color="auto"/>
        <w:left w:val="none" w:sz="0" w:space="0" w:color="auto"/>
        <w:bottom w:val="none" w:sz="0" w:space="0" w:color="auto"/>
        <w:right w:val="none" w:sz="0" w:space="0" w:color="auto"/>
      </w:divBdr>
    </w:div>
    <w:div w:id="1182469801">
      <w:bodyDiv w:val="1"/>
      <w:marLeft w:val="0"/>
      <w:marRight w:val="0"/>
      <w:marTop w:val="0"/>
      <w:marBottom w:val="0"/>
      <w:divBdr>
        <w:top w:val="none" w:sz="0" w:space="0" w:color="auto"/>
        <w:left w:val="none" w:sz="0" w:space="0" w:color="auto"/>
        <w:bottom w:val="none" w:sz="0" w:space="0" w:color="auto"/>
        <w:right w:val="none" w:sz="0" w:space="0" w:color="auto"/>
      </w:divBdr>
    </w:div>
    <w:div w:id="1189418313">
      <w:bodyDiv w:val="1"/>
      <w:marLeft w:val="0"/>
      <w:marRight w:val="0"/>
      <w:marTop w:val="0"/>
      <w:marBottom w:val="0"/>
      <w:divBdr>
        <w:top w:val="none" w:sz="0" w:space="0" w:color="auto"/>
        <w:left w:val="none" w:sz="0" w:space="0" w:color="auto"/>
        <w:bottom w:val="none" w:sz="0" w:space="0" w:color="auto"/>
        <w:right w:val="none" w:sz="0" w:space="0" w:color="auto"/>
      </w:divBdr>
    </w:div>
    <w:div w:id="1192303224">
      <w:bodyDiv w:val="1"/>
      <w:marLeft w:val="0"/>
      <w:marRight w:val="0"/>
      <w:marTop w:val="0"/>
      <w:marBottom w:val="0"/>
      <w:divBdr>
        <w:top w:val="none" w:sz="0" w:space="0" w:color="auto"/>
        <w:left w:val="none" w:sz="0" w:space="0" w:color="auto"/>
        <w:bottom w:val="none" w:sz="0" w:space="0" w:color="auto"/>
        <w:right w:val="none" w:sz="0" w:space="0" w:color="auto"/>
      </w:divBdr>
    </w:div>
    <w:div w:id="1195466339">
      <w:bodyDiv w:val="1"/>
      <w:marLeft w:val="0"/>
      <w:marRight w:val="0"/>
      <w:marTop w:val="0"/>
      <w:marBottom w:val="0"/>
      <w:divBdr>
        <w:top w:val="none" w:sz="0" w:space="0" w:color="auto"/>
        <w:left w:val="none" w:sz="0" w:space="0" w:color="auto"/>
        <w:bottom w:val="none" w:sz="0" w:space="0" w:color="auto"/>
        <w:right w:val="none" w:sz="0" w:space="0" w:color="auto"/>
      </w:divBdr>
    </w:div>
    <w:div w:id="1199198848">
      <w:bodyDiv w:val="1"/>
      <w:marLeft w:val="0"/>
      <w:marRight w:val="0"/>
      <w:marTop w:val="0"/>
      <w:marBottom w:val="0"/>
      <w:divBdr>
        <w:top w:val="none" w:sz="0" w:space="0" w:color="auto"/>
        <w:left w:val="none" w:sz="0" w:space="0" w:color="auto"/>
        <w:bottom w:val="none" w:sz="0" w:space="0" w:color="auto"/>
        <w:right w:val="none" w:sz="0" w:space="0" w:color="auto"/>
      </w:divBdr>
    </w:div>
    <w:div w:id="1203982483">
      <w:bodyDiv w:val="1"/>
      <w:marLeft w:val="0"/>
      <w:marRight w:val="0"/>
      <w:marTop w:val="0"/>
      <w:marBottom w:val="0"/>
      <w:divBdr>
        <w:top w:val="none" w:sz="0" w:space="0" w:color="auto"/>
        <w:left w:val="none" w:sz="0" w:space="0" w:color="auto"/>
        <w:bottom w:val="none" w:sz="0" w:space="0" w:color="auto"/>
        <w:right w:val="none" w:sz="0" w:space="0" w:color="auto"/>
      </w:divBdr>
    </w:div>
    <w:div w:id="1213150060">
      <w:bodyDiv w:val="1"/>
      <w:marLeft w:val="0"/>
      <w:marRight w:val="0"/>
      <w:marTop w:val="0"/>
      <w:marBottom w:val="0"/>
      <w:divBdr>
        <w:top w:val="none" w:sz="0" w:space="0" w:color="auto"/>
        <w:left w:val="none" w:sz="0" w:space="0" w:color="auto"/>
        <w:bottom w:val="none" w:sz="0" w:space="0" w:color="auto"/>
        <w:right w:val="none" w:sz="0" w:space="0" w:color="auto"/>
      </w:divBdr>
    </w:div>
    <w:div w:id="1233153330">
      <w:bodyDiv w:val="1"/>
      <w:marLeft w:val="0"/>
      <w:marRight w:val="0"/>
      <w:marTop w:val="0"/>
      <w:marBottom w:val="0"/>
      <w:divBdr>
        <w:top w:val="none" w:sz="0" w:space="0" w:color="auto"/>
        <w:left w:val="none" w:sz="0" w:space="0" w:color="auto"/>
        <w:bottom w:val="none" w:sz="0" w:space="0" w:color="auto"/>
        <w:right w:val="none" w:sz="0" w:space="0" w:color="auto"/>
      </w:divBdr>
    </w:div>
    <w:div w:id="1233662153">
      <w:bodyDiv w:val="1"/>
      <w:marLeft w:val="0"/>
      <w:marRight w:val="0"/>
      <w:marTop w:val="0"/>
      <w:marBottom w:val="0"/>
      <w:divBdr>
        <w:top w:val="none" w:sz="0" w:space="0" w:color="auto"/>
        <w:left w:val="none" w:sz="0" w:space="0" w:color="auto"/>
        <w:bottom w:val="none" w:sz="0" w:space="0" w:color="auto"/>
        <w:right w:val="none" w:sz="0" w:space="0" w:color="auto"/>
      </w:divBdr>
    </w:div>
    <w:div w:id="1286890010">
      <w:bodyDiv w:val="1"/>
      <w:marLeft w:val="0"/>
      <w:marRight w:val="0"/>
      <w:marTop w:val="0"/>
      <w:marBottom w:val="0"/>
      <w:divBdr>
        <w:top w:val="none" w:sz="0" w:space="0" w:color="auto"/>
        <w:left w:val="none" w:sz="0" w:space="0" w:color="auto"/>
        <w:bottom w:val="none" w:sz="0" w:space="0" w:color="auto"/>
        <w:right w:val="none" w:sz="0" w:space="0" w:color="auto"/>
      </w:divBdr>
    </w:div>
    <w:div w:id="1289163968">
      <w:bodyDiv w:val="1"/>
      <w:marLeft w:val="0"/>
      <w:marRight w:val="0"/>
      <w:marTop w:val="0"/>
      <w:marBottom w:val="0"/>
      <w:divBdr>
        <w:top w:val="none" w:sz="0" w:space="0" w:color="auto"/>
        <w:left w:val="none" w:sz="0" w:space="0" w:color="auto"/>
        <w:bottom w:val="none" w:sz="0" w:space="0" w:color="auto"/>
        <w:right w:val="none" w:sz="0" w:space="0" w:color="auto"/>
      </w:divBdr>
    </w:div>
    <w:div w:id="1289505661">
      <w:bodyDiv w:val="1"/>
      <w:marLeft w:val="0"/>
      <w:marRight w:val="0"/>
      <w:marTop w:val="0"/>
      <w:marBottom w:val="0"/>
      <w:divBdr>
        <w:top w:val="none" w:sz="0" w:space="0" w:color="auto"/>
        <w:left w:val="none" w:sz="0" w:space="0" w:color="auto"/>
        <w:bottom w:val="none" w:sz="0" w:space="0" w:color="auto"/>
        <w:right w:val="none" w:sz="0" w:space="0" w:color="auto"/>
      </w:divBdr>
    </w:div>
    <w:div w:id="1294823814">
      <w:bodyDiv w:val="1"/>
      <w:marLeft w:val="0"/>
      <w:marRight w:val="0"/>
      <w:marTop w:val="0"/>
      <w:marBottom w:val="0"/>
      <w:divBdr>
        <w:top w:val="none" w:sz="0" w:space="0" w:color="auto"/>
        <w:left w:val="none" w:sz="0" w:space="0" w:color="auto"/>
        <w:bottom w:val="none" w:sz="0" w:space="0" w:color="auto"/>
        <w:right w:val="none" w:sz="0" w:space="0" w:color="auto"/>
      </w:divBdr>
    </w:div>
    <w:div w:id="1296451685">
      <w:bodyDiv w:val="1"/>
      <w:marLeft w:val="0"/>
      <w:marRight w:val="0"/>
      <w:marTop w:val="0"/>
      <w:marBottom w:val="0"/>
      <w:divBdr>
        <w:top w:val="none" w:sz="0" w:space="0" w:color="auto"/>
        <w:left w:val="none" w:sz="0" w:space="0" w:color="auto"/>
        <w:bottom w:val="none" w:sz="0" w:space="0" w:color="auto"/>
        <w:right w:val="none" w:sz="0" w:space="0" w:color="auto"/>
      </w:divBdr>
    </w:div>
    <w:div w:id="1323267896">
      <w:bodyDiv w:val="1"/>
      <w:marLeft w:val="0"/>
      <w:marRight w:val="0"/>
      <w:marTop w:val="0"/>
      <w:marBottom w:val="0"/>
      <w:divBdr>
        <w:top w:val="none" w:sz="0" w:space="0" w:color="auto"/>
        <w:left w:val="none" w:sz="0" w:space="0" w:color="auto"/>
        <w:bottom w:val="none" w:sz="0" w:space="0" w:color="auto"/>
        <w:right w:val="none" w:sz="0" w:space="0" w:color="auto"/>
      </w:divBdr>
    </w:div>
    <w:div w:id="1348754252">
      <w:bodyDiv w:val="1"/>
      <w:marLeft w:val="0"/>
      <w:marRight w:val="0"/>
      <w:marTop w:val="0"/>
      <w:marBottom w:val="0"/>
      <w:divBdr>
        <w:top w:val="none" w:sz="0" w:space="0" w:color="auto"/>
        <w:left w:val="none" w:sz="0" w:space="0" w:color="auto"/>
        <w:bottom w:val="none" w:sz="0" w:space="0" w:color="auto"/>
        <w:right w:val="none" w:sz="0" w:space="0" w:color="auto"/>
      </w:divBdr>
    </w:div>
    <w:div w:id="1352803271">
      <w:bodyDiv w:val="1"/>
      <w:marLeft w:val="0"/>
      <w:marRight w:val="0"/>
      <w:marTop w:val="0"/>
      <w:marBottom w:val="0"/>
      <w:divBdr>
        <w:top w:val="none" w:sz="0" w:space="0" w:color="auto"/>
        <w:left w:val="none" w:sz="0" w:space="0" w:color="auto"/>
        <w:bottom w:val="none" w:sz="0" w:space="0" w:color="auto"/>
        <w:right w:val="none" w:sz="0" w:space="0" w:color="auto"/>
      </w:divBdr>
    </w:div>
    <w:div w:id="1357929960">
      <w:bodyDiv w:val="1"/>
      <w:marLeft w:val="0"/>
      <w:marRight w:val="0"/>
      <w:marTop w:val="0"/>
      <w:marBottom w:val="0"/>
      <w:divBdr>
        <w:top w:val="none" w:sz="0" w:space="0" w:color="auto"/>
        <w:left w:val="none" w:sz="0" w:space="0" w:color="auto"/>
        <w:bottom w:val="none" w:sz="0" w:space="0" w:color="auto"/>
        <w:right w:val="none" w:sz="0" w:space="0" w:color="auto"/>
      </w:divBdr>
    </w:div>
    <w:div w:id="1364132563">
      <w:bodyDiv w:val="1"/>
      <w:marLeft w:val="0"/>
      <w:marRight w:val="0"/>
      <w:marTop w:val="0"/>
      <w:marBottom w:val="0"/>
      <w:divBdr>
        <w:top w:val="none" w:sz="0" w:space="0" w:color="auto"/>
        <w:left w:val="none" w:sz="0" w:space="0" w:color="auto"/>
        <w:bottom w:val="none" w:sz="0" w:space="0" w:color="auto"/>
        <w:right w:val="none" w:sz="0" w:space="0" w:color="auto"/>
      </w:divBdr>
    </w:div>
    <w:div w:id="1395003051">
      <w:bodyDiv w:val="1"/>
      <w:marLeft w:val="0"/>
      <w:marRight w:val="0"/>
      <w:marTop w:val="0"/>
      <w:marBottom w:val="0"/>
      <w:divBdr>
        <w:top w:val="none" w:sz="0" w:space="0" w:color="auto"/>
        <w:left w:val="none" w:sz="0" w:space="0" w:color="auto"/>
        <w:bottom w:val="none" w:sz="0" w:space="0" w:color="auto"/>
        <w:right w:val="none" w:sz="0" w:space="0" w:color="auto"/>
      </w:divBdr>
    </w:div>
    <w:div w:id="1396391305">
      <w:bodyDiv w:val="1"/>
      <w:marLeft w:val="0"/>
      <w:marRight w:val="0"/>
      <w:marTop w:val="0"/>
      <w:marBottom w:val="0"/>
      <w:divBdr>
        <w:top w:val="none" w:sz="0" w:space="0" w:color="auto"/>
        <w:left w:val="none" w:sz="0" w:space="0" w:color="auto"/>
        <w:bottom w:val="none" w:sz="0" w:space="0" w:color="auto"/>
        <w:right w:val="none" w:sz="0" w:space="0" w:color="auto"/>
      </w:divBdr>
    </w:div>
    <w:div w:id="1402289549">
      <w:bodyDiv w:val="1"/>
      <w:marLeft w:val="0"/>
      <w:marRight w:val="0"/>
      <w:marTop w:val="0"/>
      <w:marBottom w:val="0"/>
      <w:divBdr>
        <w:top w:val="none" w:sz="0" w:space="0" w:color="auto"/>
        <w:left w:val="none" w:sz="0" w:space="0" w:color="auto"/>
        <w:bottom w:val="none" w:sz="0" w:space="0" w:color="auto"/>
        <w:right w:val="none" w:sz="0" w:space="0" w:color="auto"/>
      </w:divBdr>
    </w:div>
    <w:div w:id="1407189287">
      <w:bodyDiv w:val="1"/>
      <w:marLeft w:val="0"/>
      <w:marRight w:val="0"/>
      <w:marTop w:val="0"/>
      <w:marBottom w:val="0"/>
      <w:divBdr>
        <w:top w:val="none" w:sz="0" w:space="0" w:color="auto"/>
        <w:left w:val="none" w:sz="0" w:space="0" w:color="auto"/>
        <w:bottom w:val="none" w:sz="0" w:space="0" w:color="auto"/>
        <w:right w:val="none" w:sz="0" w:space="0" w:color="auto"/>
      </w:divBdr>
    </w:div>
    <w:div w:id="1407915314">
      <w:bodyDiv w:val="1"/>
      <w:marLeft w:val="0"/>
      <w:marRight w:val="0"/>
      <w:marTop w:val="0"/>
      <w:marBottom w:val="0"/>
      <w:divBdr>
        <w:top w:val="none" w:sz="0" w:space="0" w:color="auto"/>
        <w:left w:val="none" w:sz="0" w:space="0" w:color="auto"/>
        <w:bottom w:val="none" w:sz="0" w:space="0" w:color="auto"/>
        <w:right w:val="none" w:sz="0" w:space="0" w:color="auto"/>
      </w:divBdr>
    </w:div>
    <w:div w:id="1409882512">
      <w:bodyDiv w:val="1"/>
      <w:marLeft w:val="0"/>
      <w:marRight w:val="0"/>
      <w:marTop w:val="0"/>
      <w:marBottom w:val="0"/>
      <w:divBdr>
        <w:top w:val="none" w:sz="0" w:space="0" w:color="auto"/>
        <w:left w:val="none" w:sz="0" w:space="0" w:color="auto"/>
        <w:bottom w:val="none" w:sz="0" w:space="0" w:color="auto"/>
        <w:right w:val="none" w:sz="0" w:space="0" w:color="auto"/>
      </w:divBdr>
    </w:div>
    <w:div w:id="1421368564">
      <w:bodyDiv w:val="1"/>
      <w:marLeft w:val="0"/>
      <w:marRight w:val="0"/>
      <w:marTop w:val="0"/>
      <w:marBottom w:val="0"/>
      <w:divBdr>
        <w:top w:val="none" w:sz="0" w:space="0" w:color="auto"/>
        <w:left w:val="none" w:sz="0" w:space="0" w:color="auto"/>
        <w:bottom w:val="none" w:sz="0" w:space="0" w:color="auto"/>
        <w:right w:val="none" w:sz="0" w:space="0" w:color="auto"/>
      </w:divBdr>
    </w:div>
    <w:div w:id="1436171493">
      <w:bodyDiv w:val="1"/>
      <w:marLeft w:val="0"/>
      <w:marRight w:val="0"/>
      <w:marTop w:val="0"/>
      <w:marBottom w:val="0"/>
      <w:divBdr>
        <w:top w:val="none" w:sz="0" w:space="0" w:color="auto"/>
        <w:left w:val="none" w:sz="0" w:space="0" w:color="auto"/>
        <w:bottom w:val="none" w:sz="0" w:space="0" w:color="auto"/>
        <w:right w:val="none" w:sz="0" w:space="0" w:color="auto"/>
      </w:divBdr>
    </w:div>
    <w:div w:id="1437216266">
      <w:bodyDiv w:val="1"/>
      <w:marLeft w:val="0"/>
      <w:marRight w:val="0"/>
      <w:marTop w:val="0"/>
      <w:marBottom w:val="0"/>
      <w:divBdr>
        <w:top w:val="none" w:sz="0" w:space="0" w:color="auto"/>
        <w:left w:val="none" w:sz="0" w:space="0" w:color="auto"/>
        <w:bottom w:val="none" w:sz="0" w:space="0" w:color="auto"/>
        <w:right w:val="none" w:sz="0" w:space="0" w:color="auto"/>
      </w:divBdr>
    </w:div>
    <w:div w:id="1451122477">
      <w:bodyDiv w:val="1"/>
      <w:marLeft w:val="0"/>
      <w:marRight w:val="0"/>
      <w:marTop w:val="0"/>
      <w:marBottom w:val="0"/>
      <w:divBdr>
        <w:top w:val="none" w:sz="0" w:space="0" w:color="auto"/>
        <w:left w:val="none" w:sz="0" w:space="0" w:color="auto"/>
        <w:bottom w:val="none" w:sz="0" w:space="0" w:color="auto"/>
        <w:right w:val="none" w:sz="0" w:space="0" w:color="auto"/>
      </w:divBdr>
    </w:div>
    <w:div w:id="1477719605">
      <w:bodyDiv w:val="1"/>
      <w:marLeft w:val="0"/>
      <w:marRight w:val="0"/>
      <w:marTop w:val="0"/>
      <w:marBottom w:val="0"/>
      <w:divBdr>
        <w:top w:val="none" w:sz="0" w:space="0" w:color="auto"/>
        <w:left w:val="none" w:sz="0" w:space="0" w:color="auto"/>
        <w:bottom w:val="none" w:sz="0" w:space="0" w:color="auto"/>
        <w:right w:val="none" w:sz="0" w:space="0" w:color="auto"/>
      </w:divBdr>
    </w:div>
    <w:div w:id="1480923521">
      <w:bodyDiv w:val="1"/>
      <w:marLeft w:val="0"/>
      <w:marRight w:val="0"/>
      <w:marTop w:val="0"/>
      <w:marBottom w:val="0"/>
      <w:divBdr>
        <w:top w:val="none" w:sz="0" w:space="0" w:color="auto"/>
        <w:left w:val="none" w:sz="0" w:space="0" w:color="auto"/>
        <w:bottom w:val="none" w:sz="0" w:space="0" w:color="auto"/>
        <w:right w:val="none" w:sz="0" w:space="0" w:color="auto"/>
      </w:divBdr>
    </w:div>
    <w:div w:id="1493258622">
      <w:bodyDiv w:val="1"/>
      <w:marLeft w:val="0"/>
      <w:marRight w:val="0"/>
      <w:marTop w:val="0"/>
      <w:marBottom w:val="0"/>
      <w:divBdr>
        <w:top w:val="none" w:sz="0" w:space="0" w:color="auto"/>
        <w:left w:val="none" w:sz="0" w:space="0" w:color="auto"/>
        <w:bottom w:val="none" w:sz="0" w:space="0" w:color="auto"/>
        <w:right w:val="none" w:sz="0" w:space="0" w:color="auto"/>
      </w:divBdr>
    </w:div>
    <w:div w:id="1517036855">
      <w:bodyDiv w:val="1"/>
      <w:marLeft w:val="0"/>
      <w:marRight w:val="0"/>
      <w:marTop w:val="0"/>
      <w:marBottom w:val="0"/>
      <w:divBdr>
        <w:top w:val="none" w:sz="0" w:space="0" w:color="auto"/>
        <w:left w:val="none" w:sz="0" w:space="0" w:color="auto"/>
        <w:bottom w:val="none" w:sz="0" w:space="0" w:color="auto"/>
        <w:right w:val="none" w:sz="0" w:space="0" w:color="auto"/>
      </w:divBdr>
    </w:div>
    <w:div w:id="1526821248">
      <w:bodyDiv w:val="1"/>
      <w:marLeft w:val="0"/>
      <w:marRight w:val="0"/>
      <w:marTop w:val="0"/>
      <w:marBottom w:val="0"/>
      <w:divBdr>
        <w:top w:val="none" w:sz="0" w:space="0" w:color="auto"/>
        <w:left w:val="none" w:sz="0" w:space="0" w:color="auto"/>
        <w:bottom w:val="none" w:sz="0" w:space="0" w:color="auto"/>
        <w:right w:val="none" w:sz="0" w:space="0" w:color="auto"/>
      </w:divBdr>
    </w:div>
    <w:div w:id="1541085097">
      <w:bodyDiv w:val="1"/>
      <w:marLeft w:val="0"/>
      <w:marRight w:val="0"/>
      <w:marTop w:val="0"/>
      <w:marBottom w:val="0"/>
      <w:divBdr>
        <w:top w:val="none" w:sz="0" w:space="0" w:color="auto"/>
        <w:left w:val="none" w:sz="0" w:space="0" w:color="auto"/>
        <w:bottom w:val="none" w:sz="0" w:space="0" w:color="auto"/>
        <w:right w:val="none" w:sz="0" w:space="0" w:color="auto"/>
      </w:divBdr>
    </w:div>
    <w:div w:id="1549100761">
      <w:bodyDiv w:val="1"/>
      <w:marLeft w:val="0"/>
      <w:marRight w:val="0"/>
      <w:marTop w:val="0"/>
      <w:marBottom w:val="0"/>
      <w:divBdr>
        <w:top w:val="none" w:sz="0" w:space="0" w:color="auto"/>
        <w:left w:val="none" w:sz="0" w:space="0" w:color="auto"/>
        <w:bottom w:val="none" w:sz="0" w:space="0" w:color="auto"/>
        <w:right w:val="none" w:sz="0" w:space="0" w:color="auto"/>
      </w:divBdr>
    </w:div>
    <w:div w:id="1561288674">
      <w:bodyDiv w:val="1"/>
      <w:marLeft w:val="0"/>
      <w:marRight w:val="0"/>
      <w:marTop w:val="0"/>
      <w:marBottom w:val="0"/>
      <w:divBdr>
        <w:top w:val="none" w:sz="0" w:space="0" w:color="auto"/>
        <w:left w:val="none" w:sz="0" w:space="0" w:color="auto"/>
        <w:bottom w:val="none" w:sz="0" w:space="0" w:color="auto"/>
        <w:right w:val="none" w:sz="0" w:space="0" w:color="auto"/>
      </w:divBdr>
    </w:div>
    <w:div w:id="1562011952">
      <w:bodyDiv w:val="1"/>
      <w:marLeft w:val="0"/>
      <w:marRight w:val="0"/>
      <w:marTop w:val="0"/>
      <w:marBottom w:val="0"/>
      <w:divBdr>
        <w:top w:val="none" w:sz="0" w:space="0" w:color="auto"/>
        <w:left w:val="none" w:sz="0" w:space="0" w:color="auto"/>
        <w:bottom w:val="none" w:sz="0" w:space="0" w:color="auto"/>
        <w:right w:val="none" w:sz="0" w:space="0" w:color="auto"/>
      </w:divBdr>
    </w:div>
    <w:div w:id="1577663107">
      <w:bodyDiv w:val="1"/>
      <w:marLeft w:val="0"/>
      <w:marRight w:val="0"/>
      <w:marTop w:val="0"/>
      <w:marBottom w:val="0"/>
      <w:divBdr>
        <w:top w:val="none" w:sz="0" w:space="0" w:color="auto"/>
        <w:left w:val="none" w:sz="0" w:space="0" w:color="auto"/>
        <w:bottom w:val="none" w:sz="0" w:space="0" w:color="auto"/>
        <w:right w:val="none" w:sz="0" w:space="0" w:color="auto"/>
      </w:divBdr>
    </w:div>
    <w:div w:id="1583833036">
      <w:bodyDiv w:val="1"/>
      <w:marLeft w:val="0"/>
      <w:marRight w:val="0"/>
      <w:marTop w:val="0"/>
      <w:marBottom w:val="0"/>
      <w:divBdr>
        <w:top w:val="none" w:sz="0" w:space="0" w:color="auto"/>
        <w:left w:val="none" w:sz="0" w:space="0" w:color="auto"/>
        <w:bottom w:val="none" w:sz="0" w:space="0" w:color="auto"/>
        <w:right w:val="none" w:sz="0" w:space="0" w:color="auto"/>
      </w:divBdr>
    </w:div>
    <w:div w:id="1594515327">
      <w:bodyDiv w:val="1"/>
      <w:marLeft w:val="0"/>
      <w:marRight w:val="0"/>
      <w:marTop w:val="0"/>
      <w:marBottom w:val="0"/>
      <w:divBdr>
        <w:top w:val="none" w:sz="0" w:space="0" w:color="auto"/>
        <w:left w:val="none" w:sz="0" w:space="0" w:color="auto"/>
        <w:bottom w:val="none" w:sz="0" w:space="0" w:color="auto"/>
        <w:right w:val="none" w:sz="0" w:space="0" w:color="auto"/>
      </w:divBdr>
    </w:div>
    <w:div w:id="1606616812">
      <w:bodyDiv w:val="1"/>
      <w:marLeft w:val="0"/>
      <w:marRight w:val="0"/>
      <w:marTop w:val="0"/>
      <w:marBottom w:val="0"/>
      <w:divBdr>
        <w:top w:val="none" w:sz="0" w:space="0" w:color="auto"/>
        <w:left w:val="none" w:sz="0" w:space="0" w:color="auto"/>
        <w:bottom w:val="none" w:sz="0" w:space="0" w:color="auto"/>
        <w:right w:val="none" w:sz="0" w:space="0" w:color="auto"/>
      </w:divBdr>
    </w:div>
    <w:div w:id="1606840954">
      <w:bodyDiv w:val="1"/>
      <w:marLeft w:val="0"/>
      <w:marRight w:val="0"/>
      <w:marTop w:val="0"/>
      <w:marBottom w:val="0"/>
      <w:divBdr>
        <w:top w:val="none" w:sz="0" w:space="0" w:color="auto"/>
        <w:left w:val="none" w:sz="0" w:space="0" w:color="auto"/>
        <w:bottom w:val="none" w:sz="0" w:space="0" w:color="auto"/>
        <w:right w:val="none" w:sz="0" w:space="0" w:color="auto"/>
      </w:divBdr>
    </w:div>
    <w:div w:id="1618953139">
      <w:bodyDiv w:val="1"/>
      <w:marLeft w:val="0"/>
      <w:marRight w:val="0"/>
      <w:marTop w:val="0"/>
      <w:marBottom w:val="0"/>
      <w:divBdr>
        <w:top w:val="none" w:sz="0" w:space="0" w:color="auto"/>
        <w:left w:val="none" w:sz="0" w:space="0" w:color="auto"/>
        <w:bottom w:val="none" w:sz="0" w:space="0" w:color="auto"/>
        <w:right w:val="none" w:sz="0" w:space="0" w:color="auto"/>
      </w:divBdr>
    </w:div>
    <w:div w:id="1627421862">
      <w:bodyDiv w:val="1"/>
      <w:marLeft w:val="0"/>
      <w:marRight w:val="0"/>
      <w:marTop w:val="0"/>
      <w:marBottom w:val="0"/>
      <w:divBdr>
        <w:top w:val="none" w:sz="0" w:space="0" w:color="auto"/>
        <w:left w:val="none" w:sz="0" w:space="0" w:color="auto"/>
        <w:bottom w:val="none" w:sz="0" w:space="0" w:color="auto"/>
        <w:right w:val="none" w:sz="0" w:space="0" w:color="auto"/>
      </w:divBdr>
    </w:div>
    <w:div w:id="1631789168">
      <w:bodyDiv w:val="1"/>
      <w:marLeft w:val="0"/>
      <w:marRight w:val="0"/>
      <w:marTop w:val="0"/>
      <w:marBottom w:val="0"/>
      <w:divBdr>
        <w:top w:val="none" w:sz="0" w:space="0" w:color="auto"/>
        <w:left w:val="none" w:sz="0" w:space="0" w:color="auto"/>
        <w:bottom w:val="none" w:sz="0" w:space="0" w:color="auto"/>
        <w:right w:val="none" w:sz="0" w:space="0" w:color="auto"/>
      </w:divBdr>
    </w:div>
    <w:div w:id="1644582646">
      <w:bodyDiv w:val="1"/>
      <w:marLeft w:val="0"/>
      <w:marRight w:val="0"/>
      <w:marTop w:val="0"/>
      <w:marBottom w:val="0"/>
      <w:divBdr>
        <w:top w:val="none" w:sz="0" w:space="0" w:color="auto"/>
        <w:left w:val="none" w:sz="0" w:space="0" w:color="auto"/>
        <w:bottom w:val="none" w:sz="0" w:space="0" w:color="auto"/>
        <w:right w:val="none" w:sz="0" w:space="0" w:color="auto"/>
      </w:divBdr>
    </w:div>
    <w:div w:id="1648515469">
      <w:bodyDiv w:val="1"/>
      <w:marLeft w:val="0"/>
      <w:marRight w:val="0"/>
      <w:marTop w:val="0"/>
      <w:marBottom w:val="0"/>
      <w:divBdr>
        <w:top w:val="none" w:sz="0" w:space="0" w:color="auto"/>
        <w:left w:val="none" w:sz="0" w:space="0" w:color="auto"/>
        <w:bottom w:val="none" w:sz="0" w:space="0" w:color="auto"/>
        <w:right w:val="none" w:sz="0" w:space="0" w:color="auto"/>
      </w:divBdr>
    </w:div>
    <w:div w:id="1661613923">
      <w:bodyDiv w:val="1"/>
      <w:marLeft w:val="0"/>
      <w:marRight w:val="0"/>
      <w:marTop w:val="0"/>
      <w:marBottom w:val="0"/>
      <w:divBdr>
        <w:top w:val="none" w:sz="0" w:space="0" w:color="auto"/>
        <w:left w:val="none" w:sz="0" w:space="0" w:color="auto"/>
        <w:bottom w:val="none" w:sz="0" w:space="0" w:color="auto"/>
        <w:right w:val="none" w:sz="0" w:space="0" w:color="auto"/>
      </w:divBdr>
    </w:div>
    <w:div w:id="1666397286">
      <w:bodyDiv w:val="1"/>
      <w:marLeft w:val="0"/>
      <w:marRight w:val="0"/>
      <w:marTop w:val="0"/>
      <w:marBottom w:val="0"/>
      <w:divBdr>
        <w:top w:val="none" w:sz="0" w:space="0" w:color="auto"/>
        <w:left w:val="none" w:sz="0" w:space="0" w:color="auto"/>
        <w:bottom w:val="none" w:sz="0" w:space="0" w:color="auto"/>
        <w:right w:val="none" w:sz="0" w:space="0" w:color="auto"/>
      </w:divBdr>
    </w:div>
    <w:div w:id="1666468191">
      <w:bodyDiv w:val="1"/>
      <w:marLeft w:val="0"/>
      <w:marRight w:val="0"/>
      <w:marTop w:val="0"/>
      <w:marBottom w:val="0"/>
      <w:divBdr>
        <w:top w:val="none" w:sz="0" w:space="0" w:color="auto"/>
        <w:left w:val="none" w:sz="0" w:space="0" w:color="auto"/>
        <w:bottom w:val="none" w:sz="0" w:space="0" w:color="auto"/>
        <w:right w:val="none" w:sz="0" w:space="0" w:color="auto"/>
      </w:divBdr>
    </w:div>
    <w:div w:id="1680887228">
      <w:bodyDiv w:val="1"/>
      <w:marLeft w:val="0"/>
      <w:marRight w:val="0"/>
      <w:marTop w:val="0"/>
      <w:marBottom w:val="0"/>
      <w:divBdr>
        <w:top w:val="none" w:sz="0" w:space="0" w:color="auto"/>
        <w:left w:val="none" w:sz="0" w:space="0" w:color="auto"/>
        <w:bottom w:val="none" w:sz="0" w:space="0" w:color="auto"/>
        <w:right w:val="none" w:sz="0" w:space="0" w:color="auto"/>
      </w:divBdr>
    </w:div>
    <w:div w:id="1692875308">
      <w:bodyDiv w:val="1"/>
      <w:marLeft w:val="0"/>
      <w:marRight w:val="0"/>
      <w:marTop w:val="0"/>
      <w:marBottom w:val="0"/>
      <w:divBdr>
        <w:top w:val="none" w:sz="0" w:space="0" w:color="auto"/>
        <w:left w:val="none" w:sz="0" w:space="0" w:color="auto"/>
        <w:bottom w:val="none" w:sz="0" w:space="0" w:color="auto"/>
        <w:right w:val="none" w:sz="0" w:space="0" w:color="auto"/>
      </w:divBdr>
    </w:div>
    <w:div w:id="1695690561">
      <w:bodyDiv w:val="1"/>
      <w:marLeft w:val="0"/>
      <w:marRight w:val="0"/>
      <w:marTop w:val="0"/>
      <w:marBottom w:val="0"/>
      <w:divBdr>
        <w:top w:val="none" w:sz="0" w:space="0" w:color="auto"/>
        <w:left w:val="none" w:sz="0" w:space="0" w:color="auto"/>
        <w:bottom w:val="none" w:sz="0" w:space="0" w:color="auto"/>
        <w:right w:val="none" w:sz="0" w:space="0" w:color="auto"/>
      </w:divBdr>
    </w:div>
    <w:div w:id="1718626339">
      <w:bodyDiv w:val="1"/>
      <w:marLeft w:val="0"/>
      <w:marRight w:val="0"/>
      <w:marTop w:val="0"/>
      <w:marBottom w:val="0"/>
      <w:divBdr>
        <w:top w:val="none" w:sz="0" w:space="0" w:color="auto"/>
        <w:left w:val="none" w:sz="0" w:space="0" w:color="auto"/>
        <w:bottom w:val="none" w:sz="0" w:space="0" w:color="auto"/>
        <w:right w:val="none" w:sz="0" w:space="0" w:color="auto"/>
      </w:divBdr>
    </w:div>
    <w:div w:id="1720740982">
      <w:bodyDiv w:val="1"/>
      <w:marLeft w:val="0"/>
      <w:marRight w:val="0"/>
      <w:marTop w:val="0"/>
      <w:marBottom w:val="0"/>
      <w:divBdr>
        <w:top w:val="none" w:sz="0" w:space="0" w:color="auto"/>
        <w:left w:val="none" w:sz="0" w:space="0" w:color="auto"/>
        <w:bottom w:val="none" w:sz="0" w:space="0" w:color="auto"/>
        <w:right w:val="none" w:sz="0" w:space="0" w:color="auto"/>
      </w:divBdr>
    </w:div>
    <w:div w:id="1787384885">
      <w:bodyDiv w:val="1"/>
      <w:marLeft w:val="0"/>
      <w:marRight w:val="0"/>
      <w:marTop w:val="0"/>
      <w:marBottom w:val="0"/>
      <w:divBdr>
        <w:top w:val="none" w:sz="0" w:space="0" w:color="auto"/>
        <w:left w:val="none" w:sz="0" w:space="0" w:color="auto"/>
        <w:bottom w:val="none" w:sz="0" w:space="0" w:color="auto"/>
        <w:right w:val="none" w:sz="0" w:space="0" w:color="auto"/>
      </w:divBdr>
    </w:div>
    <w:div w:id="1790052211">
      <w:bodyDiv w:val="1"/>
      <w:marLeft w:val="0"/>
      <w:marRight w:val="0"/>
      <w:marTop w:val="0"/>
      <w:marBottom w:val="0"/>
      <w:divBdr>
        <w:top w:val="none" w:sz="0" w:space="0" w:color="auto"/>
        <w:left w:val="none" w:sz="0" w:space="0" w:color="auto"/>
        <w:bottom w:val="none" w:sz="0" w:space="0" w:color="auto"/>
        <w:right w:val="none" w:sz="0" w:space="0" w:color="auto"/>
      </w:divBdr>
    </w:div>
    <w:div w:id="1790079222">
      <w:bodyDiv w:val="1"/>
      <w:marLeft w:val="0"/>
      <w:marRight w:val="0"/>
      <w:marTop w:val="0"/>
      <w:marBottom w:val="0"/>
      <w:divBdr>
        <w:top w:val="none" w:sz="0" w:space="0" w:color="auto"/>
        <w:left w:val="none" w:sz="0" w:space="0" w:color="auto"/>
        <w:bottom w:val="none" w:sz="0" w:space="0" w:color="auto"/>
        <w:right w:val="none" w:sz="0" w:space="0" w:color="auto"/>
      </w:divBdr>
    </w:div>
    <w:div w:id="1791706248">
      <w:bodyDiv w:val="1"/>
      <w:marLeft w:val="0"/>
      <w:marRight w:val="0"/>
      <w:marTop w:val="0"/>
      <w:marBottom w:val="0"/>
      <w:divBdr>
        <w:top w:val="none" w:sz="0" w:space="0" w:color="auto"/>
        <w:left w:val="none" w:sz="0" w:space="0" w:color="auto"/>
        <w:bottom w:val="none" w:sz="0" w:space="0" w:color="auto"/>
        <w:right w:val="none" w:sz="0" w:space="0" w:color="auto"/>
      </w:divBdr>
    </w:div>
    <w:div w:id="1802964370">
      <w:bodyDiv w:val="1"/>
      <w:marLeft w:val="0"/>
      <w:marRight w:val="0"/>
      <w:marTop w:val="0"/>
      <w:marBottom w:val="0"/>
      <w:divBdr>
        <w:top w:val="none" w:sz="0" w:space="0" w:color="auto"/>
        <w:left w:val="none" w:sz="0" w:space="0" w:color="auto"/>
        <w:bottom w:val="none" w:sz="0" w:space="0" w:color="auto"/>
        <w:right w:val="none" w:sz="0" w:space="0" w:color="auto"/>
      </w:divBdr>
    </w:div>
    <w:div w:id="1819833623">
      <w:bodyDiv w:val="1"/>
      <w:marLeft w:val="0"/>
      <w:marRight w:val="0"/>
      <w:marTop w:val="0"/>
      <w:marBottom w:val="0"/>
      <w:divBdr>
        <w:top w:val="none" w:sz="0" w:space="0" w:color="auto"/>
        <w:left w:val="none" w:sz="0" w:space="0" w:color="auto"/>
        <w:bottom w:val="none" w:sz="0" w:space="0" w:color="auto"/>
        <w:right w:val="none" w:sz="0" w:space="0" w:color="auto"/>
      </w:divBdr>
    </w:div>
    <w:div w:id="1820684128">
      <w:bodyDiv w:val="1"/>
      <w:marLeft w:val="0"/>
      <w:marRight w:val="0"/>
      <w:marTop w:val="0"/>
      <w:marBottom w:val="0"/>
      <w:divBdr>
        <w:top w:val="none" w:sz="0" w:space="0" w:color="auto"/>
        <w:left w:val="none" w:sz="0" w:space="0" w:color="auto"/>
        <w:bottom w:val="none" w:sz="0" w:space="0" w:color="auto"/>
        <w:right w:val="none" w:sz="0" w:space="0" w:color="auto"/>
      </w:divBdr>
    </w:div>
    <w:div w:id="1828354299">
      <w:bodyDiv w:val="1"/>
      <w:marLeft w:val="0"/>
      <w:marRight w:val="0"/>
      <w:marTop w:val="0"/>
      <w:marBottom w:val="0"/>
      <w:divBdr>
        <w:top w:val="none" w:sz="0" w:space="0" w:color="auto"/>
        <w:left w:val="none" w:sz="0" w:space="0" w:color="auto"/>
        <w:bottom w:val="none" w:sz="0" w:space="0" w:color="auto"/>
        <w:right w:val="none" w:sz="0" w:space="0" w:color="auto"/>
      </w:divBdr>
    </w:div>
    <w:div w:id="1843541075">
      <w:bodyDiv w:val="1"/>
      <w:marLeft w:val="0"/>
      <w:marRight w:val="0"/>
      <w:marTop w:val="0"/>
      <w:marBottom w:val="0"/>
      <w:divBdr>
        <w:top w:val="none" w:sz="0" w:space="0" w:color="auto"/>
        <w:left w:val="none" w:sz="0" w:space="0" w:color="auto"/>
        <w:bottom w:val="none" w:sz="0" w:space="0" w:color="auto"/>
        <w:right w:val="none" w:sz="0" w:space="0" w:color="auto"/>
      </w:divBdr>
    </w:div>
    <w:div w:id="1857620729">
      <w:bodyDiv w:val="1"/>
      <w:marLeft w:val="0"/>
      <w:marRight w:val="0"/>
      <w:marTop w:val="0"/>
      <w:marBottom w:val="0"/>
      <w:divBdr>
        <w:top w:val="none" w:sz="0" w:space="0" w:color="auto"/>
        <w:left w:val="none" w:sz="0" w:space="0" w:color="auto"/>
        <w:bottom w:val="none" w:sz="0" w:space="0" w:color="auto"/>
        <w:right w:val="none" w:sz="0" w:space="0" w:color="auto"/>
      </w:divBdr>
    </w:div>
    <w:div w:id="1862624280">
      <w:bodyDiv w:val="1"/>
      <w:marLeft w:val="0"/>
      <w:marRight w:val="0"/>
      <w:marTop w:val="0"/>
      <w:marBottom w:val="0"/>
      <w:divBdr>
        <w:top w:val="none" w:sz="0" w:space="0" w:color="auto"/>
        <w:left w:val="none" w:sz="0" w:space="0" w:color="auto"/>
        <w:bottom w:val="none" w:sz="0" w:space="0" w:color="auto"/>
        <w:right w:val="none" w:sz="0" w:space="0" w:color="auto"/>
      </w:divBdr>
    </w:div>
    <w:div w:id="1885831161">
      <w:bodyDiv w:val="1"/>
      <w:marLeft w:val="0"/>
      <w:marRight w:val="0"/>
      <w:marTop w:val="0"/>
      <w:marBottom w:val="0"/>
      <w:divBdr>
        <w:top w:val="none" w:sz="0" w:space="0" w:color="auto"/>
        <w:left w:val="none" w:sz="0" w:space="0" w:color="auto"/>
        <w:bottom w:val="none" w:sz="0" w:space="0" w:color="auto"/>
        <w:right w:val="none" w:sz="0" w:space="0" w:color="auto"/>
      </w:divBdr>
    </w:div>
    <w:div w:id="1893885282">
      <w:bodyDiv w:val="1"/>
      <w:marLeft w:val="0"/>
      <w:marRight w:val="0"/>
      <w:marTop w:val="0"/>
      <w:marBottom w:val="0"/>
      <w:divBdr>
        <w:top w:val="none" w:sz="0" w:space="0" w:color="auto"/>
        <w:left w:val="none" w:sz="0" w:space="0" w:color="auto"/>
        <w:bottom w:val="none" w:sz="0" w:space="0" w:color="auto"/>
        <w:right w:val="none" w:sz="0" w:space="0" w:color="auto"/>
      </w:divBdr>
    </w:div>
    <w:div w:id="1912766339">
      <w:bodyDiv w:val="1"/>
      <w:marLeft w:val="0"/>
      <w:marRight w:val="0"/>
      <w:marTop w:val="0"/>
      <w:marBottom w:val="0"/>
      <w:divBdr>
        <w:top w:val="none" w:sz="0" w:space="0" w:color="auto"/>
        <w:left w:val="none" w:sz="0" w:space="0" w:color="auto"/>
        <w:bottom w:val="none" w:sz="0" w:space="0" w:color="auto"/>
        <w:right w:val="none" w:sz="0" w:space="0" w:color="auto"/>
      </w:divBdr>
    </w:div>
    <w:div w:id="1916354399">
      <w:bodyDiv w:val="1"/>
      <w:marLeft w:val="0"/>
      <w:marRight w:val="0"/>
      <w:marTop w:val="0"/>
      <w:marBottom w:val="0"/>
      <w:divBdr>
        <w:top w:val="none" w:sz="0" w:space="0" w:color="auto"/>
        <w:left w:val="none" w:sz="0" w:space="0" w:color="auto"/>
        <w:bottom w:val="none" w:sz="0" w:space="0" w:color="auto"/>
        <w:right w:val="none" w:sz="0" w:space="0" w:color="auto"/>
      </w:divBdr>
    </w:div>
    <w:div w:id="1931768989">
      <w:bodyDiv w:val="1"/>
      <w:marLeft w:val="0"/>
      <w:marRight w:val="0"/>
      <w:marTop w:val="0"/>
      <w:marBottom w:val="0"/>
      <w:divBdr>
        <w:top w:val="none" w:sz="0" w:space="0" w:color="auto"/>
        <w:left w:val="none" w:sz="0" w:space="0" w:color="auto"/>
        <w:bottom w:val="none" w:sz="0" w:space="0" w:color="auto"/>
        <w:right w:val="none" w:sz="0" w:space="0" w:color="auto"/>
      </w:divBdr>
    </w:div>
    <w:div w:id="1934432975">
      <w:bodyDiv w:val="1"/>
      <w:marLeft w:val="0"/>
      <w:marRight w:val="0"/>
      <w:marTop w:val="0"/>
      <w:marBottom w:val="0"/>
      <w:divBdr>
        <w:top w:val="none" w:sz="0" w:space="0" w:color="auto"/>
        <w:left w:val="none" w:sz="0" w:space="0" w:color="auto"/>
        <w:bottom w:val="none" w:sz="0" w:space="0" w:color="auto"/>
        <w:right w:val="none" w:sz="0" w:space="0" w:color="auto"/>
      </w:divBdr>
    </w:div>
    <w:div w:id="1934626643">
      <w:bodyDiv w:val="1"/>
      <w:marLeft w:val="0"/>
      <w:marRight w:val="0"/>
      <w:marTop w:val="0"/>
      <w:marBottom w:val="0"/>
      <w:divBdr>
        <w:top w:val="none" w:sz="0" w:space="0" w:color="auto"/>
        <w:left w:val="none" w:sz="0" w:space="0" w:color="auto"/>
        <w:bottom w:val="none" w:sz="0" w:space="0" w:color="auto"/>
        <w:right w:val="none" w:sz="0" w:space="0" w:color="auto"/>
      </w:divBdr>
    </w:div>
    <w:div w:id="1943224045">
      <w:bodyDiv w:val="1"/>
      <w:marLeft w:val="0"/>
      <w:marRight w:val="0"/>
      <w:marTop w:val="0"/>
      <w:marBottom w:val="0"/>
      <w:divBdr>
        <w:top w:val="none" w:sz="0" w:space="0" w:color="auto"/>
        <w:left w:val="none" w:sz="0" w:space="0" w:color="auto"/>
        <w:bottom w:val="none" w:sz="0" w:space="0" w:color="auto"/>
        <w:right w:val="none" w:sz="0" w:space="0" w:color="auto"/>
      </w:divBdr>
    </w:div>
    <w:div w:id="1947537542">
      <w:bodyDiv w:val="1"/>
      <w:marLeft w:val="0"/>
      <w:marRight w:val="0"/>
      <w:marTop w:val="0"/>
      <w:marBottom w:val="0"/>
      <w:divBdr>
        <w:top w:val="none" w:sz="0" w:space="0" w:color="auto"/>
        <w:left w:val="none" w:sz="0" w:space="0" w:color="auto"/>
        <w:bottom w:val="none" w:sz="0" w:space="0" w:color="auto"/>
        <w:right w:val="none" w:sz="0" w:space="0" w:color="auto"/>
      </w:divBdr>
    </w:div>
    <w:div w:id="1962177901">
      <w:bodyDiv w:val="1"/>
      <w:marLeft w:val="0"/>
      <w:marRight w:val="0"/>
      <w:marTop w:val="0"/>
      <w:marBottom w:val="0"/>
      <w:divBdr>
        <w:top w:val="none" w:sz="0" w:space="0" w:color="auto"/>
        <w:left w:val="none" w:sz="0" w:space="0" w:color="auto"/>
        <w:bottom w:val="none" w:sz="0" w:space="0" w:color="auto"/>
        <w:right w:val="none" w:sz="0" w:space="0" w:color="auto"/>
      </w:divBdr>
    </w:div>
    <w:div w:id="1968847937">
      <w:bodyDiv w:val="1"/>
      <w:marLeft w:val="0"/>
      <w:marRight w:val="0"/>
      <w:marTop w:val="0"/>
      <w:marBottom w:val="0"/>
      <w:divBdr>
        <w:top w:val="none" w:sz="0" w:space="0" w:color="auto"/>
        <w:left w:val="none" w:sz="0" w:space="0" w:color="auto"/>
        <w:bottom w:val="none" w:sz="0" w:space="0" w:color="auto"/>
        <w:right w:val="none" w:sz="0" w:space="0" w:color="auto"/>
      </w:divBdr>
    </w:div>
    <w:div w:id="1971277623">
      <w:bodyDiv w:val="1"/>
      <w:marLeft w:val="0"/>
      <w:marRight w:val="0"/>
      <w:marTop w:val="0"/>
      <w:marBottom w:val="0"/>
      <w:divBdr>
        <w:top w:val="none" w:sz="0" w:space="0" w:color="auto"/>
        <w:left w:val="none" w:sz="0" w:space="0" w:color="auto"/>
        <w:bottom w:val="none" w:sz="0" w:space="0" w:color="auto"/>
        <w:right w:val="none" w:sz="0" w:space="0" w:color="auto"/>
      </w:divBdr>
    </w:div>
    <w:div w:id="1974021125">
      <w:bodyDiv w:val="1"/>
      <w:marLeft w:val="0"/>
      <w:marRight w:val="0"/>
      <w:marTop w:val="0"/>
      <w:marBottom w:val="0"/>
      <w:divBdr>
        <w:top w:val="none" w:sz="0" w:space="0" w:color="auto"/>
        <w:left w:val="none" w:sz="0" w:space="0" w:color="auto"/>
        <w:bottom w:val="none" w:sz="0" w:space="0" w:color="auto"/>
        <w:right w:val="none" w:sz="0" w:space="0" w:color="auto"/>
      </w:divBdr>
    </w:div>
    <w:div w:id="1976788431">
      <w:bodyDiv w:val="1"/>
      <w:marLeft w:val="0"/>
      <w:marRight w:val="0"/>
      <w:marTop w:val="0"/>
      <w:marBottom w:val="0"/>
      <w:divBdr>
        <w:top w:val="none" w:sz="0" w:space="0" w:color="auto"/>
        <w:left w:val="none" w:sz="0" w:space="0" w:color="auto"/>
        <w:bottom w:val="none" w:sz="0" w:space="0" w:color="auto"/>
        <w:right w:val="none" w:sz="0" w:space="0" w:color="auto"/>
      </w:divBdr>
    </w:div>
    <w:div w:id="2012827493">
      <w:bodyDiv w:val="1"/>
      <w:marLeft w:val="0"/>
      <w:marRight w:val="0"/>
      <w:marTop w:val="0"/>
      <w:marBottom w:val="0"/>
      <w:divBdr>
        <w:top w:val="none" w:sz="0" w:space="0" w:color="auto"/>
        <w:left w:val="none" w:sz="0" w:space="0" w:color="auto"/>
        <w:bottom w:val="none" w:sz="0" w:space="0" w:color="auto"/>
        <w:right w:val="none" w:sz="0" w:space="0" w:color="auto"/>
      </w:divBdr>
    </w:div>
    <w:div w:id="2019697798">
      <w:bodyDiv w:val="1"/>
      <w:marLeft w:val="0"/>
      <w:marRight w:val="0"/>
      <w:marTop w:val="0"/>
      <w:marBottom w:val="0"/>
      <w:divBdr>
        <w:top w:val="none" w:sz="0" w:space="0" w:color="auto"/>
        <w:left w:val="none" w:sz="0" w:space="0" w:color="auto"/>
        <w:bottom w:val="none" w:sz="0" w:space="0" w:color="auto"/>
        <w:right w:val="none" w:sz="0" w:space="0" w:color="auto"/>
      </w:divBdr>
    </w:div>
    <w:div w:id="2034185702">
      <w:bodyDiv w:val="1"/>
      <w:marLeft w:val="0"/>
      <w:marRight w:val="0"/>
      <w:marTop w:val="0"/>
      <w:marBottom w:val="0"/>
      <w:divBdr>
        <w:top w:val="none" w:sz="0" w:space="0" w:color="auto"/>
        <w:left w:val="none" w:sz="0" w:space="0" w:color="auto"/>
        <w:bottom w:val="none" w:sz="0" w:space="0" w:color="auto"/>
        <w:right w:val="none" w:sz="0" w:space="0" w:color="auto"/>
      </w:divBdr>
    </w:div>
    <w:div w:id="2065525947">
      <w:bodyDiv w:val="1"/>
      <w:marLeft w:val="0"/>
      <w:marRight w:val="0"/>
      <w:marTop w:val="0"/>
      <w:marBottom w:val="0"/>
      <w:divBdr>
        <w:top w:val="none" w:sz="0" w:space="0" w:color="auto"/>
        <w:left w:val="none" w:sz="0" w:space="0" w:color="auto"/>
        <w:bottom w:val="none" w:sz="0" w:space="0" w:color="auto"/>
        <w:right w:val="none" w:sz="0" w:space="0" w:color="auto"/>
      </w:divBdr>
    </w:div>
    <w:div w:id="2087990959">
      <w:bodyDiv w:val="1"/>
      <w:marLeft w:val="0"/>
      <w:marRight w:val="0"/>
      <w:marTop w:val="0"/>
      <w:marBottom w:val="0"/>
      <w:divBdr>
        <w:top w:val="none" w:sz="0" w:space="0" w:color="auto"/>
        <w:left w:val="none" w:sz="0" w:space="0" w:color="auto"/>
        <w:bottom w:val="none" w:sz="0" w:space="0" w:color="auto"/>
        <w:right w:val="none" w:sz="0" w:space="0" w:color="auto"/>
      </w:divBdr>
    </w:div>
    <w:div w:id="2100638800">
      <w:bodyDiv w:val="1"/>
      <w:marLeft w:val="0"/>
      <w:marRight w:val="0"/>
      <w:marTop w:val="0"/>
      <w:marBottom w:val="0"/>
      <w:divBdr>
        <w:top w:val="none" w:sz="0" w:space="0" w:color="auto"/>
        <w:left w:val="none" w:sz="0" w:space="0" w:color="auto"/>
        <w:bottom w:val="none" w:sz="0" w:space="0" w:color="auto"/>
        <w:right w:val="none" w:sz="0" w:space="0" w:color="auto"/>
      </w:divBdr>
    </w:div>
    <w:div w:id="2107455465">
      <w:bodyDiv w:val="1"/>
      <w:marLeft w:val="0"/>
      <w:marRight w:val="0"/>
      <w:marTop w:val="0"/>
      <w:marBottom w:val="0"/>
      <w:divBdr>
        <w:top w:val="none" w:sz="0" w:space="0" w:color="auto"/>
        <w:left w:val="none" w:sz="0" w:space="0" w:color="auto"/>
        <w:bottom w:val="none" w:sz="0" w:space="0" w:color="auto"/>
        <w:right w:val="none" w:sz="0" w:space="0" w:color="auto"/>
      </w:divBdr>
    </w:div>
    <w:div w:id="2127043241">
      <w:bodyDiv w:val="1"/>
      <w:marLeft w:val="0"/>
      <w:marRight w:val="0"/>
      <w:marTop w:val="0"/>
      <w:marBottom w:val="0"/>
      <w:divBdr>
        <w:top w:val="none" w:sz="0" w:space="0" w:color="auto"/>
        <w:left w:val="none" w:sz="0" w:space="0" w:color="auto"/>
        <w:bottom w:val="none" w:sz="0" w:space="0" w:color="auto"/>
        <w:right w:val="none" w:sz="0" w:space="0" w:color="auto"/>
      </w:divBdr>
    </w:div>
    <w:div w:id="2134902778">
      <w:bodyDiv w:val="1"/>
      <w:marLeft w:val="0"/>
      <w:marRight w:val="0"/>
      <w:marTop w:val="0"/>
      <w:marBottom w:val="0"/>
      <w:divBdr>
        <w:top w:val="none" w:sz="0" w:space="0" w:color="auto"/>
        <w:left w:val="none" w:sz="0" w:space="0" w:color="auto"/>
        <w:bottom w:val="none" w:sz="0" w:space="0" w:color="auto"/>
        <w:right w:val="none" w:sz="0" w:space="0" w:color="auto"/>
      </w:divBdr>
    </w:div>
    <w:div w:id="213879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uario\Downloads\Plantilla%20del%20Ejemplo%20del%20formato%20para%20la%20presentaci&#243;n%20de%20trabajos%20acad&#233;mico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Hau10</b:Tag>
    <b:SourceType>InternetSite</b:SourceType>
    <b:Guid>{A3EA2767-6060-46D6-9073-E389C9A327AC}</b:Guid>
    <b:Author>
      <b:Author>
        <b:Corporate>Hausen</b:Corporate>
      </b:Author>
    </b:Author>
    <b:Title>Domotica – hausen.ec</b:Title>
    <b:Year>2010</b:Year>
    <b:Month>11</b:Month>
    <b:Day>14</b:Day>
    <b:YearAccessed>2023</b:YearAccessed>
    <b:MonthAccessed>08</b:MonthAccessed>
    <b:DayAccessed>31</b:DayAccessed>
    <b:URL>https://hausen.com.ec/domotica/?gclid=Cj0KCQjwuZGnBhD1ARIsACxbAViXC3k1rRDzVGpCteHnki4lnxNroIZoIqJZ9l8gfQ2-L_GtEQ0A9a0aApqoEALw_wcB</b:URL>
    <b:RefOrder>2</b:RefOrder>
  </b:Source>
  <b:Source>
    <b:Tag>Log19</b:Tag>
    <b:SourceType>InternetSite</b:SourceType>
    <b:Guid>{247607BE-8EDE-4BAC-B594-374142CEDB45}</b:Guid>
    <b:Author>
      <b:Author>
        <b:Corporate>Logitek</b:Corporate>
      </b:Author>
    </b:Author>
    <b:Title>logitek</b:Title>
    <b:Year>2019</b:Year>
    <b:Month>06</b:Month>
    <b:Day>18</b:Day>
    <b:YearAccessed>2023</b:YearAccessed>
    <b:MonthAccessed>08</b:MonthAccessed>
    <b:DayAccessed>31</b:DayAccessed>
    <b:URL>https://logitek.com.ec/</b:URL>
    <b:RefOrder>1</b:RefOrder>
  </b:Source>
  <b:Source>
    <b:Tag>Yúb22</b:Tag>
    <b:SourceType>InternetSite</b:SourceType>
    <b:Guid>{656B177D-B18D-4E1C-9FFF-A275A9B7FDD1}</b:Guid>
    <b:Title>Xataka - Tecnología y gadgets, móviles, informática, electrónica</b:Title>
    <b:Year>2022</b:Year>
    <b:Month>9</b:Month>
    <b:Day>23</b:Day>
    <b:YearAccessed>2023</b:YearAccessed>
    <b:MonthAccessed>10</b:MonthAccessed>
    <b:DayAccessed>20</b:DayAccessed>
    <b:URL>https://www.xataka.com/basics/que-arduino-como-funciona-que-puedes-hacer-uno</b:URL>
    <b:Author>
      <b:Author>
        <b:NameList>
          <b:Person>
            <b:Last>Yúbal</b:Last>
            <b:First>Fernández</b:First>
          </b:Person>
        </b:NameList>
      </b:Author>
      <b:ProducerName>
        <b:NameList>
          <b:Person>
            <b:Last>Yúbal</b:Last>
            <b:First>Fernández</b:First>
          </b:Person>
        </b:NameList>
      </b:ProducerName>
    </b:Author>
    <b:ShortTitle>Qué es Arduino, cómo funciona y qué puedes hacer con uno</b:ShortTitle>
    <b:RefOrder>4</b:RefOrder>
  </b:Source>
  <b:Source>
    <b:Tag>Wik19</b:Tag>
    <b:SourceType>InternetSite</b:SourceType>
    <b:Guid>{6AE6D729-9520-4B44-8F1A-02253C3A40EB}</b:Guid>
    <b:Author>
      <b:Author>
        <b:NameList>
          <b:Person>
            <b:Last>Wikimedia</b:Last>
            <b:First>Colaboradores</b:First>
            <b:Middle>de los proyectos</b:Middle>
          </b:Person>
        </b:NameList>
      </b:Author>
    </b:Author>
    <b:Title>Wikipedia, la enciclopedia libre</b:Title>
    <b:Year>2019</b:Year>
    <b:Month>5</b:Month>
    <b:Day>25</b:Day>
    <b:YearAccessed>2023</b:YearAccessed>
    <b:MonthAccessed>10</b:MonthAccessed>
    <b:DayAccessed>21</b:DayAccessed>
    <b:URL>https://es.wikipedia.org/wiki/Arduino_Uno</b:URL>
    <b:ShortTitle>Arduino Uno - Wikipedia, la enciclopedia libre</b:ShortTitle>
    <b:RefOrder>5</b:RefOrder>
  </b:Source>
  <b:Source>
    <b:Tag>res15</b:Tag>
    <b:SourceType>InternetSite</b:SourceType>
    <b:Guid>{212BB826-5774-4CA1-8522-905FFC2EC171}</b:Guid>
    <b:Author>
      <b:Author>
        <b:NameList>
          <b:Person>
            <b:Last>reservados</b:Last>
            <b:First>Todos</b:First>
            <b:Middle>los derechos</b:Middle>
          </b:Person>
        </b:NameList>
      </b:Author>
    </b:Author>
    <b:Title>Arduino.cl - Compra tu Arduino en Línea</b:Title>
    <b:Year>2015</b:Year>
    <b:Month>09</b:Month>
    <b:Day>12</b:Day>
    <b:YearAccessed>2024</b:YearAccessed>
    <b:MonthAccessed>01</b:MonthAccessed>
    <b:DayAccessed>21</b:DayAccessed>
    <b:URL>https://arduino.cl/producto/arduino-mega-2560/#:~:text=Arduino%20Mega%20es%20una%20tarjeta,implementa%20el%20lenguaje%20Processing%2FWiring.</b:URL>
    <b:ShortTitle>Arduino Mega 2560 | Arduino.cl - Compra tu Arduino en Línea</b:ShortTitle>
    <b:RefOrder>6</b:RefOrder>
  </b:Source>
  <b:Source>
    <b:Tag>Tod24</b:Tag>
    <b:SourceType>InternetSite</b:SourceType>
    <b:Guid>{E3F53EB6-2A7F-4113-85D2-A24DAD453436}</b:Guid>
    <b:Author>
      <b:Author>
        <b:NameList>
          <b:Person>
            <b:Last>reservados</b:Last>
            <b:First>Todos</b:First>
            <b:Middle>los derechos</b:Middle>
          </b:Person>
        </b:NameList>
      </b:Author>
    </b:Author>
    <b:Title>El Cajon de Ardu</b:Title>
    <b:YearAccessed>2024</b:YearAccessed>
    <b:MonthAccessed>04</b:MonthAccessed>
    <b:DayAccessed>29</b:DayAccessed>
    <b:URL>https://www.elcajondeardu.com/arduino-nano-todo-lo-que-necesitas-saber/</b:URL>
    <b:ShortTitle>Arduino Nano: Todo lo que necesitas saber</b:ShortTitle>
    <b:RefOrder>7</b:RefOrder>
  </b:Source>
  <b:Source>
    <b:Tag>Col19</b:Tag>
    <b:SourceType>InternetSite</b:SourceType>
    <b:Guid>{4B55127B-8955-468D-99DD-1ED363BB6568}</b:Guid>
    <b:Title>Wikipedia, la enciclopedia libre</b:Title>
    <b:Year>2019</b:Year>
    <b:Month>07</b:Month>
    <b:Day>27</b:Day>
    <b:YearAccessed>2024</b:YearAccessed>
    <b:MonthAccessed>04</b:MonthAccessed>
    <b:DayAccessed>29</b:DayAccessed>
    <b:URL>https://es.wikipedia.org/wiki/Arduino_IDE</b:URL>
    <b:Author>
      <b:Author>
        <b:NameList>
          <b:Person>
            <b:Last>Wikimedia</b:Last>
            <b:First>Colaboradores</b:First>
            <b:Middle>de los proyectos</b:Middle>
          </b:Person>
        </b:NameList>
      </b:Author>
    </b:Author>
    <b:ShortTitle>Arduino IDE</b:ShortTitle>
    <b:RefOrder>8</b:RefOrder>
  </b:Source>
  <b:Source>
    <b:Tag>res24</b:Tag>
    <b:SourceType>InternetSite</b:SourceType>
    <b:Guid>{327E68A8-414D-4F01-A50F-97D4A4AEE55F}</b:Guid>
    <b:Author>
      <b:Author>
        <b:NameList>
          <b:Person>
            <b:Last>reservados</b:Last>
            <b:First>Todos</b:First>
            <b:Middle>los derechos</b:Middle>
          </b:Person>
        </b:NameList>
      </b:Author>
    </b:Author>
    <b:Title>Solectroshop -Tu tienda de Arduino, Raspberry, Micro:Bit, Sparkfun</b:Title>
    <b:Year>2024</b:Year>
    <b:Month>04</b:Month>
    <b:Day>29</b:Day>
    <b:URL>https://solectroshop.com/es/1013-modulos-arduino</b:URL>
    <b:ShortTitle>Módulos Arduino</b:ShortTitle>
    <b:RefOrder>9</b:RefOrder>
  </b:Source>
  <b:Source>
    <b:Tag>res241</b:Tag>
    <b:SourceType>InternetSite</b:SourceType>
    <b:Guid>{F4E6B430-6DB9-43BA-BD79-4F879189B5BF}</b:Guid>
    <b:Author>
      <b:Author>
        <b:NameList>
          <b:Person>
            <b:Last>reservados</b:Last>
            <b:First>Todos</b:First>
            <b:Middle>los derechos</b:Middle>
          </b:Person>
        </b:NameList>
      </b:Author>
    </b:Author>
    <b:Title>Arduino Spain</b:Title>
    <b:Year>2024</b:Year>
    <b:Month>04</b:Month>
    <b:Day>29</b:Day>
    <b:URL>https://sp.arduino-france.site/modulos/</b:URL>
    <b:ShortTitle>[GUÍA Arduino] Lista de módulos Arduino: resumen, conexión</b:ShortTitle>
    <b:RefOrder>10</b:RefOrder>
  </b:Source>
  <b:Source>
    <b:Tag>Tod242</b:Tag>
    <b:SourceType>InternetSite</b:SourceType>
    <b:Guid>{578245AD-FE38-452F-81A2-E2EC89CB3A51}</b:Guid>
    <b:Title>Prometec – comprar arduino con tutoriales para todos los niveles</b:Title>
    <b:YearAccessed>2024</b:YearAccessed>
    <b:MonthAccessed>05</b:MonthAccessed>
    <b:DayAccessed>09</b:DayAccessed>
    <b:URL>https://www.prometec.net/modelos-esp8266/</b:URL>
    <b:Author>
      <b:Author>
        <b:NameList>
          <b:Person>
            <b:Last>reservados</b:Last>
            <b:First>Todos</b:First>
            <b:Middle>los derechos</b:Middle>
          </b:Person>
        </b:NameList>
      </b:Author>
    </b:Author>
    <b:ShortTitle>Modelos ESP8266 – Prometec</b:ShortTitle>
    <b:RefOrder>13</b:RefOrder>
  </b:Source>
  <b:Source>
    <b:Tag>Tod243</b:Tag>
    <b:SourceType>InternetSite</b:SourceType>
    <b:Guid>{C116E21E-A0AA-4B78-9B27-FBA86CBBD606}</b:Guid>
    <b:Title>Home | Bookdown</b:Title>
    <b:YearAccessed>2024</b:YearAccessed>
    <b:MonthAccessed>05</b:MonthAccessed>
    <b:DayAccessed>13</b:DayAccessed>
    <b:URL>https://bookdown.org/alberto_brunete/intro_automatica/sensores-industriales.html</b:URL>
    <b:Author>
      <b:Author>
        <b:NameList>
          <b:Person>
            <b:Last>reservados</b:Last>
            <b:First>Todos</b:First>
            <b:Middle>los derechos</b:Middle>
          </b:Person>
        </b:NameList>
      </b:Author>
    </b:Author>
    <b:ShortTitle>2.1 Sensores industriales | Introducción a la Automatización Industrial</b:ShortTitle>
    <b:RefOrder>15</b:RefOrder>
  </b:Source>
  <b:Source>
    <b:Tag>Pin21</b:Tag>
    <b:SourceType>InternetSite</b:SourceType>
    <b:Guid>{539F4873-7C40-4704-A9B0-AA635D799DF2}</b:Guid>
    <b:Author>
      <b:Author>
        <b:NameList>
          <b:Person>
            <b:Last>Pini</b:Last>
            <b:First>Art</b:First>
          </b:Person>
        </b:NameList>
      </b:Author>
    </b:Author>
    <b:Title>Digikey.com</b:Title>
    <b:ProductionCompany>Colaboración de Editores de DigiKey de América del Norte</b:ProductionCompany>
    <b:Year>2021</b:Year>
    <b:Month>04</b:Month>
    <b:Day>21</b:Day>
    <b:YearAccessed>2024</b:YearAccessed>
    <b:MonthAccessed>05</b:MonthAccessed>
    <b:DayAccessed>13</b:DayAccessed>
    <b:URL>https://www.digikey.com/es/articles/the-fundamentals-of-proximity-sensors-selection-and-use-industrial-automation</b:URL>
    <b:ShortTitle>Los fundamentos de los sensores de proximidad</b:ShortTitle>
    <b:RefOrder>16</b:RefOrder>
  </b:Source>
  <b:Source>
    <b:Tag>Tod18</b:Tag>
    <b:SourceType>InternetSite</b:SourceType>
    <b:Guid>{0E33AEDF-8137-4DD1-8A05-884E38D1F1FC}</b:Guid>
    <b:Title>Protegiendo Personas - Securitas Direct</b:Title>
    <b:Year>2018</b:Year>
    <b:Month>07</b:Month>
    <b:Day>10</b:Day>
    <b:YearAccessed>2024</b:YearAccessed>
    <b:MonthAccessed>05</b:MonthAccessed>
    <b:DayAccessed>14</b:DayAccessed>
    <b:URL>https://protegiendopersonas.es/sensores-infrarrojos-que-son-y-para-que-se-utilizan/</b:URL>
    <b:Author>
      <b:Author>
        <b:NameList>
          <b:Person>
            <b:Last>reservados</b:Last>
            <b:First>Todos</b:First>
            <b:Middle>los derechos</b:Middle>
          </b:Person>
        </b:NameList>
      </b:Author>
    </b:Author>
    <b:ShortTitle>Sensores infrarrojos: ¿qué son y para qué se utilizan?</b:ShortTitle>
    <b:RefOrder>17</b:RefOrder>
  </b:Source>
  <b:Source>
    <b:Tag>Ivá21</b:Tag>
    <b:SourceType>InternetSite</b:SourceType>
    <b:Guid>{FC419681-0A15-4960-BB3C-BCF023172116}</b:Guid>
    <b:Title>Conectividad y Soluciones de TI | Servnet </b:Title>
    <b:Year>2021</b:Year>
    <b:Month>03</b:Month>
    <b:Day>30</b:Day>
    <b:YearAccessed>2024</b:YearAccessed>
    <b:MonthAccessed>05</b:MonthAccessed>
    <b:DayAccessed>15</b:DayAccessed>
    <b:URL>https://www.servnet.mx/blog/backend-y-frontend-partes-fundamentales-de-la-programacion-de-una-aplicacion-web</b:URL>
    <b:Author>
      <b:Author>
        <b:NameList>
          <b:Person>
            <b:Last>García</b:Last>
            <b:First>Iván</b:First>
            <b:Middle>Jahel Bautista</b:Middle>
          </b:Person>
        </b:NameList>
      </b:Author>
    </b:Author>
    <b:ShortTitle>Backend y Frontend, ¿Qué es y cómo funcionan en la programación?</b:ShortTitle>
    <b:RefOrder>3</b:RefOrder>
  </b:Source>
  <b:Source>
    <b:Tag>Equ23</b:Tag>
    <b:SourceType>InternetSite</b:SourceType>
    <b:Guid>{C64801BB-256A-4038-ADF5-B51675E5A43F}</b:Guid>
    <b:Title>GoDaddy Resources - LATAM</b:Title>
    <b:Year>2023</b:Year>
    <b:Month>06</b:Month>
    <b:Day>28</b:Day>
    <b:YearAccessed>2024</b:YearAccessed>
    <b:MonthAccessed>05</b:MonthAccessed>
    <b:DayAccessed>15</b:DayAccessed>
    <b:URL>https://www.godaddy.com/resources/latam/stories/pagina-web-que-es-tipos#:~:text=Una%20p%C3%A1gina%20web%20es%20un,y%20presentada%20de%20forma%20visual.</b:URL>
    <b:Author>
      <b:Author>
        <b:NameList>
          <b:Person>
            <b:Last>GoDaddy</b:Last>
            <b:First>Equipo</b:First>
            <b:Middle>de Contenidos de</b:Middle>
          </b:Person>
        </b:NameList>
      </b:Author>
    </b:Author>
    <b:ShortTitle>Qué es una página web, para qué sirve y tipos</b:ShortTitle>
    <b:RefOrder>18</b:RefOrder>
  </b:Source>
  <b:Source>
    <b:Tag>Die23</b:Tag>
    <b:SourceType>InternetSite</b:SourceType>
    <b:Guid>{F2DD3B61-291B-4A4D-B818-48D0B4AD036D}</b:Guid>
    <b:Title>Blog de HubSpot | Marketing, Ventas, Servicio al Cliente y Sitio Web </b:Title>
    <b:Year>2023</b:Year>
    <b:Month>07</b:Month>
    <b:Day>25</b:Day>
    <b:YearAccessed>2024</b:YearAccessed>
    <b:MonthAccessed>05</b:MonthAccessed>
    <b:DayAccessed>16</b:DayAccessed>
    <b:URL>https://blog.hubspot.es/website/que-es-css</b:URL>
    <b:Author>
      <b:Author>
        <b:NameList>
          <b:Person>
            <b:Last>Santos</b:Last>
            <b:First>Diego</b:First>
          </b:Person>
        </b:NameList>
      </b:Author>
    </b:Author>
    <b:ShortTitle>Introducción al CSS: qué es, para qué sirve y otras 10 preguntas frecuentes</b:ShortTitle>
    <b:RefOrder>20</b:RefOrder>
  </b:Source>
  <b:Source>
    <b:Tag>Tod244</b:Tag>
    <b:SourceType>InternetSite</b:SourceType>
    <b:Guid>{1D327B8E-7060-4F1D-B618-A741F1ADC13D}</b:Guid>
    <b:Title>MDN Web Docs</b:Title>
    <b:YearAccessed>2024</b:YearAccessed>
    <b:MonthAccessed>05</b:MonthAccessed>
    <b:DayAccessed>16</b:DayAccessed>
    <b:URL>https://developer.mozilla.org/es/docs/Learn/Getting_started_with_the_web/HTML_basics</b:URL>
    <b:Author>
      <b:Author>
        <b:NameList>
          <b:Person>
            <b:Last>contributors</b:Last>
            <b:First>MDN</b:First>
          </b:Person>
        </b:NameList>
      </b:Author>
    </b:Author>
    <b:ShortTitle>Conceptos básicos de HTML - Aprende desarrollo web</b:ShortTitle>
    <b:Year>2023</b:Year>
    <b:Month>07</b:Month>
    <b:Day>18</b:Day>
    <b:RefOrder>19</b:RefOrder>
  </b:Source>
  <b:Source>
    <b:Tag>Tod23</b:Tag>
    <b:SourceType>InternetSite</b:SourceType>
    <b:Guid>{DE1E2691-604F-45A3-8015-195D4B8FA5DA}</b:Guid>
    <b:Title>MDN Web Docs</b:Title>
    <b:Year>2023</b:Year>
    <b:Month>08</b:Month>
    <b:Day>2</b:Day>
    <b:YearAccessed>2024</b:YearAccessed>
    <b:MonthAccessed>05</b:MonthAccessed>
    <b:DayAccessed>16</b:DayAccessed>
    <b:URL>https://developer.mozilla.org/es/docs/Learn/CSS/First_steps/What_is_CSS</b:URL>
    <b:Author>
      <b:Author>
        <b:NameList>
          <b:Person>
            <b:Last>contributors</b:Last>
            <b:First>MDN</b:First>
          </b:Person>
        </b:NameList>
      </b:Author>
    </b:Author>
    <b:ShortTitle>¿Qué es el CSS? - Aprende desarrollo web | MDN</b:ShortTitle>
    <b:RefOrder>21</b:RefOrder>
  </b:Source>
  <b:Source>
    <b:Tag>MDN23</b:Tag>
    <b:SourceType>InternetSite</b:SourceType>
    <b:Guid>{77097B24-24B0-40D6-8DFE-D70E2BDB10AC}</b:Guid>
    <b:Title>MDN Web Docs</b:Title>
    <b:Year>2023</b:Year>
    <b:Month>08</b:Month>
    <b:Day>2</b:Day>
    <b:YearAccessed>2024</b:YearAccessed>
    <b:MonthAccessed>05</b:MonthAccessed>
    <b:DayAccessed>16</b:DayAccessed>
    <b:URL>https://developer.mozilla.org/es/docs/Learn/JavaScript/First_steps/What_is_JavaScript</b:URL>
    <b:Author>
      <b:Author>
        <b:NameList>
          <b:Person>
            <b:Last>contributors</b:Last>
            <b:First>MDN</b:First>
          </b:Person>
        </b:NameList>
      </b:Author>
    </b:Author>
    <b:ShortTitle>¿Qué es JavaScript? - Aprende desarrollo web</b:ShortTitle>
    <b:RefOrder>22</b:RefOrder>
  </b:Source>
  <b:Source>
    <b:Tag>Col04</b:Tag>
    <b:SourceType>InternetSite</b:SourceType>
    <b:Guid>{D5760A9C-4637-4BB7-8232-29298AEEFF4E}</b:Guid>
    <b:Title>Wikipedia, la enciclopedia libre</b:Title>
    <b:Year>2004</b:Year>
    <b:Month>03</b:Month>
    <b:Day>17</b:Day>
    <b:YearAccessed>2024</b:YearAccessed>
    <b:MonthAccessed>05</b:MonthAccessed>
    <b:DayAccessed>16</b:DayAccessed>
    <b:URL>https://es.wikipedia.org/wiki/IEEE_802.11</b:URL>
    <b:Author>
      <b:Author>
        <b:NameList>
          <b:Person>
            <b:Last>Wikimedia</b:Last>
            <b:First>Colaboradores</b:First>
            <b:Middle>de los proyectos</b:Middle>
          </b:Person>
        </b:NameList>
      </b:Author>
    </b:Author>
    <b:ShortTitle>IEEE 802.11</b:ShortTitle>
    <b:RefOrder>11</b:RefOrder>
  </b:Source>
  <b:Source>
    <b:Tag>Tod245</b:Tag>
    <b:SourceType>InternetSite</b:SourceType>
    <b:Guid>{6E22D551-0F4E-463E-BC84-570B8189C740}</b:Guid>
    <b:YearAccessed>2024</b:YearAccessed>
    <b:MonthAccessed>05</b:MonthAccessed>
    <b:DayAccessed>17</b:DayAccessed>
    <b:URL>https://es.xfinity.com/support/articles/intro-wifi-home-network</b:URL>
    <b:Author>
      <b:Author>
        <b:NameList>
          <b:Person>
            <b:Last>reservados</b:Last>
            <b:First>Todos</b:First>
            <b:Middle>los derechos</b:Middle>
          </b:Person>
        </b:NameList>
      </b:Author>
    </b:Author>
    <b:InternetSiteTitle>Xfinity Help &amp; Support</b:InternetSiteTitle>
    <b:ShortTitle>802.11 networking protocols and WiFi home networking overview</b:ShortTitle>
    <b:RefOrder>12</b:RefOrder>
  </b:Source>
  <b:Source>
    <b:Tag>Lui24</b:Tag>
    <b:SourceType>InternetSite</b:SourceType>
    <b:Guid>{CBAFB0B0-FBEE-4C9B-9E9D-3BCAE75288E3}</b:Guid>
    <b:Title>Programarfacil Arduino y Home Assistant</b:Title>
    <b:YearAccessed>2024</b:YearAccessed>
    <b:MonthAccessed>05</b:MonthAccessed>
    <b:DayAccessed>17</b:DayAccessed>
    <b:URL>https://programarfacil.com/podcast/esp8266-wifi-coste-arduino/</b:URL>
    <b:Author>
      <b:Author>
        <b:NameList>
          <b:Person>
            <b:Last>Hernández</b:Last>
            <b:First>Luis</b:First>
            <b:Middle>del Valle</b:Middle>
          </b:Person>
        </b:NameList>
      </b:Author>
    </b:Author>
    <b:ShortTitle>ESP8266 todo lo que necesitas saber del módulo WiFi para Arduino</b:ShortTitle>
    <b:RefOrder>14</b:RefOrder>
  </b:Source>
</b:Sources>
</file>

<file path=customXml/itemProps1.xml><?xml version="1.0" encoding="utf-8"?>
<ds:datastoreItem xmlns:ds="http://schemas.openxmlformats.org/officeDocument/2006/customXml" ds:itemID="{68CA72F6-C24D-4281-87EE-23599E33D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del Ejemplo del formato para la presentación de trabajos académicos</Template>
  <TotalTime>5150</TotalTime>
  <Pages>57</Pages>
  <Words>10026</Words>
  <Characters>55149</Characters>
  <Application>Microsoft Office Word</Application>
  <DocSecurity>0</DocSecurity>
  <Lines>459</Lines>
  <Paragraphs>130</Paragraphs>
  <ScaleCrop>false</ScaleCrop>
  <HeadingPairs>
    <vt:vector size="2" baseType="variant">
      <vt:variant>
        <vt:lpstr>Título</vt:lpstr>
      </vt:variant>
      <vt:variant>
        <vt:i4>1</vt:i4>
      </vt:variant>
    </vt:vector>
  </HeadingPairs>
  <TitlesOfParts>
    <vt:vector size="1" baseType="lpstr">
      <vt:lpstr>Mi Plantilla</vt:lpstr>
    </vt:vector>
  </TitlesOfParts>
  <Company/>
  <LinksUpToDate>false</LinksUpToDate>
  <CharactersWithSpaces>65045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 Plantilla</dc:title>
  <dc:subject/>
  <dc:creator>Mtr. Fabrizio Villasis</dc:creator>
  <cp:keywords/>
  <dc:description/>
  <cp:lastModifiedBy>Sharon Palomo</cp:lastModifiedBy>
  <cp:revision>1336</cp:revision>
  <dcterms:created xsi:type="dcterms:W3CDTF">2018-06-27T11:19:00Z</dcterms:created>
  <dcterms:modified xsi:type="dcterms:W3CDTF">2024-05-26T21:39:00Z</dcterms:modified>
</cp:coreProperties>
</file>